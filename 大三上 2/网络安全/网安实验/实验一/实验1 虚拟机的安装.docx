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0431" w14:textId="7FA2CA7F" w:rsidR="004D36D7" w:rsidRPr="00FD4A68" w:rsidRDefault="00000000" w:rsidP="00B47940">
      <w:pPr>
        <w:pStyle w:val="afd"/>
        <w:rPr>
          <w:rStyle w:val="LabTitleInstVersred"/>
          <w:b/>
          <w:color w:val="auto"/>
        </w:rPr>
      </w:pPr>
      <w:sdt>
        <w:sdtPr>
          <w:rPr>
            <w:rFonts w:eastAsia="Arial" w:hint="eastAsia"/>
            <w:b w:val="0"/>
            <w:color w:val="EE0000"/>
          </w:rPr>
          <w:alias w:val="标题"/>
          <w:tag w:val=""/>
          <w:id w:val="-487021785"/>
          <w:placeholder>
            <w:docPart w:val="C4DBD7C9E7AA4C08853C4DB03FADDB3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36824">
            <w:rPr>
              <w:rFonts w:hint="eastAsia"/>
            </w:rPr>
            <w:t>实验</w:t>
          </w:r>
          <w:r w:rsidR="00BE0AD2">
            <w:rPr>
              <w:rFonts w:hint="eastAsia"/>
            </w:rPr>
            <w:t>1</w:t>
          </w:r>
          <w:r w:rsidR="00036824">
            <w:rPr>
              <w:rFonts w:hint="eastAsia"/>
            </w:rPr>
            <w:t xml:space="preserve"> -</w:t>
          </w:r>
          <w:r w:rsidR="00036824">
            <w:rPr>
              <w:rFonts w:hint="eastAsia"/>
            </w:rPr>
            <w:t>虚拟机</w:t>
          </w:r>
          <w:r w:rsidR="00BE0AD2">
            <w:rPr>
              <w:rFonts w:hint="eastAsia"/>
            </w:rPr>
            <w:t>的安装</w:t>
          </w:r>
        </w:sdtContent>
      </w:sdt>
    </w:p>
    <w:p w14:paraId="6414D3B8" w14:textId="77777777" w:rsidR="00D778DF" w:rsidRPr="00E70096" w:rsidRDefault="00D778DF" w:rsidP="00D452F4">
      <w:pPr>
        <w:pStyle w:val="1"/>
      </w:pPr>
      <w:r>
        <w:t>目标</w:t>
      </w:r>
    </w:p>
    <w:p w14:paraId="0E0B1F73" w14:textId="77777777" w:rsidR="003734BA" w:rsidRPr="0047026E" w:rsidRDefault="003734BA" w:rsidP="003734BA">
      <w:pPr>
        <w:pStyle w:val="BodyTextL25Bold"/>
      </w:pPr>
      <w:r>
        <w:t>第</w:t>
      </w:r>
      <w:r>
        <w:t xml:space="preserve"> 1 </w:t>
      </w:r>
      <w:r>
        <w:t>部分：准备一台用于虚拟化的个人电脑</w:t>
      </w:r>
    </w:p>
    <w:p w14:paraId="5BC23DF1" w14:textId="77777777" w:rsidR="003734BA" w:rsidRPr="0047026E" w:rsidRDefault="003734BA" w:rsidP="003734BA">
      <w:pPr>
        <w:pStyle w:val="BodyTextL25Bold"/>
      </w:pPr>
      <w:r>
        <w:t>第</w:t>
      </w:r>
      <w:r>
        <w:t xml:space="preserve"> 2 </w:t>
      </w:r>
      <w:r>
        <w:t>部分：将虚拟机导入</w:t>
      </w:r>
      <w:r>
        <w:t xml:space="preserve"> VirtualBox</w:t>
      </w:r>
    </w:p>
    <w:p w14:paraId="45CF251C" w14:textId="77777777" w:rsidR="00D778DF" w:rsidRDefault="00D778DF" w:rsidP="00D452F4">
      <w:pPr>
        <w:pStyle w:val="1"/>
      </w:pPr>
      <w:r>
        <w:t>背景</w:t>
      </w:r>
      <w:r>
        <w:t>/</w:t>
      </w:r>
      <w:r>
        <w:t>场景</w:t>
      </w:r>
    </w:p>
    <w:p w14:paraId="5989C0B7" w14:textId="77777777" w:rsidR="003734BA" w:rsidRDefault="003734BA" w:rsidP="003734BA">
      <w:pPr>
        <w:pStyle w:val="BodyTextL25"/>
      </w:pPr>
      <w:r>
        <w:t>在过去的</w:t>
      </w:r>
      <w:r>
        <w:t xml:space="preserve"> 10 </w:t>
      </w:r>
      <w:r>
        <w:t>年中，计算能力和资源都在显著增加。采用多核处理器和大容量内存的优点在于能够使用虚拟化技术。借助虚拟化，可以在一台物理计算机内部运行一个或多个虚拟计算机。在物理计算机内运行的虚拟计算机称为</w:t>
      </w:r>
      <w:r>
        <w:t>“</w:t>
      </w:r>
      <w:r>
        <w:t>虚拟机</w:t>
      </w:r>
      <w:r>
        <w:t>”</w:t>
      </w:r>
      <w:r>
        <w:t>。虚拟机通常称为</w:t>
      </w:r>
      <w:r>
        <w:t>“</w:t>
      </w:r>
      <w:r>
        <w:t>客户机</w:t>
      </w:r>
      <w:r>
        <w:t>”(guest)</w:t>
      </w:r>
      <w:r>
        <w:t>，而物理计算机通常称为</w:t>
      </w:r>
      <w:r>
        <w:t>“</w:t>
      </w:r>
      <w:r>
        <w:t>主机</w:t>
      </w:r>
      <w:r>
        <w:t>”</w:t>
      </w:r>
      <w:r>
        <w:t>。任何使用现代计算机和操作系统的人都可以运行虚拟机。</w:t>
      </w:r>
    </w:p>
    <w:p w14:paraId="14B310D0" w14:textId="77777777" w:rsidR="003734BA" w:rsidRDefault="003734BA" w:rsidP="003734BA">
      <w:pPr>
        <w:pStyle w:val="BodyTextL25"/>
      </w:pPr>
      <w:r>
        <w:t>虚拟机映像文件已创建，供您在自己的计算机上安装。在本实验中，您将下载此映像文件并使用桌面虚拟化应用（例如</w:t>
      </w:r>
      <w:r>
        <w:t xml:space="preserve"> VirtualBox</w:t>
      </w:r>
      <w:r>
        <w:t>）导入此映像文件。</w:t>
      </w:r>
    </w:p>
    <w:p w14:paraId="36CF85DA" w14:textId="6741FAC3" w:rsidR="00D778DF" w:rsidRPr="00E70096" w:rsidRDefault="00D778DF" w:rsidP="00D452F4">
      <w:pPr>
        <w:pStyle w:val="1"/>
      </w:pPr>
      <w:r>
        <w:t>所需资源</w:t>
      </w:r>
    </w:p>
    <w:p w14:paraId="67FE8EB4" w14:textId="70068A9B" w:rsidR="003734BA" w:rsidRPr="00436522" w:rsidRDefault="00DB310B" w:rsidP="00436522">
      <w:pPr>
        <w:pStyle w:val="Bulletlevel1"/>
      </w:pPr>
      <w:r>
        <w:t>至少具有</w:t>
      </w:r>
      <w:r>
        <w:t xml:space="preserve"> 8 GB RAM </w:t>
      </w:r>
      <w:r>
        <w:t>和</w:t>
      </w:r>
      <w:r>
        <w:t xml:space="preserve"> 40 GB </w:t>
      </w:r>
      <w:r>
        <w:t>可用磁盘空间的主机计算机</w:t>
      </w:r>
    </w:p>
    <w:p w14:paraId="2BB590CB" w14:textId="23288A92" w:rsidR="003734BA" w:rsidRDefault="003734BA" w:rsidP="00436522">
      <w:pPr>
        <w:pStyle w:val="Bulletlevel1"/>
      </w:pPr>
      <w:r>
        <w:t>高速互联网接入，用于下载</w:t>
      </w:r>
      <w:r>
        <w:t xml:space="preserve"> Oracle VirtualBox </w:t>
      </w:r>
      <w:r>
        <w:t>和虚拟机映像文件。</w:t>
      </w:r>
    </w:p>
    <w:p w14:paraId="2DC83FC4" w14:textId="77777777" w:rsidR="00125806" w:rsidRDefault="00125806" w:rsidP="00D452F4">
      <w:pPr>
        <w:pStyle w:val="1"/>
      </w:pPr>
      <w:r>
        <w:t>说明</w:t>
      </w:r>
    </w:p>
    <w:p w14:paraId="330C2C2C" w14:textId="77777777" w:rsidR="003734BA" w:rsidRPr="00164274" w:rsidRDefault="003734BA" w:rsidP="002A6578">
      <w:pPr>
        <w:pStyle w:val="2"/>
      </w:pPr>
      <w:r>
        <w:t>准备一台用于虚拟化的计算机主机</w:t>
      </w:r>
    </w:p>
    <w:p w14:paraId="75076488" w14:textId="77777777" w:rsidR="003734BA" w:rsidRDefault="003734BA" w:rsidP="003734BA">
      <w:pPr>
        <w:pStyle w:val="BodyTextL25"/>
      </w:pPr>
      <w:r>
        <w:t>在第</w:t>
      </w:r>
      <w:r>
        <w:t xml:space="preserve"> 1 </w:t>
      </w:r>
      <w:r>
        <w:t>部分，您将下载并安装桌面虚拟化软件，还将下载可用于完成整个课程中各项实验的映像文件。在本实验中，虚拟机运行的是</w:t>
      </w:r>
      <w:r>
        <w:t xml:space="preserve"> Linux</w:t>
      </w:r>
      <w:r>
        <w:t>。</w:t>
      </w:r>
    </w:p>
    <w:p w14:paraId="37A8995D" w14:textId="77777777" w:rsidR="003734BA" w:rsidRPr="001F4F1B" w:rsidRDefault="003734BA" w:rsidP="002A6578">
      <w:pPr>
        <w:pStyle w:val="3"/>
      </w:pPr>
      <w:r>
        <w:t>下载并安装</w:t>
      </w:r>
      <w:r>
        <w:t xml:space="preserve"> VirtualBox</w:t>
      </w:r>
      <w:r>
        <w:t>。</w:t>
      </w:r>
    </w:p>
    <w:p w14:paraId="5A104440" w14:textId="77777777" w:rsidR="003734BA" w:rsidRDefault="003734BA" w:rsidP="003734BA">
      <w:pPr>
        <w:pStyle w:val="BodyTextL25"/>
      </w:pPr>
      <w:r>
        <w:t xml:space="preserve">VMware Player </w:t>
      </w:r>
      <w:r>
        <w:t>和</w:t>
      </w:r>
      <w:r>
        <w:t xml:space="preserve"> Oracle VirtualBox </w:t>
      </w:r>
      <w:r>
        <w:t>是两个虚拟化程序，您可以下载并安装它们来使用映像文件。本实验中将使用</w:t>
      </w:r>
      <w:r>
        <w:t xml:space="preserve"> VirtualBox</w:t>
      </w:r>
      <w:r>
        <w:t>。</w:t>
      </w:r>
    </w:p>
    <w:p w14:paraId="3D171F52" w14:textId="77777777" w:rsidR="003734BA" w:rsidRDefault="003734BA" w:rsidP="003734BA">
      <w:pPr>
        <w:pStyle w:val="SubStepAlpha"/>
      </w:pPr>
      <w:r>
        <w:t>导航至</w:t>
      </w:r>
      <w:r>
        <w:t xml:space="preserve"> </w:t>
      </w:r>
      <w:hyperlink r:id="rId8" w:history="1">
        <w:r>
          <w:rPr>
            <w:rStyle w:val="aff1"/>
          </w:rPr>
          <w:t>http://www.oracle.com/technetwork/server-storage/virtualbox/downloads/index.html</w:t>
        </w:r>
      </w:hyperlink>
      <w:r>
        <w:t>。</w:t>
      </w:r>
    </w:p>
    <w:p w14:paraId="3B195EFC" w14:textId="77777777" w:rsidR="003734BA" w:rsidRDefault="003734BA" w:rsidP="003734BA">
      <w:pPr>
        <w:pStyle w:val="SubStepAlpha"/>
      </w:pPr>
      <w:r>
        <w:t>为您的操作系统选择并下载相应的安装文件。</w:t>
      </w:r>
    </w:p>
    <w:p w14:paraId="575DCD5A" w14:textId="77777777" w:rsidR="003734BA" w:rsidRPr="000A019D" w:rsidRDefault="003734BA" w:rsidP="003734BA">
      <w:pPr>
        <w:pStyle w:val="SubStepAlpha"/>
      </w:pPr>
      <w:r>
        <w:t>下载</w:t>
      </w:r>
      <w:r>
        <w:t xml:space="preserve"> VirtualBox </w:t>
      </w:r>
      <w:r>
        <w:t>安装文件后，运行安装程序并接受默认安装设置。</w:t>
      </w:r>
    </w:p>
    <w:p w14:paraId="449BCD70" w14:textId="77777777" w:rsidR="003734BA" w:rsidRDefault="003734BA" w:rsidP="002A6578">
      <w:pPr>
        <w:pStyle w:val="3"/>
      </w:pPr>
      <w:r>
        <w:t>下载虚拟机映像文件。</w:t>
      </w:r>
    </w:p>
    <w:p w14:paraId="28251010" w14:textId="77777777" w:rsidR="003734BA" w:rsidRDefault="003734BA" w:rsidP="003734BA">
      <w:pPr>
        <w:pStyle w:val="BodyTextL25"/>
      </w:pPr>
      <w:r>
        <w:t>映像文件按照开放式虚拟化格式</w:t>
      </w:r>
      <w:r>
        <w:t xml:space="preserve"> (OVF) </w:t>
      </w:r>
      <w:r>
        <w:t>创建。</w:t>
      </w:r>
      <w:r>
        <w:t xml:space="preserve">OVF </w:t>
      </w:r>
      <w:r>
        <w:t>是有关封装和分发虚拟设备的开放式标准。</w:t>
      </w:r>
      <w:r>
        <w:t xml:space="preserve">OVF </w:t>
      </w:r>
      <w:r>
        <w:t>包将多个文件放到一个目录中，然后将此目录作为</w:t>
      </w:r>
      <w:r>
        <w:t xml:space="preserve"> OVA </w:t>
      </w:r>
      <w:r>
        <w:t>包进行分发。此文件包中包含部署虚拟机所需的全部</w:t>
      </w:r>
      <w:r>
        <w:t xml:space="preserve"> OVF </w:t>
      </w:r>
      <w:r>
        <w:t>文件。本实验中使用的虚拟机按照</w:t>
      </w:r>
      <w:r>
        <w:t xml:space="preserve"> OVF </w:t>
      </w:r>
      <w:r>
        <w:t>标准导出。</w:t>
      </w:r>
    </w:p>
    <w:p w14:paraId="4A7A8F03" w14:textId="4420B0A8" w:rsidR="00346433" w:rsidRDefault="005C587B" w:rsidP="005C587B">
      <w:pPr>
        <w:pStyle w:val="SubStepAlpha"/>
      </w:pPr>
      <w:r>
        <w:t>导航到</w:t>
      </w:r>
      <w:r>
        <w:t xml:space="preserve"> netacad.com </w:t>
      </w:r>
      <w:r>
        <w:t>上的</w:t>
      </w:r>
      <w:r>
        <w:t xml:space="preserve"> “ </w:t>
      </w:r>
      <w:hyperlink r:id="rId9" w:history="1">
        <w:r>
          <w:rPr>
            <w:rStyle w:val="aff1"/>
          </w:rPr>
          <w:t xml:space="preserve">CyberOps </w:t>
        </w:r>
        <w:r>
          <w:rPr>
            <w:rStyle w:val="aff1"/>
          </w:rPr>
          <w:t>工程师虚拟机</w:t>
        </w:r>
        <w:r>
          <w:rPr>
            <w:rStyle w:val="aff1"/>
          </w:rPr>
          <w:t xml:space="preserve"> (VM)</w:t>
        </w:r>
      </w:hyperlink>
      <w:r>
        <w:t xml:space="preserve"> ” </w:t>
      </w:r>
      <w:r>
        <w:t>页面。</w:t>
      </w:r>
    </w:p>
    <w:p w14:paraId="4A68C17D" w14:textId="6441D6E9" w:rsidR="005C587B" w:rsidRDefault="005C587B" w:rsidP="004D549F">
      <w:pPr>
        <w:pStyle w:val="SubStepAlpha"/>
      </w:pPr>
      <w:r>
        <w:t>下载</w:t>
      </w:r>
      <w:r>
        <w:t xml:space="preserve"> </w:t>
      </w:r>
      <w:r>
        <w:rPr>
          <w:b/>
          <w:bCs/>
        </w:rPr>
        <w:t>cyberops_workstation.ova</w:t>
      </w:r>
      <w:r>
        <w:t xml:space="preserve"> </w:t>
      </w:r>
      <w:r>
        <w:t>和</w:t>
      </w:r>
      <w:r>
        <w:t xml:space="preserve"> </w:t>
      </w:r>
      <w:r>
        <w:rPr>
          <w:b/>
          <w:bCs/>
        </w:rPr>
        <w:t>security_onion.ova</w:t>
      </w:r>
      <w:r>
        <w:t xml:space="preserve"> </w:t>
      </w:r>
      <w:r>
        <w:t>镜像文件，并记下下载虚拟机的位置。</w:t>
      </w:r>
    </w:p>
    <w:p w14:paraId="04ED8B9A" w14:textId="77777777" w:rsidR="003734BA" w:rsidRPr="00164274" w:rsidRDefault="003734BA" w:rsidP="002A6578">
      <w:pPr>
        <w:pStyle w:val="2"/>
      </w:pPr>
      <w:r>
        <w:t>将虚拟机导入</w:t>
      </w:r>
      <w:r>
        <w:t xml:space="preserve"> VirtualBox </w:t>
      </w:r>
    </w:p>
    <w:p w14:paraId="28114E37" w14:textId="77777777" w:rsidR="003734BA" w:rsidRDefault="003734BA" w:rsidP="003734BA">
      <w:pPr>
        <w:pStyle w:val="BodyTextL25"/>
      </w:pPr>
      <w:r>
        <w:t>在第</w:t>
      </w:r>
      <w:r>
        <w:t xml:space="preserve"> 2 </w:t>
      </w:r>
      <w:r>
        <w:t>部分，您要将虚拟机映像导入</w:t>
      </w:r>
      <w:r>
        <w:t xml:space="preserve"> VirtualBox </w:t>
      </w:r>
      <w:r>
        <w:t>并启动虚拟机。</w:t>
      </w:r>
    </w:p>
    <w:p w14:paraId="3AF26175" w14:textId="77777777" w:rsidR="003734BA" w:rsidRPr="00BA5235" w:rsidRDefault="003734BA" w:rsidP="002A6578">
      <w:pPr>
        <w:pStyle w:val="3"/>
      </w:pPr>
      <w:r>
        <w:lastRenderedPageBreak/>
        <w:t>将虚拟机文件导入</w:t>
      </w:r>
      <w:r>
        <w:t xml:space="preserve"> VirtualBox</w:t>
      </w:r>
      <w:r>
        <w:t>。</w:t>
      </w:r>
    </w:p>
    <w:p w14:paraId="7F91984C" w14:textId="77777777" w:rsidR="003734BA" w:rsidRDefault="003734BA" w:rsidP="003734BA">
      <w:pPr>
        <w:pStyle w:val="SubStepAlpha"/>
      </w:pPr>
      <w:r>
        <w:t>打开</w:t>
      </w:r>
      <w:r>
        <w:t xml:space="preserve"> </w:t>
      </w:r>
      <w:r>
        <w:rPr>
          <w:b/>
        </w:rPr>
        <w:t>VirtualBox</w:t>
      </w:r>
      <w:r>
        <w:t>。依次点击</w:t>
      </w:r>
      <w:r>
        <w:t xml:space="preserve"> </w:t>
      </w:r>
      <w:r>
        <w:rPr>
          <w:b/>
        </w:rPr>
        <w:t>File</w:t>
      </w:r>
      <w:r>
        <w:rPr>
          <w:b/>
        </w:rPr>
        <w:t>（文件）</w:t>
      </w:r>
      <w:r>
        <w:rPr>
          <w:b/>
        </w:rPr>
        <w:t xml:space="preserve"> &gt; Import Appliance...</w:t>
      </w:r>
      <w:r>
        <w:rPr>
          <w:b/>
        </w:rPr>
        <w:t>（导入设备</w:t>
      </w:r>
      <w:r>
        <w:rPr>
          <w:b/>
        </w:rPr>
        <w:t>...</w:t>
      </w:r>
      <w:r>
        <w:rPr>
          <w:b/>
        </w:rPr>
        <w:t>）</w:t>
      </w:r>
      <w:r>
        <w:rPr>
          <w:b/>
        </w:rPr>
        <w:t xml:space="preserve"> </w:t>
      </w:r>
      <w:r>
        <w:t>导入虚拟机映像。</w:t>
      </w:r>
    </w:p>
    <w:p w14:paraId="0F8C90CD" w14:textId="6709E5B0" w:rsidR="003734BA" w:rsidRPr="009A617E" w:rsidRDefault="00346433" w:rsidP="003734BA">
      <w:pPr>
        <w:pStyle w:val="SubStepAlpha"/>
      </w:pPr>
      <w:r>
        <w:t>指定</w:t>
      </w:r>
      <w:r>
        <w:t xml:space="preserve"> .OVA </w:t>
      </w:r>
      <w:r>
        <w:t>文件的位置，然后点击</w:t>
      </w:r>
      <w:r w:rsidR="003734BA">
        <w:rPr>
          <w:b/>
        </w:rPr>
        <w:t xml:space="preserve"> Next</w:t>
      </w:r>
      <w:r w:rsidR="003734BA">
        <w:rPr>
          <w:b/>
        </w:rPr>
        <w:t>（下一步）</w:t>
      </w:r>
      <w:r>
        <w:t>。</w:t>
      </w:r>
    </w:p>
    <w:p w14:paraId="19BCD6A2" w14:textId="35A0E54C" w:rsidR="00346433" w:rsidRDefault="00346433" w:rsidP="003734BA">
      <w:pPr>
        <w:pStyle w:val="SubStepAlpha"/>
      </w:pPr>
      <w:r>
        <w:t>系统将打开一个新窗口，显示</w:t>
      </w:r>
      <w:r>
        <w:t xml:space="preserve"> OVA </w:t>
      </w:r>
      <w:r>
        <w:t>存档中建议的设置。检查默认设置并根据需要进行更改。点击</w:t>
      </w:r>
      <w:r w:rsidR="00D521EF">
        <w:rPr>
          <w:b/>
          <w:bCs/>
        </w:rPr>
        <w:t>导入</w:t>
      </w:r>
      <w:r>
        <w:t>继续操作。</w:t>
      </w:r>
    </w:p>
    <w:p w14:paraId="5804A542" w14:textId="77777777" w:rsidR="003734BA" w:rsidRPr="00DA0F3F" w:rsidRDefault="003734BA" w:rsidP="003734BA">
      <w:pPr>
        <w:pStyle w:val="SubStepAlpha"/>
      </w:pPr>
      <w:r>
        <w:t>导入过程完成后，您将看到新的虚拟机被添加到左侧面板的</w:t>
      </w:r>
      <w:r>
        <w:t xml:space="preserve"> VirtualBox </w:t>
      </w:r>
      <w:r>
        <w:t>清单中。现在，虚拟机可以开始使用了。</w:t>
      </w:r>
    </w:p>
    <w:p w14:paraId="4544B8DB" w14:textId="77777777" w:rsidR="003734BA" w:rsidRPr="00BA5235" w:rsidRDefault="003734BA" w:rsidP="002A6578">
      <w:pPr>
        <w:pStyle w:val="3"/>
      </w:pPr>
      <w:r>
        <w:t>启动虚拟机并登录。</w:t>
      </w:r>
    </w:p>
    <w:p w14:paraId="78748844" w14:textId="539E8631" w:rsidR="003734BA" w:rsidRPr="006D37A8" w:rsidRDefault="003734BA" w:rsidP="003734BA">
      <w:pPr>
        <w:pStyle w:val="SubStepAlpha"/>
      </w:pPr>
      <w:r>
        <w:t>选择并启动新导入的虚拟机。本实验中使用了</w:t>
      </w:r>
      <w:r>
        <w:t xml:space="preserve"> CyberOps </w:t>
      </w:r>
      <w:r>
        <w:t>工作站虚拟机作为示例。</w:t>
      </w:r>
    </w:p>
    <w:p w14:paraId="299C8952" w14:textId="77777777" w:rsidR="003734BA" w:rsidRDefault="003734BA" w:rsidP="00E55DEF">
      <w:pPr>
        <w:pStyle w:val="SubStepAlpha"/>
        <w:keepNext/>
      </w:pPr>
      <w:r>
        <w:t>点击</w:t>
      </w:r>
      <w:r>
        <w:t xml:space="preserve"> VirtualBox </w:t>
      </w:r>
      <w:r>
        <w:t>应用窗口顶部的绿色箭头</w:t>
      </w:r>
      <w:r>
        <w:rPr>
          <w:b/>
        </w:rPr>
        <w:t xml:space="preserve"> Start</w:t>
      </w:r>
      <w:r>
        <w:rPr>
          <w:b/>
        </w:rPr>
        <w:t>（启动）</w:t>
      </w:r>
      <w:r>
        <w:t>按钮。如果系统显示以下对话框，请点击</w:t>
      </w:r>
      <w:r>
        <w:rPr>
          <w:b/>
        </w:rPr>
        <w:t xml:space="preserve"> Change Network Settings</w:t>
      </w:r>
      <w:r>
        <w:t>（更改网络设置），然后设置您的桥接适配器。点击</w:t>
      </w:r>
      <w:r>
        <w:t>“Name”</w:t>
      </w:r>
      <w:r>
        <w:t>（名称）旁边的下拉列表，选择您的网络适配器（因计算机而异）。</w:t>
      </w:r>
      <w:r>
        <w:t xml:space="preserve"> </w:t>
      </w:r>
    </w:p>
    <w:p w14:paraId="754CE8ED" w14:textId="7843D36A" w:rsidR="003734BA" w:rsidRDefault="003734BA" w:rsidP="00E55DEF">
      <w:pPr>
        <w:pStyle w:val="Visual"/>
      </w:pPr>
      <w:r>
        <w:rPr>
          <w:noProof/>
        </w:rPr>
        <w:drawing>
          <wp:inline distT="0" distB="0" distL="0" distR="0" wp14:anchorId="749C96C8" wp14:editId="0EAD51F0">
            <wp:extent cx="2490470" cy="1595437"/>
            <wp:effectExtent l="19050" t="19050" r="24130" b="24130"/>
            <wp:docPr id="1" name="Picture 1" descr="Screen shot of VirtualBox - Error Message when network adapter needs modifi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7839" t="34730" r="22633" b="28673"/>
                    <a:stretch/>
                  </pic:blipFill>
                  <pic:spPr bwMode="auto">
                    <a:xfrm>
                      <a:off x="0" y="0"/>
                      <a:ext cx="2490470" cy="159543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0B9A5" w14:textId="77777777" w:rsidR="003734BA" w:rsidRPr="00FA04C4" w:rsidRDefault="003734BA" w:rsidP="003734BA">
      <w:pPr>
        <w:pStyle w:val="BodyTextL50"/>
      </w:pPr>
      <w:r>
        <w:rPr>
          <w:b/>
        </w:rPr>
        <w:t>注</w:t>
      </w:r>
      <w:r>
        <w:t>：如果您的网络未配置</w:t>
      </w:r>
      <w:r>
        <w:t xml:space="preserve"> DHCP </w:t>
      </w:r>
      <w:r>
        <w:t>服务，请点击</w:t>
      </w:r>
      <w:r>
        <w:rPr>
          <w:b/>
        </w:rPr>
        <w:t xml:space="preserve"> Change Network Settings</w:t>
      </w:r>
      <w:r>
        <w:rPr>
          <w:b/>
        </w:rPr>
        <w:t>（更改网络设置）</w:t>
      </w:r>
      <w:r>
        <w:t>，然后在</w:t>
      </w:r>
      <w:r>
        <w:t>“Attached to”</w:t>
      </w:r>
      <w:r>
        <w:t>（连接至）下拉框中选择</w:t>
      </w:r>
      <w:r>
        <w:rPr>
          <w:b/>
        </w:rPr>
        <w:t xml:space="preserve"> NAT</w:t>
      </w:r>
      <w:r>
        <w:t>。您也可以通过其他方式访问网络设置，包括在</w:t>
      </w:r>
      <w:r>
        <w:t xml:space="preserve"> Oracle VirtualBox Manager </w:t>
      </w:r>
      <w:r>
        <w:t>中选择</w:t>
      </w:r>
      <w:r>
        <w:t xml:space="preserve"> </w:t>
      </w:r>
      <w:r>
        <w:rPr>
          <w:b/>
        </w:rPr>
        <w:t>Settings</w:t>
      </w:r>
      <w:r>
        <w:rPr>
          <w:b/>
        </w:rPr>
        <w:t>（设置）</w:t>
      </w:r>
      <w:r>
        <w:t>，或者在虚拟机菜单中依次选择</w:t>
      </w:r>
      <w:r>
        <w:t xml:space="preserve"> </w:t>
      </w:r>
      <w:r>
        <w:rPr>
          <w:b/>
        </w:rPr>
        <w:t>Device</w:t>
      </w:r>
      <w:r>
        <w:rPr>
          <w:b/>
        </w:rPr>
        <w:t>（设备）</w:t>
      </w:r>
      <w:r w:rsidRPr="00605C7A">
        <w:t xml:space="preserve"> &gt; </w:t>
      </w:r>
      <w:r>
        <w:rPr>
          <w:b/>
        </w:rPr>
        <w:t>Network</w:t>
      </w:r>
      <w:r>
        <w:rPr>
          <w:b/>
        </w:rPr>
        <w:t>（网络）</w:t>
      </w:r>
      <w:r w:rsidRPr="00605C7A">
        <w:t xml:space="preserve"> &gt;</w:t>
      </w:r>
      <w:r>
        <w:rPr>
          <w:b/>
        </w:rPr>
        <w:t xml:space="preserve"> Network Settings</w:t>
      </w:r>
      <w:r>
        <w:rPr>
          <w:b/>
        </w:rPr>
        <w:t>（网络设置）</w:t>
      </w:r>
      <w:r>
        <w:t>。要使更改生效，可能需要先禁用再启用网络适配器。</w:t>
      </w:r>
    </w:p>
    <w:p w14:paraId="252EB800" w14:textId="77777777" w:rsidR="003734BA" w:rsidRPr="00E264EC" w:rsidRDefault="003734BA" w:rsidP="003734BA">
      <w:pPr>
        <w:pStyle w:val="SubStepAlpha"/>
      </w:pPr>
      <w:r>
        <w:t>点击</w:t>
      </w:r>
      <w:r>
        <w:rPr>
          <w:b/>
        </w:rPr>
        <w:t xml:space="preserve"> OK</w:t>
      </w:r>
      <w:r>
        <w:rPr>
          <w:b/>
        </w:rPr>
        <w:t>（确定）</w:t>
      </w:r>
      <w:r>
        <w:t>。系统将打开一个新窗口，虚拟机启动过程也将开始。</w:t>
      </w:r>
    </w:p>
    <w:p w14:paraId="0C558F4D" w14:textId="77777777" w:rsidR="003734BA" w:rsidRDefault="003734BA" w:rsidP="003734BA">
      <w:pPr>
        <w:pStyle w:val="SubStepAlpha"/>
      </w:pPr>
      <w:r>
        <w:t>启动过程完成时，虚拟机会要求输入用户名和密码。请使用以下凭证登录虚拟机：</w:t>
      </w:r>
    </w:p>
    <w:p w14:paraId="49673265" w14:textId="77777777" w:rsidR="003734BA" w:rsidRPr="008A1C1B" w:rsidRDefault="003734BA" w:rsidP="003734BA">
      <w:pPr>
        <w:pStyle w:val="SubStepAlpha"/>
        <w:numPr>
          <w:ilvl w:val="0"/>
          <w:numId w:val="0"/>
        </w:numPr>
        <w:ind w:left="720"/>
      </w:pPr>
      <w:r>
        <w:t>用户名：</w:t>
      </w:r>
      <w:r w:rsidRPr="008A1C1B">
        <w:rPr>
          <w:b/>
        </w:rPr>
        <w:t>analyst</w:t>
      </w:r>
    </w:p>
    <w:p w14:paraId="17053A17" w14:textId="77777777" w:rsidR="003734BA" w:rsidRPr="008A1C1B" w:rsidRDefault="003734BA" w:rsidP="003734BA">
      <w:pPr>
        <w:pStyle w:val="SubStepAlpha"/>
        <w:numPr>
          <w:ilvl w:val="0"/>
          <w:numId w:val="0"/>
        </w:numPr>
        <w:ind w:left="720"/>
      </w:pPr>
      <w:r>
        <w:t>密码：</w:t>
      </w:r>
      <w:r w:rsidRPr="008A1C1B">
        <w:rPr>
          <w:b/>
        </w:rPr>
        <w:t>cyberops</w:t>
      </w:r>
    </w:p>
    <w:p w14:paraId="3E923F53" w14:textId="77777777" w:rsidR="003734BA" w:rsidRDefault="003734BA" w:rsidP="003734BA">
      <w:pPr>
        <w:pStyle w:val="SubStepAlpha"/>
        <w:numPr>
          <w:ilvl w:val="0"/>
          <w:numId w:val="0"/>
        </w:numPr>
        <w:ind w:left="720"/>
      </w:pPr>
      <w:r>
        <w:t>系统将显示桌面环境：底部有一个启动程序栏，桌面上有图标，顶部是应用菜单。</w:t>
      </w:r>
    </w:p>
    <w:p w14:paraId="0B942B1F" w14:textId="44C1EFC0" w:rsidR="003734BA" w:rsidRDefault="003734BA" w:rsidP="003734BA">
      <w:pPr>
        <w:pStyle w:val="BodyTextL25"/>
      </w:pPr>
      <w:r>
        <w:rPr>
          <w:b/>
        </w:rPr>
        <w:t>注意</w:t>
      </w:r>
      <w:r w:rsidRPr="00CA149D">
        <w:t>：请注意键盘和鼠标焦点。在虚拟机窗口内点击时，鼠标和键盘操作的是来宾操作系统。主机操作系统将不再检测击键或鼠标移动。按右侧的</w:t>
      </w:r>
      <w:r w:rsidRPr="00CA149D">
        <w:t xml:space="preserve"> </w:t>
      </w:r>
      <w:r>
        <w:rPr>
          <w:b/>
        </w:rPr>
        <w:t xml:space="preserve">CTRL </w:t>
      </w:r>
      <w:r>
        <w:t>键可以使键盘和鼠标焦点返回到主机操作系统。</w:t>
      </w:r>
    </w:p>
    <w:p w14:paraId="4E47012E" w14:textId="77777777" w:rsidR="003734BA" w:rsidRPr="004D3088" w:rsidRDefault="003734BA" w:rsidP="002A6578">
      <w:pPr>
        <w:pStyle w:val="3"/>
      </w:pPr>
      <w:r>
        <w:t>熟悉虚拟机。</w:t>
      </w:r>
    </w:p>
    <w:p w14:paraId="15050F0A" w14:textId="77777777" w:rsidR="003734BA" w:rsidRDefault="003734BA" w:rsidP="003734BA">
      <w:pPr>
        <w:pStyle w:val="BodyTextL25"/>
      </w:pPr>
      <w:r>
        <w:t>您可以使用刚刚安装的虚拟机完成本课程的许多实验。熟悉以下列表中的图标：</w:t>
      </w:r>
    </w:p>
    <w:p w14:paraId="7E1EB77D" w14:textId="77777777" w:rsidR="003734BA" w:rsidRDefault="003734BA" w:rsidP="003734BA">
      <w:pPr>
        <w:pStyle w:val="Bulletlevel1"/>
        <w:numPr>
          <w:ilvl w:val="0"/>
          <w:numId w:val="0"/>
        </w:numPr>
        <w:ind w:left="360"/>
      </w:pPr>
      <w:r>
        <w:t>启动栏图标包括以下项（从左到右）：</w:t>
      </w:r>
    </w:p>
    <w:p w14:paraId="7B7233D6" w14:textId="77777777" w:rsidR="003734BA" w:rsidRDefault="003734BA" w:rsidP="003734BA">
      <w:pPr>
        <w:pStyle w:val="Bulletlevel1"/>
        <w:spacing w:before="60" w:after="60" w:line="276" w:lineRule="auto"/>
      </w:pPr>
      <w:r>
        <w:t>显示桌面</w:t>
      </w:r>
    </w:p>
    <w:p w14:paraId="673B9BA4" w14:textId="77777777" w:rsidR="003734BA" w:rsidRDefault="003734BA" w:rsidP="003734BA">
      <w:pPr>
        <w:pStyle w:val="Bulletlevel1"/>
        <w:spacing w:before="60" w:after="60" w:line="276" w:lineRule="auto"/>
      </w:pPr>
      <w:r>
        <w:lastRenderedPageBreak/>
        <w:t>终端应用</w:t>
      </w:r>
    </w:p>
    <w:p w14:paraId="74CEC901" w14:textId="77777777" w:rsidR="003734BA" w:rsidRDefault="003734BA" w:rsidP="003734BA">
      <w:pPr>
        <w:pStyle w:val="Bulletlevel1"/>
        <w:spacing w:before="60" w:after="60" w:line="276" w:lineRule="auto"/>
      </w:pPr>
      <w:r>
        <w:t>文件管理器应用</w:t>
      </w:r>
    </w:p>
    <w:p w14:paraId="3C0210D1" w14:textId="77777777" w:rsidR="003734BA" w:rsidRDefault="003734BA" w:rsidP="003734BA">
      <w:pPr>
        <w:pStyle w:val="Bulletlevel1"/>
        <w:spacing w:before="60" w:after="60" w:line="276" w:lineRule="auto"/>
      </w:pPr>
      <w:r>
        <w:t xml:space="preserve">Web </w:t>
      </w:r>
      <w:r>
        <w:t>浏览器</w:t>
      </w:r>
      <w:r>
        <w:t xml:space="preserve"> (Firefox)</w:t>
      </w:r>
    </w:p>
    <w:p w14:paraId="364BF9AB" w14:textId="77777777" w:rsidR="003734BA" w:rsidRDefault="003734BA" w:rsidP="003734BA">
      <w:pPr>
        <w:pStyle w:val="Bulletlevel1"/>
        <w:spacing w:before="60" w:after="60" w:line="276" w:lineRule="auto"/>
      </w:pPr>
      <w:r>
        <w:t>文件搜索工具</w:t>
      </w:r>
    </w:p>
    <w:p w14:paraId="1BB5E380" w14:textId="77777777" w:rsidR="003734BA" w:rsidRDefault="003734BA" w:rsidP="003734BA">
      <w:pPr>
        <w:pStyle w:val="Bulletlevel1"/>
        <w:spacing w:before="60" w:after="60" w:line="276" w:lineRule="auto"/>
      </w:pPr>
      <w:r>
        <w:t>当前用户的主目录</w:t>
      </w:r>
    </w:p>
    <w:p w14:paraId="2BE558D4" w14:textId="77777777" w:rsidR="003734BA" w:rsidRPr="005C2D87" w:rsidRDefault="003734BA" w:rsidP="00A17BDE">
      <w:pPr>
        <w:pStyle w:val="BodyTextL25"/>
      </w:pPr>
      <w:r>
        <w:t>所有与课程相关的应用都在</w:t>
      </w:r>
      <w:r>
        <w:rPr>
          <w:b/>
        </w:rPr>
        <w:t xml:space="preserve"> Applications Menu</w:t>
      </w:r>
      <w:r>
        <w:rPr>
          <w:b/>
        </w:rPr>
        <w:t>（应用菜单）</w:t>
      </w:r>
      <w:r>
        <w:rPr>
          <w:b/>
        </w:rPr>
        <w:t xml:space="preserve"> &gt; CyberOPs </w:t>
      </w:r>
      <w:r>
        <w:t>下。</w:t>
      </w:r>
    </w:p>
    <w:p w14:paraId="188D80C1" w14:textId="5F177669" w:rsidR="003734BA" w:rsidRDefault="003734BA" w:rsidP="003734BA">
      <w:pPr>
        <w:pStyle w:val="SubStepAlpha"/>
      </w:pPr>
      <w:r>
        <w:t>列出</w:t>
      </w:r>
      <w:r>
        <w:t xml:space="preserve"> CyberOPs </w:t>
      </w:r>
      <w:r>
        <w:t>菜单中的应用。</w:t>
      </w:r>
    </w:p>
    <w:p w14:paraId="07912763" w14:textId="46ED270C" w:rsidR="003734BA" w:rsidRDefault="00962708" w:rsidP="00E55DEF">
      <w:pPr>
        <w:pStyle w:val="AnswerLineL50"/>
      </w:pPr>
      <w:r>
        <w:t>在此处</w:t>
      </w:r>
      <w:r w:rsidR="00DF15E2" w:rsidRPr="00DF15E2">
        <w:rPr>
          <w:noProof/>
        </w:rPr>
        <w:drawing>
          <wp:inline distT="0" distB="0" distL="0" distR="0" wp14:anchorId="5E5E184C" wp14:editId="141B722D">
            <wp:extent cx="6400800" cy="5205095"/>
            <wp:effectExtent l="0" t="0" r="0" b="0"/>
            <wp:docPr id="2084901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20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15E2" w:rsidRPr="00DF15E2">
        <w:rPr>
          <w:noProof/>
        </w:rPr>
        <w:lastRenderedPageBreak/>
        <w:drawing>
          <wp:inline distT="0" distB="0" distL="0" distR="0" wp14:anchorId="5BB77D9B" wp14:editId="704212F5">
            <wp:extent cx="6400800" cy="5640070"/>
            <wp:effectExtent l="0" t="0" r="0" b="0"/>
            <wp:docPr id="14056010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64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输入您的答案。</w:t>
      </w:r>
    </w:p>
    <w:p w14:paraId="3C5CDA10" w14:textId="77777777" w:rsidR="003734BA" w:rsidRDefault="003734BA" w:rsidP="003734BA">
      <w:pPr>
        <w:pStyle w:val="SubStepAlpha"/>
      </w:pPr>
      <w:r>
        <w:t>打开</w:t>
      </w:r>
      <w:r>
        <w:t xml:space="preserve"> </w:t>
      </w:r>
      <w:r w:rsidRPr="001F0B64">
        <w:rPr>
          <w:b/>
        </w:rPr>
        <w:t>Terminal Emulator</w:t>
      </w:r>
      <w:r>
        <w:t xml:space="preserve"> </w:t>
      </w:r>
      <w:r>
        <w:t>应用。在提示符后键入</w:t>
      </w:r>
      <w:r>
        <w:t xml:space="preserve"> </w:t>
      </w:r>
      <w:r>
        <w:rPr>
          <w:b/>
        </w:rPr>
        <w:t>ip address</w:t>
      </w:r>
      <w:r>
        <w:t>，以指定您的虚拟机的</w:t>
      </w:r>
      <w:r>
        <w:t xml:space="preserve"> IP </w:t>
      </w:r>
      <w:r>
        <w:t>地址。</w:t>
      </w:r>
    </w:p>
    <w:p w14:paraId="25EF6F46" w14:textId="77777777" w:rsidR="00962708" w:rsidRDefault="00962708" w:rsidP="00E55DEF">
      <w:pPr>
        <w:pStyle w:val="4"/>
      </w:pPr>
      <w:r>
        <w:lastRenderedPageBreak/>
        <w:t>问题：</w:t>
      </w:r>
    </w:p>
    <w:p w14:paraId="3EA83ED8" w14:textId="77777777" w:rsidR="00DF15E2" w:rsidRDefault="003734BA" w:rsidP="00E55DEF">
      <w:pPr>
        <w:pStyle w:val="BodyTextL50"/>
        <w:keepNext/>
        <w:spacing w:before="0"/>
      </w:pPr>
      <w:r>
        <w:t>虚拟机分配到的</w:t>
      </w:r>
      <w:r>
        <w:t xml:space="preserve"> IP </w:t>
      </w:r>
      <w:r>
        <w:t>地址是什么？</w:t>
      </w:r>
    </w:p>
    <w:p w14:paraId="5ABA6E1C" w14:textId="77777777" w:rsidR="00DF15E2" w:rsidRDefault="00DF15E2" w:rsidP="00E55DEF">
      <w:pPr>
        <w:pStyle w:val="BodyTextL50"/>
        <w:keepNext/>
        <w:spacing w:before="0"/>
      </w:pPr>
    </w:p>
    <w:p w14:paraId="512666A3" w14:textId="577FBE75" w:rsidR="003734BA" w:rsidRDefault="00DF15E2" w:rsidP="00E55DEF">
      <w:pPr>
        <w:pStyle w:val="BodyTextL50"/>
        <w:keepNext/>
        <w:spacing w:before="0"/>
      </w:pPr>
      <w:r w:rsidRPr="00DF15E2">
        <w:t>从截图里的终端内容可知，网卡</w:t>
      </w:r>
      <w:r w:rsidRPr="00DF15E2">
        <w:t>enp0s3</w:t>
      </w:r>
      <w:r w:rsidRPr="00DF15E2">
        <w:t>对应的</w:t>
      </w:r>
      <w:r w:rsidRPr="00DF15E2">
        <w:t xml:space="preserve"> IP </w:t>
      </w:r>
      <w:r w:rsidRPr="00DF15E2">
        <w:t>地址是</w:t>
      </w:r>
      <w:r w:rsidRPr="00DF15E2">
        <w:rPr>
          <w:b/>
          <w:bCs/>
        </w:rPr>
        <w:t>10.0.2.15/24</w:t>
      </w:r>
      <w:r w:rsidRPr="00DF15E2">
        <w:t>。</w:t>
      </w:r>
    </w:p>
    <w:p w14:paraId="2F1A6CBF" w14:textId="3876A46C" w:rsidR="000872E3" w:rsidRDefault="00DF15E2" w:rsidP="00E55DEF">
      <w:pPr>
        <w:pStyle w:val="AnswerLineL50"/>
      </w:pPr>
      <w:r w:rsidRPr="00DF15E2">
        <w:rPr>
          <w:noProof/>
        </w:rPr>
        <w:drawing>
          <wp:inline distT="0" distB="0" distL="0" distR="0" wp14:anchorId="42EF6810" wp14:editId="6A95FFB2">
            <wp:extent cx="6400800" cy="5178425"/>
            <wp:effectExtent l="0" t="0" r="0" b="3175"/>
            <wp:docPr id="163748698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17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C585A" w14:textId="51C1EAC8" w:rsidR="003734BA" w:rsidRDefault="003734BA" w:rsidP="00E55DEF">
      <w:pPr>
        <w:pStyle w:val="AnswerLineL50"/>
        <w:rPr>
          <w:rFonts w:hint="eastAsia"/>
        </w:rPr>
      </w:pPr>
    </w:p>
    <w:p w14:paraId="099A4201" w14:textId="77777777" w:rsidR="00962708" w:rsidRDefault="003734BA" w:rsidP="003734BA">
      <w:pPr>
        <w:pStyle w:val="SubStepAlpha"/>
      </w:pPr>
      <w:r>
        <w:t>找到并启动</w:t>
      </w:r>
      <w:r>
        <w:t xml:space="preserve"> Web </w:t>
      </w:r>
      <w:r>
        <w:t>浏览器应用。</w:t>
      </w:r>
    </w:p>
    <w:p w14:paraId="254810BC" w14:textId="77777777" w:rsidR="00962708" w:rsidRDefault="00962708" w:rsidP="00E55DEF">
      <w:pPr>
        <w:pStyle w:val="4"/>
      </w:pPr>
      <w:r>
        <w:t>问题：</w:t>
      </w:r>
    </w:p>
    <w:p w14:paraId="108ADE0F" w14:textId="49FE84CB" w:rsidR="003734BA" w:rsidRDefault="003734BA" w:rsidP="00E55DEF">
      <w:pPr>
        <w:pStyle w:val="BodyTextL50"/>
        <w:spacing w:before="0"/>
      </w:pPr>
      <w:r>
        <w:t>您能否导航至常用的搜索引擎？</w:t>
      </w:r>
    </w:p>
    <w:p w14:paraId="31F60D5C" w14:textId="550F61ED" w:rsidR="00962708" w:rsidRDefault="00962708" w:rsidP="00E55DEF">
      <w:pPr>
        <w:pStyle w:val="AnswerLineL50"/>
      </w:pPr>
      <w:r>
        <w:lastRenderedPageBreak/>
        <w:t>在此</w:t>
      </w:r>
      <w:r w:rsidR="00DF15E2" w:rsidRPr="00DF15E2">
        <w:rPr>
          <w:noProof/>
        </w:rPr>
        <w:drawing>
          <wp:inline distT="0" distB="0" distL="0" distR="0" wp14:anchorId="12C357B2" wp14:editId="3D1F1FAF">
            <wp:extent cx="6400800" cy="3124835"/>
            <wp:effectExtent l="0" t="0" r="0" b="0"/>
            <wp:docPr id="1456971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处输入您的答案。</w:t>
      </w:r>
    </w:p>
    <w:p w14:paraId="312A342B" w14:textId="77777777" w:rsidR="000872E3" w:rsidRPr="000872E3" w:rsidRDefault="000872E3" w:rsidP="000872E3">
      <w:pPr>
        <w:pStyle w:val="BodyTextL50"/>
      </w:pPr>
    </w:p>
    <w:p w14:paraId="4D33655D" w14:textId="77777777" w:rsidR="003734BA" w:rsidRDefault="003734BA" w:rsidP="002A6578">
      <w:pPr>
        <w:pStyle w:val="3"/>
      </w:pPr>
      <w:r>
        <w:t>关闭虚拟机</w:t>
      </w:r>
      <w:r>
        <w:t xml:space="preserve"> (VM)</w:t>
      </w:r>
      <w:r>
        <w:t>。</w:t>
      </w:r>
    </w:p>
    <w:p w14:paraId="47C47AD9" w14:textId="77777777" w:rsidR="003734BA" w:rsidRPr="00B4756C" w:rsidRDefault="003734BA" w:rsidP="003734BA">
      <w:pPr>
        <w:pStyle w:val="BodyTextL25"/>
      </w:pPr>
      <w:r>
        <w:t>完成</w:t>
      </w:r>
      <w:r>
        <w:t xml:space="preserve"> VM </w:t>
      </w:r>
      <w:r>
        <w:t>操作后，可以保存</w:t>
      </w:r>
      <w:r>
        <w:t xml:space="preserve"> VM </w:t>
      </w:r>
      <w:r>
        <w:t>的状态以供将来使用，或者关闭</w:t>
      </w:r>
      <w:r>
        <w:t xml:space="preserve"> VM</w:t>
      </w:r>
      <w:r>
        <w:t>。</w:t>
      </w:r>
    </w:p>
    <w:p w14:paraId="57A9BD68" w14:textId="77777777" w:rsidR="003734BA" w:rsidRDefault="003734BA" w:rsidP="003734BA">
      <w:pPr>
        <w:pStyle w:val="BodyTextL25Bold"/>
        <w:keepNext/>
      </w:pPr>
      <w:r>
        <w:t>使用</w:t>
      </w:r>
      <w:r>
        <w:t xml:space="preserve"> GUI </w:t>
      </w:r>
      <w:r>
        <w:t>关闭</w:t>
      </w:r>
      <w:r>
        <w:t xml:space="preserve"> VM</w:t>
      </w:r>
      <w:r>
        <w:t>：</w:t>
      </w:r>
    </w:p>
    <w:p w14:paraId="25D4322C" w14:textId="63CD30DE" w:rsidR="003734BA" w:rsidRDefault="003734BA" w:rsidP="00C86AE0">
      <w:pPr>
        <w:pStyle w:val="BodyTextL50"/>
      </w:pPr>
      <w:r>
        <w:t>从</w:t>
      </w:r>
      <w:r>
        <w:t xml:space="preserve"> Virtual Box </w:t>
      </w:r>
      <w:r w:rsidRPr="001F0B64">
        <w:rPr>
          <w:b/>
        </w:rPr>
        <w:t>File</w:t>
      </w:r>
      <w:r>
        <w:t xml:space="preserve"> </w:t>
      </w:r>
      <w:r>
        <w:t>菜单中选择</w:t>
      </w:r>
      <w:r>
        <w:t xml:space="preserve"> </w:t>
      </w:r>
      <w:r w:rsidRPr="001F0B64">
        <w:rPr>
          <w:b/>
        </w:rPr>
        <w:t>Close...</w:t>
      </w:r>
    </w:p>
    <w:p w14:paraId="58959155" w14:textId="77777777" w:rsidR="003734BA" w:rsidRDefault="003734BA" w:rsidP="003734BA">
      <w:pPr>
        <w:pStyle w:val="BodyTextL50"/>
        <w:keepNext/>
      </w:pPr>
      <w:r>
        <w:t>点击</w:t>
      </w:r>
      <w:r>
        <w:t xml:space="preserve"> </w:t>
      </w:r>
      <w:r w:rsidRPr="0088103C">
        <w:rPr>
          <w:b/>
        </w:rPr>
        <w:t>Save the machine state</w:t>
      </w:r>
      <w:r w:rsidRPr="0088103C">
        <w:rPr>
          <w:b/>
        </w:rPr>
        <w:t>（保存计算机状态）</w:t>
      </w:r>
      <w:r>
        <w:t>单选按钮，然后点击</w:t>
      </w:r>
      <w:r>
        <w:t xml:space="preserve"> </w:t>
      </w:r>
      <w:r w:rsidRPr="0088103C">
        <w:rPr>
          <w:b/>
        </w:rPr>
        <w:t>OK</w:t>
      </w:r>
      <w:r w:rsidRPr="0088103C">
        <w:rPr>
          <w:b/>
        </w:rPr>
        <w:t>（确定）</w:t>
      </w:r>
      <w:r>
        <w:t>。下一次您启动虚拟机时，就能在相应操作系统中以其当前状态继续工作。</w:t>
      </w:r>
    </w:p>
    <w:p w14:paraId="7CF5516D" w14:textId="77777777" w:rsidR="003734BA" w:rsidRDefault="003734BA" w:rsidP="003734BA">
      <w:pPr>
        <w:pStyle w:val="Visual"/>
      </w:pPr>
      <w:r>
        <w:rPr>
          <w:noProof/>
        </w:rPr>
        <w:drawing>
          <wp:inline distT="0" distB="0" distL="0" distR="0" wp14:anchorId="6F54FB90" wp14:editId="6506245F">
            <wp:extent cx="2366645" cy="1623100"/>
            <wp:effectExtent l="0" t="0" r="0" b="0"/>
            <wp:docPr id="4" name="Picture 4" descr="Screen shot of Virtual Box Close Virtual Machine with the Save the machine state sel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2899" cy="165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C3D9" w14:textId="77777777" w:rsidR="003734BA" w:rsidRDefault="003734BA" w:rsidP="003734BA">
      <w:pPr>
        <w:pStyle w:val="BodyTextL50"/>
      </w:pPr>
      <w:r>
        <w:t>其他两个选项如下：</w:t>
      </w:r>
    </w:p>
    <w:p w14:paraId="78034268" w14:textId="77777777" w:rsidR="003734BA" w:rsidRDefault="003734BA" w:rsidP="003734BA">
      <w:pPr>
        <w:pStyle w:val="BodyTextL50"/>
      </w:pPr>
      <w:r>
        <w:rPr>
          <w:b/>
        </w:rPr>
        <w:t>Send the shutdown signal</w:t>
      </w:r>
      <w:r>
        <w:rPr>
          <w:b/>
        </w:rPr>
        <w:t>（发送关机信号）</w:t>
      </w:r>
      <w:r>
        <w:t>：模拟在物理计算机上按电源按钮</w:t>
      </w:r>
    </w:p>
    <w:p w14:paraId="3017832C" w14:textId="77777777" w:rsidR="003734BA" w:rsidRDefault="003734BA" w:rsidP="003734BA">
      <w:pPr>
        <w:pStyle w:val="BodyTextL50"/>
      </w:pPr>
      <w:r>
        <w:rPr>
          <w:b/>
        </w:rPr>
        <w:t>Power off the machine</w:t>
      </w:r>
      <w:r>
        <w:rPr>
          <w:b/>
        </w:rPr>
        <w:t>（关闭虚拟机电源）</w:t>
      </w:r>
      <w:r>
        <w:t>：模拟在物理计算机上拔下电源线插头</w:t>
      </w:r>
    </w:p>
    <w:p w14:paraId="110FFE56" w14:textId="77777777" w:rsidR="003734BA" w:rsidRDefault="003734BA" w:rsidP="003734BA">
      <w:pPr>
        <w:pStyle w:val="BodyTextL25Bold"/>
      </w:pPr>
      <w:r>
        <w:t>使用</w:t>
      </w:r>
      <w:r>
        <w:t xml:space="preserve"> CLI </w:t>
      </w:r>
      <w:r>
        <w:t>关闭</w:t>
      </w:r>
      <w:r>
        <w:t xml:space="preserve"> VM</w:t>
      </w:r>
      <w:r>
        <w:t>：</w:t>
      </w:r>
    </w:p>
    <w:p w14:paraId="2D9CEA6E" w14:textId="77777777" w:rsidR="003734BA" w:rsidRDefault="003734BA" w:rsidP="003734BA">
      <w:pPr>
        <w:pStyle w:val="BodyTextL50"/>
      </w:pPr>
      <w:r>
        <w:lastRenderedPageBreak/>
        <w:t>要使用命令行关闭</w:t>
      </w:r>
      <w:r>
        <w:t xml:space="preserve"> VM</w:t>
      </w:r>
      <w:r>
        <w:t>，可以使用</w:t>
      </w:r>
      <w:r>
        <w:t xml:space="preserve"> VM </w:t>
      </w:r>
      <w:r>
        <w:t>中的菜单选项，或者在终端窗口中输入</w:t>
      </w:r>
      <w:r>
        <w:t xml:space="preserve"> </w:t>
      </w:r>
      <w:r>
        <w:rPr>
          <w:b/>
        </w:rPr>
        <w:t>sudo shutdown -h now</w:t>
      </w:r>
      <w:r>
        <w:t xml:space="preserve"> </w:t>
      </w:r>
      <w:r>
        <w:t>命令，当系统提示时，提供密码</w:t>
      </w:r>
      <w:r>
        <w:t xml:space="preserve"> </w:t>
      </w:r>
      <w:r>
        <w:rPr>
          <w:b/>
        </w:rPr>
        <w:t>cyberops</w:t>
      </w:r>
      <w:r>
        <w:t>。</w:t>
      </w:r>
    </w:p>
    <w:p w14:paraId="77DA58D9" w14:textId="77777777" w:rsidR="003734BA" w:rsidRPr="00C652AC" w:rsidRDefault="003734BA" w:rsidP="003734BA">
      <w:pPr>
        <w:pStyle w:val="BodyTextL25Bold"/>
      </w:pPr>
      <w:r>
        <w:t>重新启动</w:t>
      </w:r>
      <w:r>
        <w:t xml:space="preserve"> VM</w:t>
      </w:r>
      <w:r>
        <w:t>：</w:t>
      </w:r>
    </w:p>
    <w:p w14:paraId="0E8F6356" w14:textId="77777777" w:rsidR="003734BA" w:rsidRPr="00346567" w:rsidRDefault="003734BA" w:rsidP="003734BA">
      <w:pPr>
        <w:pStyle w:val="BodyTextL50"/>
      </w:pPr>
      <w:r>
        <w:t>如果要重新启动</w:t>
      </w:r>
      <w:r>
        <w:t xml:space="preserve"> VM</w:t>
      </w:r>
      <w:r>
        <w:t>，可以使用</w:t>
      </w:r>
      <w:r>
        <w:t xml:space="preserve"> VM </w:t>
      </w:r>
      <w:r>
        <w:t>内的菜单选项，或者在终端输入</w:t>
      </w:r>
      <w:r>
        <w:t xml:space="preserve"> </w:t>
      </w:r>
      <w:r>
        <w:rPr>
          <w:b/>
        </w:rPr>
        <w:t>sudo reboot</w:t>
      </w:r>
      <w:r>
        <w:t xml:space="preserve"> </w:t>
      </w:r>
      <w:r>
        <w:t>命令，当系统提示时，提供密码</w:t>
      </w:r>
      <w:r>
        <w:t xml:space="preserve"> </w:t>
      </w:r>
      <w:r>
        <w:rPr>
          <w:b/>
        </w:rPr>
        <w:t>cyberops</w:t>
      </w:r>
      <w:r>
        <w:t>。</w:t>
      </w:r>
    </w:p>
    <w:p w14:paraId="2DE2A04D" w14:textId="77777777" w:rsidR="003734BA" w:rsidRPr="00C248E2" w:rsidRDefault="003734BA" w:rsidP="003734BA">
      <w:pPr>
        <w:pStyle w:val="BodyTextL25"/>
      </w:pPr>
      <w:r>
        <w:rPr>
          <w:b/>
        </w:rPr>
        <w:t>注</w:t>
      </w:r>
      <w:r>
        <w:t>：可以在该虚拟机中使用</w:t>
      </w:r>
      <w:r>
        <w:t xml:space="preserve"> Web </w:t>
      </w:r>
      <w:r>
        <w:t>浏览器研究安全问题。通过使用虚拟机，可以阻止在您的计算机上安装恶意软件。</w:t>
      </w:r>
    </w:p>
    <w:p w14:paraId="6A2C7D71" w14:textId="77777777" w:rsidR="003734BA" w:rsidRDefault="003734BA" w:rsidP="003734BA">
      <w:pPr>
        <w:pStyle w:val="1"/>
        <w:numPr>
          <w:ilvl w:val="0"/>
          <w:numId w:val="3"/>
        </w:numPr>
      </w:pPr>
      <w:r>
        <w:t>思考</w:t>
      </w:r>
    </w:p>
    <w:p w14:paraId="5F205D24" w14:textId="200722D4" w:rsidR="00C162C0" w:rsidRDefault="003734BA" w:rsidP="00DF15E2">
      <w:pPr>
        <w:pStyle w:val="BodyTextL25"/>
      </w:pPr>
      <w:r>
        <w:t>使用虚拟机的优势和劣势是什么？</w:t>
      </w:r>
    </w:p>
    <w:p w14:paraId="66612D50" w14:textId="058BBF55" w:rsidR="00DF15E2" w:rsidRPr="00DF15E2" w:rsidRDefault="00DF15E2" w:rsidP="00DF15E2">
      <w:pPr>
        <w:pStyle w:val="BodyTextL25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 xml:space="preserve">      </w:t>
      </w:r>
      <w:r w:rsidRPr="00DF15E2">
        <w:rPr>
          <w:b/>
          <w:bCs/>
        </w:rPr>
        <w:t>优势</w:t>
      </w:r>
    </w:p>
    <w:p w14:paraId="39145332" w14:textId="77777777" w:rsidR="00DF15E2" w:rsidRPr="00DF15E2" w:rsidRDefault="00DF15E2" w:rsidP="00DF15E2">
      <w:pPr>
        <w:pStyle w:val="BodyTextL25"/>
        <w:numPr>
          <w:ilvl w:val="0"/>
          <w:numId w:val="13"/>
        </w:numPr>
      </w:pPr>
      <w:r w:rsidRPr="00DF15E2">
        <w:rPr>
          <w:b/>
          <w:bCs/>
        </w:rPr>
        <w:t>环境隔离与安全</w:t>
      </w:r>
      <w:r w:rsidRPr="00DF15E2">
        <w:t>：可在一台物理机上创建多个独立系统，测试病毒或未知软件时，不会影响主机数据安全。</w:t>
      </w:r>
    </w:p>
    <w:p w14:paraId="5BC865AD" w14:textId="77777777" w:rsidR="00DF15E2" w:rsidRPr="00DF15E2" w:rsidRDefault="00DF15E2" w:rsidP="00DF15E2">
      <w:pPr>
        <w:pStyle w:val="BodyTextL25"/>
        <w:numPr>
          <w:ilvl w:val="0"/>
          <w:numId w:val="13"/>
        </w:numPr>
      </w:pPr>
      <w:r w:rsidRPr="00DF15E2">
        <w:rPr>
          <w:b/>
          <w:bCs/>
        </w:rPr>
        <w:t>资源利用率高</w:t>
      </w:r>
      <w:r w:rsidRPr="00DF15E2">
        <w:t>：无需额外购置硬件，就能将物理机资源（如内存、存储）分配给不同虚拟机，满足多系统运行需求。</w:t>
      </w:r>
    </w:p>
    <w:p w14:paraId="19CB329E" w14:textId="10627057" w:rsidR="00DF15E2" w:rsidRPr="00DF15E2" w:rsidRDefault="00DF15E2" w:rsidP="00DF15E2">
      <w:pPr>
        <w:pStyle w:val="BodyTextL25"/>
        <w:numPr>
          <w:ilvl w:val="0"/>
          <w:numId w:val="13"/>
        </w:numPr>
      </w:pPr>
      <w:r w:rsidRPr="00DF15E2">
        <w:rPr>
          <w:b/>
          <w:bCs/>
        </w:rPr>
        <w:t>迁移与备份便捷</w:t>
      </w:r>
      <w:r w:rsidRPr="00DF15E2">
        <w:t>：虚拟机可打包为文件，实现跨设备快速迁移，且备份、恢复操作简单，降低数据丢失风险。</w:t>
      </w:r>
    </w:p>
    <w:p w14:paraId="23619A16" w14:textId="284336E2" w:rsidR="00DF15E2" w:rsidRPr="00DF15E2" w:rsidRDefault="00DF15E2" w:rsidP="00DF15E2">
      <w:pPr>
        <w:pStyle w:val="BodyTextL25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 xml:space="preserve">      </w:t>
      </w:r>
      <w:r w:rsidRPr="00DF15E2">
        <w:rPr>
          <w:b/>
          <w:bCs/>
        </w:rPr>
        <w:t>劣势</w:t>
      </w:r>
    </w:p>
    <w:p w14:paraId="72610ACA" w14:textId="77777777" w:rsidR="00DF15E2" w:rsidRPr="00DF15E2" w:rsidRDefault="00DF15E2" w:rsidP="00DF15E2">
      <w:pPr>
        <w:pStyle w:val="BodyTextL25"/>
        <w:numPr>
          <w:ilvl w:val="0"/>
          <w:numId w:val="14"/>
        </w:numPr>
      </w:pPr>
      <w:r w:rsidRPr="00DF15E2">
        <w:rPr>
          <w:b/>
          <w:bCs/>
        </w:rPr>
        <w:t>性能损耗明显</w:t>
      </w:r>
      <w:r w:rsidRPr="00DF15E2">
        <w:t>：虚拟机需通过</w:t>
      </w:r>
      <w:r w:rsidRPr="00DF15E2">
        <w:t xml:space="preserve"> hypervisor</w:t>
      </w:r>
      <w:r w:rsidRPr="00DF15E2">
        <w:t>（虚拟化管理程序）调用硬件资源，会占用部分物理机性能，运行大型软件或游戏时卡顿明显。</w:t>
      </w:r>
    </w:p>
    <w:p w14:paraId="0FE7EE8F" w14:textId="77777777" w:rsidR="00DF15E2" w:rsidRPr="00DF15E2" w:rsidRDefault="00DF15E2" w:rsidP="00DF15E2">
      <w:pPr>
        <w:pStyle w:val="BodyTextL25"/>
        <w:numPr>
          <w:ilvl w:val="0"/>
          <w:numId w:val="14"/>
        </w:numPr>
      </w:pPr>
      <w:r w:rsidRPr="00DF15E2">
        <w:rPr>
          <w:b/>
          <w:bCs/>
        </w:rPr>
        <w:t>技术门槛较高</w:t>
      </w:r>
      <w:r w:rsidRPr="00DF15E2">
        <w:t>：配置网络、调整资源分配、解决兼容性问题等，需要一定的计算机知识，对新手不够友好。</w:t>
      </w:r>
    </w:p>
    <w:p w14:paraId="4FB78B23" w14:textId="77777777" w:rsidR="00DF15E2" w:rsidRPr="00DF15E2" w:rsidRDefault="00DF15E2" w:rsidP="00DF15E2">
      <w:pPr>
        <w:pStyle w:val="BodyTextL25"/>
        <w:numPr>
          <w:ilvl w:val="0"/>
          <w:numId w:val="14"/>
        </w:numPr>
      </w:pPr>
      <w:r w:rsidRPr="00DF15E2">
        <w:rPr>
          <w:b/>
          <w:bCs/>
        </w:rPr>
        <w:t>资源依赖较强</w:t>
      </w:r>
      <w:r w:rsidRPr="00DF15E2">
        <w:t>：若物理机硬件配置不足（如内存、</w:t>
      </w:r>
      <w:r w:rsidRPr="00DF15E2">
        <w:t xml:space="preserve">CPU </w:t>
      </w:r>
      <w:r w:rsidRPr="00DF15E2">
        <w:t>核心数少），多台虚拟机同时运行易出现卡顿、崩溃。</w:t>
      </w:r>
    </w:p>
    <w:p w14:paraId="6090A67B" w14:textId="77777777" w:rsidR="00DF15E2" w:rsidRPr="00DF15E2" w:rsidRDefault="00DF15E2" w:rsidP="00DF15E2">
      <w:pPr>
        <w:pStyle w:val="BodyTextL25"/>
        <w:rPr>
          <w:rFonts w:hint="eastAsia"/>
        </w:rPr>
      </w:pPr>
    </w:p>
    <w:sectPr w:rsidR="00DF15E2" w:rsidRPr="00DF15E2" w:rsidSect="009C3182">
      <w:headerReference w:type="default" r:id="rId16"/>
      <w:footerReference w:type="default" r:id="rId17"/>
      <w:headerReference w:type="first" r:id="rId18"/>
      <w:footerReference w:type="first" r:id="rId19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A89DD" w14:textId="77777777" w:rsidR="0043627D" w:rsidRDefault="0043627D" w:rsidP="00710659">
      <w:pPr>
        <w:spacing w:after="0" w:line="240" w:lineRule="auto"/>
      </w:pPr>
      <w:r>
        <w:separator/>
      </w:r>
    </w:p>
    <w:p w14:paraId="34679BC8" w14:textId="77777777" w:rsidR="0043627D" w:rsidRDefault="0043627D"/>
  </w:endnote>
  <w:endnote w:type="continuationSeparator" w:id="0">
    <w:p w14:paraId="1C6299A8" w14:textId="77777777" w:rsidR="0043627D" w:rsidRDefault="0043627D" w:rsidP="00710659">
      <w:pPr>
        <w:spacing w:after="0" w:line="240" w:lineRule="auto"/>
      </w:pPr>
      <w:r>
        <w:continuationSeparator/>
      </w:r>
    </w:p>
    <w:p w14:paraId="0DAD82FF" w14:textId="77777777" w:rsidR="0043627D" w:rsidRDefault="0043627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E12C" w14:textId="70355952" w:rsidR="00926CB2" w:rsidRPr="00882B63" w:rsidRDefault="008E00D5" w:rsidP="00BE0AD2">
    <w:pPr>
      <w:pStyle w:val="a5"/>
      <w:tabs>
        <w:tab w:val="clear" w:pos="6570"/>
        <w:tab w:val="left" w:pos="920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882B63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EDFD8" w14:textId="49B09DA4" w:rsidR="00882B63" w:rsidRPr="00882B63" w:rsidRDefault="00882B63" w:rsidP="00BE0AD2">
    <w:pPr>
      <w:pStyle w:val="a5"/>
      <w:tabs>
        <w:tab w:val="clear" w:pos="6570"/>
        <w:tab w:val="left" w:pos="921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FB7EC" w14:textId="77777777" w:rsidR="0043627D" w:rsidRDefault="0043627D" w:rsidP="00710659">
      <w:pPr>
        <w:spacing w:after="0" w:line="240" w:lineRule="auto"/>
      </w:pPr>
      <w:r>
        <w:separator/>
      </w:r>
    </w:p>
    <w:p w14:paraId="07DFAC5C" w14:textId="77777777" w:rsidR="0043627D" w:rsidRDefault="0043627D"/>
  </w:footnote>
  <w:footnote w:type="continuationSeparator" w:id="0">
    <w:p w14:paraId="0526F45F" w14:textId="77777777" w:rsidR="0043627D" w:rsidRDefault="0043627D" w:rsidP="00710659">
      <w:pPr>
        <w:spacing w:after="0" w:line="240" w:lineRule="auto"/>
      </w:pPr>
      <w:r>
        <w:continuationSeparator/>
      </w:r>
    </w:p>
    <w:p w14:paraId="42798FA4" w14:textId="77777777" w:rsidR="0043627D" w:rsidRDefault="0043627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11EAB" w14:textId="5515A3CD" w:rsidR="00926CB2" w:rsidRDefault="00000000" w:rsidP="008402F2">
    <w:pPr>
      <w:pStyle w:val="PageHead"/>
    </w:pPr>
    <w:sdt>
      <w:sdtPr>
        <w:alias w:val="标题"/>
        <w:tag w:val=""/>
        <w:id w:val="-1711953976"/>
        <w:placeholder>
          <w:docPart w:val="C4DBD7C9E7AA4C08853C4DB03FADDB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E0AD2">
          <w:t>实验</w:t>
        </w:r>
        <w:r w:rsidR="00BE0AD2">
          <w:t>1 -</w:t>
        </w:r>
        <w:r w:rsidR="00BE0AD2">
          <w:t>虚拟机的安装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2A3AE" w14:textId="5B61E363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3432656"/>
    <w:multiLevelType w:val="multilevel"/>
    <w:tmpl w:val="E1621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第 %1部分：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eastAsia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0F2E5A"/>
    <w:multiLevelType w:val="multilevel"/>
    <w:tmpl w:val="DC02B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1F1818"/>
    <w:multiLevelType w:val="multilevel"/>
    <w:tmpl w:val="7398136E"/>
    <w:lvl w:ilvl="0">
      <w:start w:val="1"/>
      <w:numFmt w:val="decimal"/>
      <w:suff w:val="space"/>
      <w:lvlText w:val="第 %1 部分：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任务 %2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39125007">
    <w:abstractNumId w:val="7"/>
  </w:num>
  <w:num w:numId="2" w16cid:durableId="566503041">
    <w:abstractNumId w:val="5"/>
    <w:lvlOverride w:ilvl="0"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927467080">
    <w:abstractNumId w:val="3"/>
  </w:num>
  <w:num w:numId="4" w16cid:durableId="534006736">
    <w:abstractNumId w:val="5"/>
    <w:lvlOverride w:ilvl="0">
      <w:startOverride w:val="1"/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780101745">
    <w:abstractNumId w:val="5"/>
  </w:num>
  <w:num w:numId="6" w16cid:durableId="1426150878">
    <w:abstractNumId w:val="0"/>
  </w:num>
  <w:num w:numId="7" w16cid:durableId="1469781379">
    <w:abstractNumId w:val="1"/>
  </w:num>
  <w:num w:numId="8" w16cid:durableId="446435545">
    <w:abstractNumId w:val="6"/>
    <w:lvlOverride w:ilvl="0">
      <w:lvl w:ilvl="0">
        <w:start w:val="1"/>
        <w:numFmt w:val="decimal"/>
        <w:lvlText w:val="第 %1部分：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083525974">
    <w:abstractNumId w:val="5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848130565">
    <w:abstractNumId w:val="2"/>
  </w:num>
  <w:num w:numId="11" w16cid:durableId="727194381">
    <w:abstractNumId w:val="9"/>
    <w:lvlOverride w:ilvl="0">
      <w:lvl w:ilvl="0">
        <w:start w:val="1"/>
        <w:numFmt w:val="decimal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1334068762">
    <w:abstractNumId w:val="9"/>
  </w:num>
  <w:num w:numId="13" w16cid:durableId="1529022284">
    <w:abstractNumId w:val="8"/>
  </w:num>
  <w:num w:numId="14" w16cid:durableId="999504280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9D"/>
    <w:rsid w:val="00001B3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6824"/>
    <w:rsid w:val="00041AF6"/>
    <w:rsid w:val="00044E62"/>
    <w:rsid w:val="00050BA4"/>
    <w:rsid w:val="000511BB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872E3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2130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273A8"/>
    <w:rsid w:val="00130A20"/>
    <w:rsid w:val="001314FB"/>
    <w:rsid w:val="001366EC"/>
    <w:rsid w:val="00141F70"/>
    <w:rsid w:val="0014219C"/>
    <w:rsid w:val="001425ED"/>
    <w:rsid w:val="00143450"/>
    <w:rsid w:val="00144997"/>
    <w:rsid w:val="001523C0"/>
    <w:rsid w:val="001535FE"/>
    <w:rsid w:val="00154B46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97DBA"/>
    <w:rsid w:val="002A0B2E"/>
    <w:rsid w:val="002A0DC1"/>
    <w:rsid w:val="002A6578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3B1D"/>
    <w:rsid w:val="0031789F"/>
    <w:rsid w:val="00320788"/>
    <w:rsid w:val="003233A3"/>
    <w:rsid w:val="00334C33"/>
    <w:rsid w:val="0034218C"/>
    <w:rsid w:val="00343CD1"/>
    <w:rsid w:val="0034455D"/>
    <w:rsid w:val="003455A3"/>
    <w:rsid w:val="0034604B"/>
    <w:rsid w:val="00346433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4B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0F4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627D"/>
    <w:rsid w:val="00436522"/>
    <w:rsid w:val="00443547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B592F"/>
    <w:rsid w:val="004C0909"/>
    <w:rsid w:val="004C3F97"/>
    <w:rsid w:val="004D01F2"/>
    <w:rsid w:val="004D2CED"/>
    <w:rsid w:val="004D3339"/>
    <w:rsid w:val="004D353F"/>
    <w:rsid w:val="004D36D7"/>
    <w:rsid w:val="004D549F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587B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0BA5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B6386"/>
    <w:rsid w:val="007C07AA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067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47F27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86A5D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57306"/>
    <w:rsid w:val="00962708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20B8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7BDE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858D1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017B"/>
    <w:rsid w:val="00B401B7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122"/>
    <w:rsid w:val="00BB4D9B"/>
    <w:rsid w:val="00BB73FF"/>
    <w:rsid w:val="00BB7688"/>
    <w:rsid w:val="00BC7423"/>
    <w:rsid w:val="00BC7CAC"/>
    <w:rsid w:val="00BD6D76"/>
    <w:rsid w:val="00BE0AD2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6AE0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1EF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89D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10B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6081"/>
    <w:rsid w:val="00DE6DC9"/>
    <w:rsid w:val="00DE6F44"/>
    <w:rsid w:val="00DF15E2"/>
    <w:rsid w:val="00DF1B58"/>
    <w:rsid w:val="00DF2A41"/>
    <w:rsid w:val="00E009DA"/>
    <w:rsid w:val="00E01B7E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36220"/>
    <w:rsid w:val="00E449D0"/>
    <w:rsid w:val="00E44A34"/>
    <w:rsid w:val="00E4506A"/>
    <w:rsid w:val="00E53F99"/>
    <w:rsid w:val="00E55DEF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D7E9B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33E0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0FA4C"/>
  <w15:docId w15:val="{78917B3A-D179-4E11-B3EE-35645400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346433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1273A8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标题 2 字符"/>
    <w:link w:val="2"/>
    <w:uiPriority w:val="9"/>
    <w:rsid w:val="00CF26E3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A17BDE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页脚 字符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8">
    <w:name w:val="批注框文本 字符"/>
    <w:link w:val="a7"/>
    <w:uiPriority w:val="99"/>
    <w:semiHidden/>
    <w:rsid w:val="0090659A"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36522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1273A8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c">
    <w:name w:val="文档结构图 字符"/>
    <w:link w:val="ab"/>
    <w:uiPriority w:val="99"/>
    <w:semiHidden/>
    <w:rsid w:val="00AB758A"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eastAsia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eastAsia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eastAsia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C6495E"/>
    <w:rPr>
      <w:rFonts w:ascii="Courier New" w:eastAsia="Courier New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批注文字 字符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批注主题 字符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标题 4 字符"/>
    <w:basedOn w:val="a0"/>
    <w:link w:val="4"/>
    <w:rsid w:val="001273A8"/>
    <w:rPr>
      <w:bCs/>
      <w:color w:val="FFFFFF" w:themeColor="background1"/>
      <w:sz w:val="6"/>
      <w:szCs w:val="28"/>
    </w:rPr>
  </w:style>
  <w:style w:type="character" w:customStyle="1" w:styleId="50">
    <w:name w:val="标题 5 字符"/>
    <w:basedOn w:val="a0"/>
    <w:link w:val="5"/>
    <w:semiHidden/>
    <w:rsid w:val="00BF76B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sid w:val="00BF76BE"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sid w:val="00BF76BE"/>
    <w:rPr>
      <w:szCs w:val="24"/>
    </w:rPr>
  </w:style>
  <w:style w:type="character" w:customStyle="1" w:styleId="80">
    <w:name w:val="标题 8 字符"/>
    <w:basedOn w:val="a0"/>
    <w:link w:val="8"/>
    <w:semiHidden/>
    <w:rsid w:val="00BF76BE"/>
    <w:rPr>
      <w:i/>
      <w:iCs/>
      <w:szCs w:val="24"/>
    </w:rPr>
  </w:style>
  <w:style w:type="character" w:customStyle="1" w:styleId="90">
    <w:name w:val="标题 9 字符"/>
    <w:basedOn w:val="a0"/>
    <w:link w:val="9"/>
    <w:semiHidden/>
    <w:rsid w:val="00BF76BE"/>
    <w:rPr>
      <w:rFonts w:cs="Arial"/>
      <w:sz w:val="22"/>
      <w:szCs w:val="22"/>
    </w:rPr>
  </w:style>
  <w:style w:type="character" w:customStyle="1" w:styleId="30">
    <w:name w:val="标题 3 字符"/>
    <w:link w:val="3"/>
    <w:rsid w:val="00D531D0"/>
    <w:rPr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3">
    <w:name w:val="尾注文本 字符"/>
    <w:basedOn w:val="a0"/>
    <w:link w:val="af2"/>
    <w:semiHidden/>
    <w:rsid w:val="00231DCA"/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5">
    <w:name w:val="脚注文本 字符"/>
    <w:basedOn w:val="a0"/>
    <w:link w:val="af4"/>
    <w:semiHidden/>
    <w:rsid w:val="00231DCA"/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character" w:customStyle="1" w:styleId="af8">
    <w:name w:val="宏文本 字符"/>
    <w:basedOn w:val="a0"/>
    <w:link w:val="af7"/>
    <w:semiHidden/>
    <w:rsid w:val="00231DCA"/>
    <w:rPr>
      <w:rFonts w:ascii="Courier New" w:eastAsia="Courier New" w:hAnsi="Courier New" w:cs="Courier New"/>
      <w:lang w:val="en-US" w:eastAsia="zh-CN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TOC1">
    <w:name w:val="toc 1"/>
    <w:basedOn w:val="a"/>
    <w:next w:val="a"/>
    <w:autoRedefine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TOC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TOC3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TOC4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TOC5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TOC6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TOC7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TOC8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TOC9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afc">
    <w:name w:val="正文文本 字符"/>
    <w:link w:val="aa"/>
    <w:rsid w:val="00603503"/>
    <w:rPr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标题 字符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eastAsia="Courier New" w:hAnsi="Courier New"/>
      <w:color w:val="EE0000"/>
      <w:sz w:val="18"/>
      <w:szCs w:val="22"/>
    </w:rPr>
  </w:style>
  <w:style w:type="character" w:styleId="aff0">
    <w:name w:val="FollowedHyperlink"/>
    <w:basedOn w:val="a0"/>
    <w:semiHidden/>
    <w:unhideWhenUsed/>
    <w:rsid w:val="00346433"/>
    <w:rPr>
      <w:color w:val="800080" w:themeColor="followedHyperlink"/>
      <w:u w:val="single"/>
    </w:rPr>
  </w:style>
  <w:style w:type="paragraph" w:customStyle="1" w:styleId="TaskHead">
    <w:name w:val="Task Head"/>
    <w:basedOn w:val="a"/>
    <w:next w:val="BodyTextL25"/>
    <w:rsid w:val="002A6578"/>
    <w:pPr>
      <w:keepNext/>
      <w:numPr>
        <w:ilvl w:val="1"/>
        <w:numId w:val="11"/>
      </w:numPr>
      <w:spacing w:before="240"/>
      <w:outlineLvl w:val="0"/>
    </w:pPr>
    <w:rPr>
      <w:b/>
      <w:sz w:val="24"/>
    </w:rPr>
  </w:style>
  <w:style w:type="character" w:styleId="aff1">
    <w:name w:val="Hyperlink"/>
    <w:unhideWhenUsed/>
    <w:rsid w:val="003734BA"/>
    <w:rPr>
      <w:color w:val="0000FF"/>
      <w:u w:val="single"/>
    </w:rPr>
  </w:style>
  <w:style w:type="paragraph" w:styleId="aff2">
    <w:name w:val="Revision"/>
    <w:hidden/>
    <w:uiPriority w:val="99"/>
    <w:semiHidden/>
    <w:rsid w:val="001273A8"/>
    <w:rPr>
      <w:sz w:val="22"/>
      <w:szCs w:val="22"/>
    </w:rPr>
  </w:style>
  <w:style w:type="character" w:styleId="aff3">
    <w:name w:val="Unresolved Mention"/>
    <w:basedOn w:val="a0"/>
    <w:uiPriority w:val="99"/>
    <w:semiHidden/>
    <w:unhideWhenUsed/>
    <w:rsid w:val="005C58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racle.com/technetwork/server-storage/virtualbox/downloads/index.html" TargetMode="Externa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netacad.com/portal/content/cyberops-associate-virtual-machines-vms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DBD7C9E7AA4C08853C4DB03FADD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AB472-C6FF-43B3-ABE6-1ECD23E83972}"/>
      </w:docPartPr>
      <w:docPartBody>
        <w:p w:rsidR="00566D55" w:rsidRDefault="00344046">
          <w:pPr>
            <w:pStyle w:val="C4DBD7C9E7AA4C08853C4DB03FADDB31"/>
            <w:rPr>
              <w:rFonts w:hint="eastAsia"/>
            </w:rPr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46"/>
    <w:rsid w:val="000F2130"/>
    <w:rsid w:val="00297DBA"/>
    <w:rsid w:val="00344046"/>
    <w:rsid w:val="003E7EDE"/>
    <w:rsid w:val="003F1BC4"/>
    <w:rsid w:val="00501FCB"/>
    <w:rsid w:val="00566D55"/>
    <w:rsid w:val="00687151"/>
    <w:rsid w:val="006F09D0"/>
    <w:rsid w:val="00744668"/>
    <w:rsid w:val="008F317F"/>
    <w:rsid w:val="00951DA4"/>
    <w:rsid w:val="00BF70FE"/>
    <w:rsid w:val="00C87623"/>
    <w:rsid w:val="00F10115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4DBD7C9E7AA4C08853C4DB03FADDB31">
    <w:name w:val="C4DBD7C9E7AA4C08853C4DB03FADDB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04A0DE-6927-4272-A9E6-C1915F69D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76</TotalTime>
  <Pages>7</Pages>
  <Words>1435</Words>
  <Characters>1923</Characters>
  <Application>Microsoft Office Word</Application>
  <DocSecurity>0</DocSecurity>
  <Lines>73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Installing the Virtual Machines</vt:lpstr>
    </vt:vector>
  </TitlesOfParts>
  <Company>Cisco Systems, Inc.</Company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实验1 -虚拟机的安装</dc:title>
  <dc:creator>SP</dc:creator>
  <dc:description>2018 年</dc:description>
  <cp:lastModifiedBy>江涛 王</cp:lastModifiedBy>
  <cp:revision>19</cp:revision>
  <cp:lastPrinted>2020-07-22T17:29:00Z</cp:lastPrinted>
  <dcterms:created xsi:type="dcterms:W3CDTF">2020-07-06T19:20:00Z</dcterms:created>
  <dcterms:modified xsi:type="dcterms:W3CDTF">2025-11-03T12:32:00Z</dcterms:modified>
</cp:coreProperties>
</file>