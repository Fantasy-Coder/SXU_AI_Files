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0C33C5F8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0C7233">
            <w:rPr>
              <w:rFonts w:hint="eastAsia"/>
            </w:rPr>
            <w:t>7</w:t>
          </w:r>
          <w:r w:rsidR="00036824">
            <w:rPr>
              <w:rFonts w:hint="eastAsia"/>
            </w:rPr>
            <w:t xml:space="preserve"> -</w:t>
          </w:r>
          <w:r w:rsidR="00FD7676">
            <w:rPr>
              <w:rFonts w:hint="eastAsia"/>
            </w:rPr>
            <w:t>ASA</w:t>
          </w:r>
          <w:r w:rsidR="00FD7676">
            <w:rPr>
              <w:rFonts w:hint="eastAsia"/>
            </w:rPr>
            <w:t>的基本设置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79F31553" w14:textId="77777777" w:rsidR="00FD7676" w:rsidRPr="0047026E" w:rsidRDefault="00FD7676" w:rsidP="00FD7676">
      <w:pPr>
        <w:pStyle w:val="BodyTextL25Bold"/>
      </w:pPr>
      <w:r>
        <w:t>第</w:t>
      </w:r>
      <w:r>
        <w:t xml:space="preserve"> 1 </w:t>
      </w:r>
      <w:r>
        <w:t>部分：</w:t>
      </w:r>
      <w:r w:rsidRPr="008805A9">
        <w:t>验证连接并了解</w:t>
      </w:r>
      <w:r w:rsidRPr="008805A9">
        <w:t xml:space="preserve"> ASA</w:t>
      </w:r>
    </w:p>
    <w:p w14:paraId="7D8617F2" w14:textId="77777777" w:rsidR="00FD7676" w:rsidRDefault="00FD7676" w:rsidP="00FD7676">
      <w:pPr>
        <w:pStyle w:val="BodyTextL25Bold"/>
      </w:pPr>
      <w:r>
        <w:t>第</w:t>
      </w:r>
      <w:r>
        <w:t xml:space="preserve"> 2 </w:t>
      </w:r>
      <w:r>
        <w:t>部分：</w:t>
      </w:r>
      <w:r w:rsidRPr="008805A9">
        <w:t>使用</w:t>
      </w:r>
      <w:r w:rsidRPr="008805A9">
        <w:t xml:space="preserve"> CLI </w:t>
      </w:r>
      <w:r w:rsidRPr="008805A9">
        <w:t>配置基本</w:t>
      </w:r>
      <w:r w:rsidRPr="008805A9">
        <w:t xml:space="preserve"> ASA </w:t>
      </w:r>
      <w:r w:rsidRPr="008805A9">
        <w:t>设置和接口安全级别</w:t>
      </w:r>
    </w:p>
    <w:p w14:paraId="240B55AE" w14:textId="6381B884" w:rsidR="00FD7676" w:rsidRPr="00FD7676" w:rsidRDefault="00FD7676" w:rsidP="00FD7676">
      <w:pPr>
        <w:pStyle w:val="BodyTextL25Bold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部分：</w:t>
      </w:r>
      <w:r w:rsidRPr="008805A9">
        <w:t>使用</w:t>
      </w:r>
      <w:r w:rsidRPr="008805A9">
        <w:t xml:space="preserve"> CLI </w:t>
      </w:r>
      <w:r w:rsidRPr="008805A9">
        <w:t>配置路由、地址转换和检查策略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52E53254" w14:textId="77777777" w:rsidR="00FD7676" w:rsidRPr="00436522" w:rsidRDefault="00FD7676" w:rsidP="00FD7676">
      <w:pPr>
        <w:pStyle w:val="Bulletlevel1"/>
      </w:pPr>
      <w:r>
        <w:rPr>
          <w:rFonts w:hint="eastAsia"/>
        </w:rPr>
        <w:t>三台路由器</w:t>
      </w:r>
    </w:p>
    <w:p w14:paraId="3DC8A25F" w14:textId="77777777" w:rsidR="00FD7676" w:rsidRDefault="00FD7676" w:rsidP="00FD7676">
      <w:pPr>
        <w:pStyle w:val="Bulletlevel1"/>
      </w:pPr>
      <w:r>
        <w:rPr>
          <w:rFonts w:hint="eastAsia"/>
        </w:rPr>
        <w:t>一台</w:t>
      </w:r>
      <w:r>
        <w:rPr>
          <w:rFonts w:hint="eastAsia"/>
        </w:rPr>
        <w:t>ASA</w:t>
      </w:r>
    </w:p>
    <w:p w14:paraId="5509F8E4" w14:textId="77777777" w:rsidR="00FD7676" w:rsidRDefault="00FD7676" w:rsidP="00FD7676">
      <w:pPr>
        <w:pStyle w:val="Bulletlevel1"/>
      </w:pPr>
      <w:r>
        <w:rPr>
          <w:rFonts w:hint="eastAsia"/>
        </w:rPr>
        <w:t>两台交换机</w:t>
      </w:r>
    </w:p>
    <w:p w14:paraId="7DBF59D8" w14:textId="0A6DC2EB" w:rsidR="00FD7676" w:rsidRDefault="00FD7676" w:rsidP="00FD7676">
      <w:pPr>
        <w:pStyle w:val="Bulletlevel1"/>
      </w:pPr>
      <w:r>
        <w:rPr>
          <w:rFonts w:hint="eastAsia"/>
        </w:rPr>
        <w:t>两台</w:t>
      </w:r>
      <w:r>
        <w:rPr>
          <w:rFonts w:hint="eastAsia"/>
        </w:rPr>
        <w:t>PC</w:t>
      </w:r>
    </w:p>
    <w:p w14:paraId="2DC83FC4" w14:textId="5D4B0E5F" w:rsidR="00125806" w:rsidRDefault="00C35C4B" w:rsidP="00D452F4">
      <w:pPr>
        <w:pStyle w:val="1"/>
      </w:pPr>
      <w:r>
        <w:rPr>
          <w:rFonts w:hint="eastAsia"/>
        </w:rPr>
        <w:t>实验拓扑图</w:t>
      </w:r>
    </w:p>
    <w:p w14:paraId="17564964" w14:textId="0BC7B07C" w:rsidR="00C35C4B" w:rsidRPr="00C35C4B" w:rsidRDefault="00C35C4B" w:rsidP="00C35C4B">
      <w:pPr>
        <w:pStyle w:val="BodyTextL25"/>
        <w:ind w:left="0"/>
        <w:jc w:val="center"/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CA3C6C" wp14:editId="177CB7A1">
            <wp:extent cx="3454400" cy="2686050"/>
            <wp:effectExtent l="0" t="0" r="0" b="0"/>
            <wp:docPr id="1609202807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2807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9B84" w14:textId="18BD8D9A" w:rsidR="00FD7676" w:rsidRDefault="00FD7676" w:rsidP="00FD7676">
      <w:pPr>
        <w:pStyle w:val="2"/>
      </w:pPr>
      <w:r w:rsidRPr="008805A9">
        <w:t>验证连接并了解</w:t>
      </w:r>
      <w:r w:rsidRPr="008805A9">
        <w:t xml:space="preserve"> ASA</w:t>
      </w:r>
    </w:p>
    <w:p w14:paraId="2A3B7F8A" w14:textId="01767CDA" w:rsidR="00FD7676" w:rsidRDefault="00FD7676" w:rsidP="00FD7676">
      <w:pPr>
        <w:pStyle w:val="3"/>
      </w:pPr>
      <w:r w:rsidRPr="008805A9">
        <w:rPr>
          <w:rFonts w:hint="eastAsia"/>
        </w:rPr>
        <w:t>首先进行地址规划，并给所有路由器配置路由。</w:t>
      </w:r>
    </w:p>
    <w:p w14:paraId="3B041E52" w14:textId="77777777" w:rsidR="00FD7676" w:rsidRPr="008805A9" w:rsidRDefault="00FD7676" w:rsidP="00C35C4B">
      <w:pPr>
        <w:pStyle w:val="BodyTextL25"/>
        <w:jc w:val="center"/>
      </w:pPr>
      <w:r w:rsidRPr="008805A9">
        <w:t xml:space="preserve">IP </w:t>
      </w:r>
      <w:r w:rsidRPr="008805A9">
        <w:t>地址分配表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650"/>
        <w:gridCol w:w="1573"/>
        <w:gridCol w:w="1252"/>
        <w:gridCol w:w="1425"/>
      </w:tblGrid>
      <w:tr w:rsidR="00C07B6A" w:rsidRPr="00B35355" w14:paraId="1A7DF45B" w14:textId="77777777" w:rsidTr="00B759EA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86641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设备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7B5A3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接口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01FE2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IP 地址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3E9A2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子网掩码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6BF18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默认网关</w:t>
            </w:r>
          </w:p>
        </w:tc>
      </w:tr>
      <w:tr w:rsidR="00C07B6A" w:rsidRPr="00B35355" w14:paraId="013C92B2" w14:textId="77777777" w:rsidTr="00B759EA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40B77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R1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8CE37" w14:textId="77BE287F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G0/0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DBE2BB" w14:textId="24A583E2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209.165.200.225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95F619" w14:textId="6A8B75A5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255.255.255.248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0F18EF" w14:textId="09C67ED5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不适用</w:t>
            </w:r>
          </w:p>
        </w:tc>
      </w:tr>
      <w:tr w:rsidR="005C684C" w:rsidRPr="00B35355" w14:paraId="23D5A3D1" w14:textId="77777777" w:rsidTr="00860EC0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47289" w14:textId="77777777" w:rsidR="005C684C" w:rsidRPr="008805A9" w:rsidRDefault="005C684C" w:rsidP="005C684C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AAA44" w14:textId="15CD9685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S0/0/0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5A2D666" w14:textId="12775726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10.1.1.1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2307C147" w14:textId="075706C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7B8E796F" w14:textId="30ACB094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13E74A8F" w14:textId="77777777" w:rsidTr="009371AC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A5294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lastRenderedPageBreak/>
              <w:t>R2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F3EE6CE" w14:textId="29716BE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S0/0/0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2B297462" w14:textId="7F46805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10.1.1.2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70629DB4" w14:textId="4EB7A077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248F4E2" w14:textId="7593DB0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5D85AEF3" w14:textId="77777777" w:rsidTr="0049444F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41C3A" w14:textId="77777777" w:rsidR="005C684C" w:rsidRPr="008805A9" w:rsidRDefault="005C684C" w:rsidP="005C684C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35BB377" w14:textId="5CF075A3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S0/0/1 (DCE)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000A045" w14:textId="0FDDD53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10.2.2.2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031127D9" w14:textId="4C4A7BF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44326CD3" w14:textId="6083C29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633959E0" w14:textId="77777777" w:rsidTr="006C14D4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57804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R3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D2A2631" w14:textId="3924545B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G0/1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507FFA5" w14:textId="41C50CA9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172.16.3.1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6EE7083F" w14:textId="3F8394EC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03458A4" w14:textId="35F5004B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68F047E8" w14:textId="77777777" w:rsidTr="006C14D4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9DF76" w14:textId="77777777" w:rsidR="005C684C" w:rsidRPr="008805A9" w:rsidRDefault="005C684C" w:rsidP="005C684C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093E79BA" w14:textId="13191FE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S0/0/1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CD08F77" w14:textId="45EAA967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10.2.2.1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281C993B" w14:textId="5671BA3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6C2F2D78" w14:textId="6402D6F4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64A23881" w14:textId="77777777" w:rsidTr="00A53AC0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37E19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ASA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0977B9" w14:textId="15D1D44A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VLAN 1 (E0/1)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42CA99" w14:textId="2DC9DC12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192.168.1.1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6339FB" w14:textId="340C796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B42953" w14:textId="5D9B3119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48EF4F64" w14:textId="77777777" w:rsidTr="005B381C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DAC1DF" w14:textId="4CA9FC1B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cs="Arial"/>
                <w:szCs w:val="20"/>
                <w:lang w:val="pt-BR"/>
              </w:rPr>
              <w:t>ASA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4C3CD7" w14:textId="303963B6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  <w:lang w:val="pt-BR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VLAN 2 (E0/0)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C6B9C1" w14:textId="24B31708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209.165.200.226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D0FD0D" w14:textId="0587668D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255.255.255.248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88B0B1" w14:textId="3675DE21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5E81813A" w14:textId="77777777" w:rsidTr="005B381C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C06E00" w14:textId="62D76696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cs="Arial"/>
                <w:szCs w:val="20"/>
                <w:lang w:val="pt-BR"/>
              </w:rPr>
              <w:t>ASA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48BB89" w14:textId="7C877715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  <w:lang w:val="pt-BR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VLAN 3 (E0/2)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4F3FD4" w14:textId="73F064BA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192.168.2.1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505F51" w14:textId="68551666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655BDA" w14:textId="23493760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271952AC" w14:textId="77777777" w:rsidTr="002D090B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EA785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PC-B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4D806B" w14:textId="12040424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NIC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446050" w14:textId="3F1FA2A8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192.168.1.3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2FB5EE" w14:textId="3BAFEF1B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632F45" w14:textId="6774C41C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192.168.1.1</w:t>
            </w:r>
          </w:p>
        </w:tc>
      </w:tr>
      <w:tr w:rsidR="005C684C" w:rsidRPr="00B35355" w14:paraId="7DFF8796" w14:textId="77777777" w:rsidTr="00933770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54A8F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PC-C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89FAA9" w14:textId="065C2F03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NIC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61ED66" w14:textId="19844688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172.16.3.3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DD513F" w14:textId="02928AFA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82CD01" w14:textId="4AEA5BC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172.16.3.1</w:t>
            </w:r>
          </w:p>
        </w:tc>
      </w:tr>
    </w:tbl>
    <w:p w14:paraId="5AE129D5" w14:textId="77777777" w:rsidR="00C07B6A" w:rsidRDefault="00C07B6A" w:rsidP="00C07B6A">
      <w:pPr>
        <w:pStyle w:val="3"/>
      </w:pPr>
      <w:r>
        <w:rPr>
          <w:rFonts w:hint="eastAsia"/>
        </w:rPr>
        <w:t>验证连接</w:t>
      </w:r>
      <w:r>
        <w:t>。</w:t>
      </w:r>
    </w:p>
    <w:p w14:paraId="0B0EC618" w14:textId="77777777" w:rsidR="00C07B6A" w:rsidRDefault="00C07B6A" w:rsidP="00C07B6A">
      <w:pPr>
        <w:pStyle w:val="BodyTextL25"/>
      </w:pPr>
      <w:r w:rsidRPr="008805A9">
        <w:t>当所有路由器、</w:t>
      </w:r>
      <w:r w:rsidRPr="008805A9">
        <w:t>PC</w:t>
      </w:r>
      <w:r w:rsidRPr="008805A9">
        <w:t>均已配置</w:t>
      </w:r>
      <w:r w:rsidRPr="008805A9">
        <w:rPr>
          <w:rFonts w:hint="eastAsia"/>
        </w:rPr>
        <w:t>，但</w:t>
      </w:r>
      <w:r w:rsidRPr="008805A9">
        <w:t>未配置</w:t>
      </w:r>
      <w:r w:rsidRPr="008805A9">
        <w:t xml:space="preserve"> ASA</w:t>
      </w:r>
      <w:r w:rsidRPr="008805A9">
        <w:rPr>
          <w:rFonts w:hint="eastAsia"/>
        </w:rPr>
        <w:t>时，</w:t>
      </w:r>
      <w:r w:rsidRPr="008805A9">
        <w:t>PC-C</w:t>
      </w:r>
      <w:r w:rsidRPr="008805A9">
        <w:t>可以</w:t>
      </w:r>
      <w:r w:rsidRPr="008805A9">
        <w:t xml:space="preserve">ping </w:t>
      </w:r>
      <w:proofErr w:type="gramStart"/>
      <w:r w:rsidRPr="008805A9">
        <w:t>通任何</w:t>
      </w:r>
      <w:proofErr w:type="gramEnd"/>
      <w:r w:rsidRPr="008805A9">
        <w:t>路由器接口。</w:t>
      </w:r>
      <w:r w:rsidRPr="008805A9">
        <w:t>PC C</w:t>
      </w:r>
      <w:r w:rsidRPr="008805A9">
        <w:t>无法</w:t>
      </w:r>
      <w:r w:rsidRPr="008805A9">
        <w:t>ping</w:t>
      </w:r>
      <w:r w:rsidRPr="008805A9">
        <w:t>通</w:t>
      </w:r>
      <w:r w:rsidRPr="008805A9">
        <w:t>ASA</w:t>
      </w:r>
      <w:r w:rsidRPr="008805A9">
        <w:t>、</w:t>
      </w:r>
      <w:r w:rsidRPr="008805A9">
        <w:t>PC-B</w:t>
      </w:r>
      <w:r w:rsidRPr="008805A9">
        <w:t>。</w:t>
      </w:r>
    </w:p>
    <w:p w14:paraId="0A219477" w14:textId="77777777" w:rsidR="00C07B6A" w:rsidRPr="008805A9" w:rsidRDefault="00C07B6A" w:rsidP="00C07B6A">
      <w:pPr>
        <w:pStyle w:val="3"/>
      </w:pPr>
      <w:r w:rsidRPr="008805A9">
        <w:t>确定</w:t>
      </w:r>
      <w:r w:rsidRPr="008805A9">
        <w:t>ASA</w:t>
      </w:r>
      <w:r w:rsidRPr="008805A9">
        <w:t>版本、接口和许可证。</w:t>
      </w:r>
    </w:p>
    <w:p w14:paraId="2FC4B850" w14:textId="77777777" w:rsidR="005955FE" w:rsidRDefault="00C07B6A" w:rsidP="00C07B6A">
      <w:pPr>
        <w:pStyle w:val="BodyTextL25"/>
      </w:pPr>
      <w:r w:rsidRPr="008805A9">
        <w:t>使用</w:t>
      </w:r>
      <w:r w:rsidRPr="008805A9">
        <w:t>show version</w:t>
      </w:r>
      <w:r w:rsidRPr="008805A9">
        <w:t>命令确定此</w:t>
      </w:r>
      <w:r w:rsidRPr="008805A9">
        <w:t>ASA</w:t>
      </w:r>
      <w:r w:rsidRPr="008805A9">
        <w:t>设备的各个方面。</w:t>
      </w:r>
    </w:p>
    <w:p w14:paraId="312A342B" w14:textId="7E376FB0" w:rsidR="000872E3" w:rsidRPr="000872E3" w:rsidRDefault="005955FE" w:rsidP="00C07B6A">
      <w:pPr>
        <w:pStyle w:val="BodyTextL25"/>
      </w:pPr>
      <w:r w:rsidRPr="005955FE">
        <w:rPr>
          <w:noProof/>
        </w:rPr>
        <w:drawing>
          <wp:inline distT="0" distB="0" distL="0" distR="0" wp14:anchorId="5C152BBA" wp14:editId="3F4CBDA2">
            <wp:extent cx="2521390" cy="2962887"/>
            <wp:effectExtent l="0" t="0" r="0" b="9525"/>
            <wp:docPr id="630688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521" cy="3002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A694" w14:textId="0BAF187D" w:rsidR="00C07B6A" w:rsidRPr="008805A9" w:rsidRDefault="00C07B6A" w:rsidP="00C07B6A">
      <w:pPr>
        <w:pStyle w:val="3"/>
      </w:pPr>
      <w:r w:rsidRPr="008805A9">
        <w:lastRenderedPageBreak/>
        <w:t>确定文件系统和闪存的内容。</w:t>
      </w:r>
    </w:p>
    <w:p w14:paraId="1A644858" w14:textId="77777777" w:rsidR="00C07B6A" w:rsidRPr="008805A9" w:rsidRDefault="00C07B6A" w:rsidP="00C07B6A">
      <w:pPr>
        <w:pStyle w:val="SubStepAlpha"/>
      </w:pPr>
      <w:r w:rsidRPr="008805A9">
        <w:t>进入特权</w:t>
      </w:r>
      <w:r w:rsidRPr="008805A9">
        <w:t xml:space="preserve"> EXEC </w:t>
      </w:r>
      <w:r w:rsidRPr="008805A9">
        <w:t>模式。密码尚未设置。提示输入密码时，按</w:t>
      </w:r>
      <w:r w:rsidRPr="008805A9">
        <w:t>Enter</w:t>
      </w:r>
      <w:r w:rsidRPr="008805A9">
        <w:t>。</w:t>
      </w:r>
    </w:p>
    <w:p w14:paraId="143823E0" w14:textId="1190D6DB" w:rsidR="00C07B6A" w:rsidRPr="008805A9" w:rsidRDefault="00C07B6A" w:rsidP="00C07B6A">
      <w:pPr>
        <w:pStyle w:val="SubStepAlpha"/>
      </w:pPr>
      <w:r w:rsidRPr="008805A9">
        <w:t>使用</w:t>
      </w:r>
      <w:r w:rsidRPr="008805A9">
        <w:t>show file system</w:t>
      </w:r>
      <w:r w:rsidRPr="008805A9">
        <w:t>命令以显示</w:t>
      </w:r>
      <w:r w:rsidRPr="008805A9">
        <w:t xml:space="preserve">ASA </w:t>
      </w:r>
      <w:r w:rsidRPr="008805A9">
        <w:t>文件系统并确定支持哪些前缀。</w:t>
      </w:r>
    </w:p>
    <w:p w14:paraId="48C4FBED" w14:textId="57F4E37E" w:rsidR="00C07B6A" w:rsidRPr="008805A9" w:rsidRDefault="00C07B6A" w:rsidP="00C07B6A">
      <w:pPr>
        <w:pStyle w:val="SubStepAlpha"/>
      </w:pPr>
      <w:r w:rsidRPr="008805A9">
        <w:t>使用</w:t>
      </w:r>
      <w:r w:rsidRPr="008805A9">
        <w:t>show flash: </w:t>
      </w:r>
      <w:r w:rsidRPr="008805A9">
        <w:t>或</w:t>
      </w:r>
      <w:r w:rsidRPr="008805A9">
        <w:t>show disk0: </w:t>
      </w:r>
      <w:r w:rsidRPr="008805A9">
        <w:t>命令可显示闪存的内容。</w:t>
      </w:r>
      <w:r w:rsidR="005955FE" w:rsidRPr="005955FE">
        <w:rPr>
          <w:noProof/>
        </w:rPr>
        <w:drawing>
          <wp:inline distT="0" distB="0" distL="0" distR="0" wp14:anchorId="505E10E6" wp14:editId="71E121C4">
            <wp:extent cx="3626407" cy="629216"/>
            <wp:effectExtent l="0" t="0" r="0" b="0"/>
            <wp:docPr id="19201286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290" cy="63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2EAC" w14:textId="77777777" w:rsidR="00C35C4B" w:rsidRDefault="00C35C4B" w:rsidP="00C35C4B">
      <w:pPr>
        <w:pStyle w:val="BodyTextL25"/>
        <w:ind w:left="0"/>
      </w:pPr>
    </w:p>
    <w:p w14:paraId="78F56190" w14:textId="0A84F791" w:rsidR="00C35C4B" w:rsidRPr="00164274" w:rsidRDefault="00C35C4B" w:rsidP="00C35C4B">
      <w:pPr>
        <w:pStyle w:val="2"/>
      </w:pPr>
      <w:r w:rsidRPr="008805A9">
        <w:t>使用</w:t>
      </w:r>
      <w:r w:rsidRPr="008805A9">
        <w:t>CLI</w:t>
      </w:r>
      <w:r w:rsidRPr="008805A9">
        <w:t>配置</w:t>
      </w:r>
      <w:r w:rsidRPr="008805A9">
        <w:t>ASA</w:t>
      </w:r>
      <w:r w:rsidRPr="008805A9">
        <w:t>设置和接口安全</w:t>
      </w:r>
      <w:r>
        <w:rPr>
          <w:rFonts w:hint="eastAsia"/>
        </w:rPr>
        <w:t>级别</w:t>
      </w:r>
    </w:p>
    <w:p w14:paraId="78ACBD0E" w14:textId="77777777" w:rsidR="00C35C4B" w:rsidRDefault="00C35C4B" w:rsidP="00C35C4B">
      <w:pPr>
        <w:pStyle w:val="3"/>
      </w:pPr>
      <w:r w:rsidRPr="008805A9">
        <w:rPr>
          <w:rFonts w:hint="eastAsia"/>
        </w:rPr>
        <w:t>配置主机名和域名。</w:t>
      </w:r>
    </w:p>
    <w:p w14:paraId="15DDCA15" w14:textId="77777777" w:rsidR="00C35C4B" w:rsidRDefault="00C35C4B" w:rsidP="00C35C4B">
      <w:pPr>
        <w:pStyle w:val="SubStepAlpha"/>
      </w:pPr>
      <w:r>
        <w:rPr>
          <w:rFonts w:hint="eastAsia"/>
        </w:rPr>
        <w:t>将</w:t>
      </w:r>
      <w:r>
        <w:rPr>
          <w:rFonts w:hint="eastAsia"/>
        </w:rPr>
        <w:t xml:space="preserve"> ASA </w:t>
      </w:r>
      <w:r>
        <w:rPr>
          <w:rFonts w:hint="eastAsia"/>
        </w:rPr>
        <w:t>主机名配置为</w:t>
      </w:r>
      <w:r>
        <w:rPr>
          <w:rFonts w:hint="eastAsia"/>
        </w:rPr>
        <w:t>CCNAS-ASA</w:t>
      </w:r>
      <w:r>
        <w:rPr>
          <w:rFonts w:hint="eastAsia"/>
        </w:rPr>
        <w:t>。</w:t>
      </w:r>
    </w:p>
    <w:p w14:paraId="789E552D" w14:textId="77777777" w:rsidR="00C35C4B" w:rsidRDefault="00C35C4B" w:rsidP="00C35C4B">
      <w:pPr>
        <w:pStyle w:val="SubStepAlpha"/>
        <w:numPr>
          <w:ilvl w:val="0"/>
          <w:numId w:val="0"/>
        </w:numPr>
        <w:ind w:left="720"/>
      </w:pPr>
      <w:proofErr w:type="spellStart"/>
      <w:r>
        <w:t>ciscoasa</w:t>
      </w:r>
      <w:proofErr w:type="spellEnd"/>
      <w:r>
        <w:t>(config)#hostname CCNAS-ASA</w:t>
      </w:r>
    </w:p>
    <w:p w14:paraId="6D369F79" w14:textId="77777777" w:rsidR="00C35C4B" w:rsidRDefault="00C35C4B" w:rsidP="00C35C4B">
      <w:pPr>
        <w:pStyle w:val="SubStepAlpha"/>
      </w:pPr>
      <w:r>
        <w:rPr>
          <w:rFonts w:hint="eastAsia"/>
        </w:rPr>
        <w:t>将域名配置为</w:t>
      </w:r>
      <w:r>
        <w:rPr>
          <w:rFonts w:hint="eastAsia"/>
        </w:rPr>
        <w:t>ccnasecurity.com</w:t>
      </w:r>
      <w:r>
        <w:rPr>
          <w:rFonts w:hint="eastAsia"/>
        </w:rPr>
        <w:t>。</w:t>
      </w:r>
    </w:p>
    <w:p w14:paraId="6390D62C" w14:textId="77777777" w:rsidR="00C35C4B" w:rsidRPr="008805A9" w:rsidRDefault="00C35C4B" w:rsidP="00C35C4B">
      <w:pPr>
        <w:pStyle w:val="SubStepAlpha"/>
        <w:numPr>
          <w:ilvl w:val="0"/>
          <w:numId w:val="0"/>
        </w:numPr>
        <w:ind w:left="720"/>
      </w:pPr>
      <w:r>
        <w:t>CCNAS-</w:t>
      </w:r>
      <w:proofErr w:type="gramStart"/>
      <w:r>
        <w:t>ASA(</w:t>
      </w:r>
      <w:proofErr w:type="gramEnd"/>
      <w:r>
        <w:t>config)#domain-name ccnasecurity.com</w:t>
      </w:r>
    </w:p>
    <w:p w14:paraId="46754182" w14:textId="77777777" w:rsidR="00C35C4B" w:rsidRDefault="00C35C4B" w:rsidP="00C35C4B">
      <w:pPr>
        <w:pStyle w:val="3"/>
      </w:pPr>
      <w:r w:rsidRPr="00A42701">
        <w:rPr>
          <w:rFonts w:hint="eastAsia"/>
        </w:rPr>
        <w:t>配置启用模式密码。</w:t>
      </w:r>
    </w:p>
    <w:p w14:paraId="1B5EE4CE" w14:textId="77777777" w:rsidR="00C35C4B" w:rsidRPr="00A42701" w:rsidRDefault="00C35C4B" w:rsidP="00C35C4B">
      <w:pPr>
        <w:pStyle w:val="BodyTextL25"/>
      </w:pPr>
      <w:r w:rsidRPr="00A42701">
        <w:t>使用</w:t>
      </w:r>
      <w:r w:rsidRPr="00A42701">
        <w:t>enable password</w:t>
      </w:r>
      <w:r w:rsidRPr="00A42701">
        <w:t>命令，将特权</w:t>
      </w:r>
      <w:r w:rsidRPr="00A42701">
        <w:t xml:space="preserve"> EXEC </w:t>
      </w:r>
      <w:r w:rsidRPr="00A42701">
        <w:t>模式的密码更改为</w:t>
      </w:r>
      <w:r w:rsidRPr="00A42701">
        <w:t>ciscoenpa55</w:t>
      </w:r>
      <w:r w:rsidRPr="00A42701">
        <w:t>。</w:t>
      </w:r>
    </w:p>
    <w:p w14:paraId="227C7EBE" w14:textId="77777777" w:rsidR="00C35C4B" w:rsidRPr="00A42701" w:rsidRDefault="00C35C4B" w:rsidP="00C35C4B">
      <w:pPr>
        <w:pStyle w:val="BodyTextL25"/>
      </w:pPr>
      <w:r w:rsidRPr="00A42701">
        <w:t>CCNAS-</w:t>
      </w:r>
      <w:proofErr w:type="gramStart"/>
      <w:r w:rsidRPr="00A42701">
        <w:t>ASA(</w:t>
      </w:r>
      <w:proofErr w:type="gramEnd"/>
      <w:r w:rsidRPr="00A42701">
        <w:t>config)#enable password ciscoenpa55</w:t>
      </w:r>
    </w:p>
    <w:p w14:paraId="1D16F294" w14:textId="77777777" w:rsidR="00C35C4B" w:rsidRDefault="00C35C4B" w:rsidP="00C35C4B">
      <w:pPr>
        <w:pStyle w:val="3"/>
      </w:pPr>
      <w:r w:rsidRPr="00A42701">
        <w:rPr>
          <w:rFonts w:hint="eastAsia"/>
        </w:rPr>
        <w:t>设置日期和时间。</w:t>
      </w:r>
    </w:p>
    <w:p w14:paraId="1464CA0C" w14:textId="77777777" w:rsidR="00C35C4B" w:rsidRPr="00024220" w:rsidRDefault="00C35C4B" w:rsidP="00C35C4B">
      <w:pPr>
        <w:pStyle w:val="BodyTextL25"/>
      </w:pPr>
      <w:r w:rsidRPr="00024220">
        <w:t>使用</w:t>
      </w:r>
      <w:r w:rsidRPr="00024220">
        <w:t>clock set</w:t>
      </w:r>
      <w:r w:rsidRPr="00024220">
        <w:t>命令手动设置日期和时间。</w:t>
      </w:r>
    </w:p>
    <w:p w14:paraId="79A7DD43" w14:textId="77777777" w:rsidR="00C35C4B" w:rsidRPr="00024220" w:rsidRDefault="00C35C4B" w:rsidP="00C35C4B">
      <w:pPr>
        <w:pStyle w:val="BodyTextL25"/>
      </w:pPr>
      <w:r w:rsidRPr="00024220">
        <w:t>CCNAS-</w:t>
      </w:r>
      <w:proofErr w:type="gramStart"/>
      <w:r w:rsidRPr="00024220">
        <w:t>ASA(</w:t>
      </w:r>
      <w:proofErr w:type="gramEnd"/>
      <w:r w:rsidRPr="00024220">
        <w:t xml:space="preserve">config)#clock set </w:t>
      </w:r>
      <w:r w:rsidRPr="00024220">
        <w:rPr>
          <w:rFonts w:hint="eastAsia"/>
        </w:rPr>
        <w:t>08</w:t>
      </w:r>
      <w:r w:rsidRPr="00024220">
        <w:t>:</w:t>
      </w:r>
      <w:r w:rsidRPr="00024220">
        <w:rPr>
          <w:rFonts w:hint="eastAsia"/>
        </w:rPr>
        <w:t>10</w:t>
      </w:r>
      <w:r w:rsidRPr="00024220">
        <w:t xml:space="preserve">:25 </w:t>
      </w:r>
      <w:r w:rsidRPr="00024220">
        <w:rPr>
          <w:rFonts w:hint="eastAsia"/>
        </w:rPr>
        <w:t>Apr</w:t>
      </w:r>
      <w:r w:rsidRPr="00024220">
        <w:t xml:space="preserve"> 1 202</w:t>
      </w:r>
      <w:r w:rsidRPr="00024220">
        <w:rPr>
          <w:rFonts w:hint="eastAsia"/>
        </w:rPr>
        <w:t>4</w:t>
      </w:r>
    </w:p>
    <w:p w14:paraId="37E0484E" w14:textId="77777777" w:rsidR="00C35C4B" w:rsidRPr="004D3088" w:rsidRDefault="00C35C4B" w:rsidP="00C35C4B">
      <w:pPr>
        <w:pStyle w:val="3"/>
      </w:pPr>
      <w:r w:rsidRPr="00024220">
        <w:rPr>
          <w:rFonts w:hint="eastAsia"/>
        </w:rPr>
        <w:t>配置内部和外部接口。</w:t>
      </w:r>
    </w:p>
    <w:p w14:paraId="3242A0A5" w14:textId="77777777" w:rsidR="00C35C4B" w:rsidRPr="008B2A8E" w:rsidRDefault="00C35C4B" w:rsidP="00C35C4B">
      <w:pPr>
        <w:pStyle w:val="BodyTextL25"/>
      </w:pPr>
      <w:r w:rsidRPr="008B2A8E">
        <w:t>此时</w:t>
      </w:r>
      <w:r w:rsidRPr="008B2A8E">
        <w:rPr>
          <w:rFonts w:hint="eastAsia"/>
        </w:rPr>
        <w:t>先</w:t>
      </w:r>
      <w:r w:rsidRPr="008B2A8E">
        <w:t>配置</w:t>
      </w:r>
      <w:r w:rsidRPr="008B2A8E">
        <w:t xml:space="preserve"> VLAN 1</w:t>
      </w:r>
      <w:r w:rsidRPr="008B2A8E">
        <w:t>（内部）和</w:t>
      </w:r>
      <w:r w:rsidRPr="008B2A8E">
        <w:t xml:space="preserve"> VLAN 2</w:t>
      </w:r>
      <w:r w:rsidRPr="008B2A8E">
        <w:t>（外部）接口。</w:t>
      </w:r>
    </w:p>
    <w:p w14:paraId="41199848" w14:textId="77777777" w:rsidR="00C35C4B" w:rsidRPr="008B2A8E" w:rsidRDefault="00C35C4B" w:rsidP="00C35C4B">
      <w:pPr>
        <w:pStyle w:val="SubStepAlpha"/>
      </w:pPr>
      <w:r w:rsidRPr="008B2A8E">
        <w:t>配置内部网络</w:t>
      </w:r>
      <w:r w:rsidRPr="008B2A8E">
        <w:t xml:space="preserve"> (192.168.1.0/24) </w:t>
      </w:r>
      <w:r w:rsidRPr="008B2A8E">
        <w:t>的逻辑</w:t>
      </w:r>
      <w:r w:rsidRPr="008B2A8E">
        <w:t xml:space="preserve">VLAN 1 </w:t>
      </w:r>
      <w:r w:rsidRPr="008B2A8E">
        <w:t>接口，将安全级别设为最高设置值</w:t>
      </w:r>
      <w:r w:rsidRPr="008B2A8E">
        <w:t xml:space="preserve"> 100</w:t>
      </w:r>
      <w:r w:rsidRPr="008B2A8E">
        <w:t>。</w:t>
      </w:r>
    </w:p>
    <w:p w14:paraId="0DF3E0CB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 xml:space="preserve">config)#interface </w:t>
      </w:r>
      <w:proofErr w:type="spellStart"/>
      <w:r w:rsidRPr="008B2A8E">
        <w:t>vlan</w:t>
      </w:r>
      <w:proofErr w:type="spellEnd"/>
      <w:r w:rsidRPr="008B2A8E">
        <w:t xml:space="preserve"> 1 </w:t>
      </w:r>
    </w:p>
    <w:p w14:paraId="60038F08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nameif inside</w:t>
      </w:r>
    </w:p>
    <w:p w14:paraId="03930418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ip address 192.168.1.1 255.255.255.0</w:t>
      </w:r>
    </w:p>
    <w:p w14:paraId="3A10CC8F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 xml:space="preserve"> security-level 100</w:t>
      </w:r>
    </w:p>
    <w:p w14:paraId="31845A80" w14:textId="77777777" w:rsidR="00C35C4B" w:rsidRPr="008B2A8E" w:rsidRDefault="00C35C4B" w:rsidP="00C35C4B">
      <w:pPr>
        <w:pStyle w:val="SubStepAlpha"/>
      </w:pPr>
      <w:r w:rsidRPr="008B2A8E">
        <w:t>配置外部网络</w:t>
      </w:r>
      <w:r w:rsidRPr="008B2A8E">
        <w:t xml:space="preserve"> (209.165.200.224/29) </w:t>
      </w:r>
      <w:r w:rsidRPr="008B2A8E">
        <w:t>的逻辑</w:t>
      </w:r>
      <w:r w:rsidRPr="008B2A8E">
        <w:t xml:space="preserve">VLAN 2 </w:t>
      </w:r>
      <w:r w:rsidRPr="008B2A8E">
        <w:t>接口，将安全级别设为最低设置值</w:t>
      </w:r>
      <w:r w:rsidRPr="008B2A8E">
        <w:t xml:space="preserve"> 0</w:t>
      </w:r>
      <w:r w:rsidRPr="008B2A8E">
        <w:t>，并启用</w:t>
      </w:r>
      <w:r w:rsidRPr="008B2A8E">
        <w:t xml:space="preserve"> VLAN 2 </w:t>
      </w:r>
      <w:r w:rsidRPr="008B2A8E">
        <w:t>接口。</w:t>
      </w:r>
    </w:p>
    <w:p w14:paraId="3D909E17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 xml:space="preserve">config)# interface </w:t>
      </w:r>
      <w:proofErr w:type="spellStart"/>
      <w:r w:rsidRPr="008B2A8E">
        <w:t>vlan</w:t>
      </w:r>
      <w:proofErr w:type="spellEnd"/>
      <w:r w:rsidRPr="008B2A8E">
        <w:t xml:space="preserve"> 2</w:t>
      </w:r>
    </w:p>
    <w:p w14:paraId="700DBE08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nameif outside</w:t>
      </w:r>
    </w:p>
    <w:p w14:paraId="5A402567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ip address 209.165.200.226 255.255.255.248</w:t>
      </w:r>
    </w:p>
    <w:p w14:paraId="69E7BADB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security-level 0</w:t>
      </w:r>
    </w:p>
    <w:p w14:paraId="79F8469C" w14:textId="77777777" w:rsidR="00C35C4B" w:rsidRPr="008B2A8E" w:rsidRDefault="00C35C4B" w:rsidP="00C35C4B">
      <w:pPr>
        <w:pStyle w:val="SubStepAlpha"/>
      </w:pPr>
      <w:r w:rsidRPr="008B2A8E">
        <w:rPr>
          <w:rFonts w:hint="eastAsia"/>
        </w:rPr>
        <w:t>可以</w:t>
      </w:r>
      <w:r w:rsidRPr="008B2A8E">
        <w:t>使用以下验证命令检查您的配置：</w:t>
      </w:r>
    </w:p>
    <w:p w14:paraId="44B9D3D2" w14:textId="77777777" w:rsidR="00C35C4B" w:rsidRPr="00C84C63" w:rsidRDefault="00C35C4B" w:rsidP="00C35C4B">
      <w:pPr>
        <w:pStyle w:val="BodyTextL25"/>
      </w:pPr>
      <w:r w:rsidRPr="00C84C63">
        <w:lastRenderedPageBreak/>
        <w:t>1)</w:t>
      </w:r>
      <w:r w:rsidRPr="00C84C63">
        <w:t>使用命令可显示所有</w:t>
      </w:r>
      <w:r w:rsidRPr="00C84C63">
        <w:t xml:space="preserve"> ASA </w:t>
      </w:r>
      <w:r w:rsidRPr="00C84C63">
        <w:t>接口的状态。</w:t>
      </w:r>
    </w:p>
    <w:p w14:paraId="27FFF097" w14:textId="77777777" w:rsidR="00C35C4B" w:rsidRPr="00C84C63" w:rsidRDefault="00C35C4B" w:rsidP="00C35C4B">
      <w:pPr>
        <w:pStyle w:val="BodyTextL25"/>
      </w:pPr>
      <w:r w:rsidRPr="00C84C63">
        <w:t xml:space="preserve">show </w:t>
      </w:r>
      <w:proofErr w:type="spellStart"/>
      <w:r w:rsidRPr="00C84C63">
        <w:t>ip</w:t>
      </w:r>
      <w:proofErr w:type="spellEnd"/>
      <w:r w:rsidRPr="00C84C63">
        <w:t xml:space="preserve"> interface brief</w:t>
      </w:r>
      <w:r w:rsidRPr="00C84C63">
        <w:t>。如果有任何物理或逻辑接口之前未配置为</w:t>
      </w:r>
      <w:r w:rsidRPr="00C84C63">
        <w:t xml:space="preserve"> up/up</w:t>
      </w:r>
      <w:r w:rsidRPr="00C84C63">
        <w:t>，请根据需要进行故障排除，然后再继续进行其他操作。</w:t>
      </w:r>
    </w:p>
    <w:p w14:paraId="20BD8768" w14:textId="4F474C9B" w:rsidR="00C35C4B" w:rsidRPr="00B35355" w:rsidRDefault="005955FE" w:rsidP="00C35C4B">
      <w:pPr>
        <w:spacing w:before="100" w:beforeAutospacing="1" w:after="100" w:afterAutospacing="1"/>
        <w:jc w:val="center"/>
        <w:rPr>
          <w:rFonts w:ascii="宋体" w:eastAsia="宋体" w:hAnsi="宋体" w:cs="宋体" w:hint="eastAsia"/>
          <w:sz w:val="24"/>
          <w:szCs w:val="24"/>
        </w:rPr>
      </w:pPr>
      <w:r w:rsidRPr="005955F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70859D4" wp14:editId="7D52ADAC">
            <wp:extent cx="6400800" cy="2900680"/>
            <wp:effectExtent l="0" t="0" r="0" b="0"/>
            <wp:docPr id="13146785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5D40" w14:textId="77777777" w:rsidR="00C35C4B" w:rsidRPr="00C84C63" w:rsidRDefault="00C35C4B" w:rsidP="00C35C4B">
      <w:pPr>
        <w:pStyle w:val="BodyTextL25"/>
      </w:pPr>
      <w:r w:rsidRPr="00C84C63">
        <w:rPr>
          <w:rFonts w:hint="eastAsia"/>
        </w:rPr>
        <w:t>2</w:t>
      </w:r>
      <w:r w:rsidRPr="00C84C63">
        <w:t>)</w:t>
      </w:r>
      <w:r w:rsidRPr="00C84C63">
        <w:t>使用</w:t>
      </w:r>
      <w:r w:rsidRPr="00C84C63">
        <w:t xml:space="preserve">show </w:t>
      </w:r>
      <w:proofErr w:type="spellStart"/>
      <w:r w:rsidRPr="00C84C63">
        <w:t>ip</w:t>
      </w:r>
      <w:proofErr w:type="spellEnd"/>
      <w:r w:rsidRPr="00C84C63">
        <w:t xml:space="preserve"> address</w:t>
      </w:r>
      <w:r w:rsidRPr="00C84C63">
        <w:t>命令</w:t>
      </w:r>
      <w:proofErr w:type="gramStart"/>
      <w:r w:rsidRPr="00C84C63">
        <w:t>显示第</w:t>
      </w:r>
      <w:proofErr w:type="gramEnd"/>
      <w:r w:rsidRPr="00C84C63">
        <w:t xml:space="preserve"> 3 </w:t>
      </w:r>
      <w:r w:rsidRPr="00C84C63">
        <w:t>层</w:t>
      </w:r>
      <w:r w:rsidRPr="00C84C63">
        <w:t xml:space="preserve"> VLAN </w:t>
      </w:r>
      <w:r w:rsidRPr="00C84C63">
        <w:t>接口的信息。</w:t>
      </w:r>
    </w:p>
    <w:p w14:paraId="03062A22" w14:textId="2D3AF1F0" w:rsidR="00C35C4B" w:rsidRPr="00B35355" w:rsidRDefault="005955FE" w:rsidP="00C35C4B">
      <w:pPr>
        <w:spacing w:before="100" w:beforeAutospacing="1" w:after="100" w:afterAutospacing="1"/>
        <w:jc w:val="center"/>
        <w:rPr>
          <w:rFonts w:ascii="宋体" w:eastAsia="宋体" w:hAnsi="宋体" w:cs="宋体" w:hint="eastAsia"/>
          <w:sz w:val="24"/>
          <w:szCs w:val="24"/>
        </w:rPr>
      </w:pPr>
      <w:r w:rsidRPr="005955F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4A040B" wp14:editId="496044C7">
            <wp:extent cx="4780230" cy="1111593"/>
            <wp:effectExtent l="0" t="0" r="1905" b="0"/>
            <wp:docPr id="9642186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782" cy="111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1193" w14:textId="77777777" w:rsidR="00C35C4B" w:rsidRPr="00C84C63" w:rsidRDefault="00C35C4B" w:rsidP="00C35C4B">
      <w:pPr>
        <w:pStyle w:val="BodyTextL25"/>
      </w:pPr>
      <w:r w:rsidRPr="00C84C63">
        <w:rPr>
          <w:rFonts w:hint="eastAsia"/>
        </w:rPr>
        <w:t>3</w:t>
      </w:r>
      <w:r w:rsidRPr="00C84C63">
        <w:t>)</w:t>
      </w:r>
      <w:r w:rsidRPr="00C84C63">
        <w:t>使用</w:t>
      </w:r>
      <w:r w:rsidRPr="00C84C63">
        <w:t xml:space="preserve">show switch </w:t>
      </w:r>
      <w:proofErr w:type="spellStart"/>
      <w:r w:rsidRPr="00C84C63">
        <w:t>vlan</w:t>
      </w:r>
      <w:proofErr w:type="spellEnd"/>
      <w:r w:rsidRPr="00C84C63">
        <w:rPr>
          <w:rFonts w:hint="eastAsia"/>
        </w:rPr>
        <w:t xml:space="preserve"> </w:t>
      </w:r>
      <w:r w:rsidRPr="00C84C63">
        <w:t>命令可显示</w:t>
      </w:r>
      <w:r w:rsidRPr="00C84C63">
        <w:t xml:space="preserve"> ASA </w:t>
      </w:r>
      <w:r w:rsidRPr="00C84C63">
        <w:t>上配置的内部和外部</w:t>
      </w:r>
      <w:r w:rsidRPr="00C84C63">
        <w:t xml:space="preserve"> VLAN</w:t>
      </w:r>
      <w:r w:rsidRPr="00C84C63">
        <w:t>，还可显示分配的端口。</w:t>
      </w:r>
    </w:p>
    <w:p w14:paraId="582E0939" w14:textId="08DE83B9" w:rsidR="00C35C4B" w:rsidRDefault="00C35C4B" w:rsidP="00C35C4B">
      <w:pPr>
        <w:pStyle w:val="BodyTextL25"/>
        <w:jc w:val="center"/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31BBEFBA" wp14:editId="11E89122">
            <wp:extent cx="4721215" cy="4065270"/>
            <wp:effectExtent l="0" t="0" r="3810" b="0"/>
            <wp:docPr id="729960953" name="图片 4" descr="图形用户界面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0953" name="图片 4" descr="图形用户界面, 表格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168" cy="40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0054" w:rsidRPr="00490054">
        <w:rPr>
          <w:noProof/>
        </w:rPr>
        <w:drawing>
          <wp:inline distT="0" distB="0" distL="0" distR="0" wp14:anchorId="5B700AE0" wp14:editId="47D84B18">
            <wp:extent cx="4359244" cy="680267"/>
            <wp:effectExtent l="0" t="0" r="3810" b="5715"/>
            <wp:docPr id="199263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31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0095" cy="68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B1DC" w14:textId="77777777" w:rsidR="00C35C4B" w:rsidRDefault="00C35C4B" w:rsidP="00C35C4B">
      <w:pPr>
        <w:pStyle w:val="3"/>
      </w:pPr>
      <w:r w:rsidRPr="002E4DFB">
        <w:rPr>
          <w:rFonts w:hint="eastAsia"/>
        </w:rPr>
        <w:t>测试与</w:t>
      </w:r>
      <w:r w:rsidRPr="002E4DFB">
        <w:rPr>
          <w:rFonts w:hint="eastAsia"/>
        </w:rPr>
        <w:t xml:space="preserve"> ASA </w:t>
      </w:r>
      <w:r w:rsidRPr="002E4DFB">
        <w:rPr>
          <w:rFonts w:hint="eastAsia"/>
        </w:rPr>
        <w:t>的连接。</w:t>
      </w:r>
    </w:p>
    <w:p w14:paraId="39327E2C" w14:textId="611F24DD" w:rsidR="00600353" w:rsidRDefault="00C35C4B" w:rsidP="00600353">
      <w:pPr>
        <w:pStyle w:val="BodyTextL25"/>
        <w:numPr>
          <w:ilvl w:val="0"/>
          <w:numId w:val="17"/>
        </w:numPr>
      </w:pPr>
      <w:proofErr w:type="gramStart"/>
      <w:r w:rsidRPr="002E4DFB">
        <w:rPr>
          <w:rFonts w:hint="eastAsia"/>
        </w:rPr>
        <w:t>否</w:t>
      </w:r>
      <w:proofErr w:type="gramEnd"/>
      <w:r w:rsidRPr="002E4DFB">
        <w:t>能够从</w:t>
      </w:r>
      <w:r w:rsidRPr="002E4DFB">
        <w:t>PC-B</w:t>
      </w:r>
      <w:r w:rsidRPr="002E4DFB">
        <w:rPr>
          <w:rFonts w:hint="eastAsia"/>
        </w:rPr>
        <w:t xml:space="preserve"> </w:t>
      </w:r>
      <w:r w:rsidRPr="002E4DFB">
        <w:t>ping</w:t>
      </w:r>
      <w:r w:rsidRPr="002E4DFB">
        <w:t>通</w:t>
      </w:r>
      <w:r w:rsidRPr="002E4DFB">
        <w:t>ASA</w:t>
      </w:r>
      <w:r w:rsidRPr="002E4DFB">
        <w:t>内部接口地址</w:t>
      </w:r>
      <w:r w:rsidRPr="002E4DFB">
        <w:t>(192.168.1.1)</w:t>
      </w:r>
      <w:r w:rsidRPr="002E4DFB">
        <w:rPr>
          <w:rFonts w:hint="eastAsia"/>
        </w:rPr>
        <w:t>？</w:t>
      </w:r>
    </w:p>
    <w:p w14:paraId="485C43D9" w14:textId="77777777" w:rsidR="00600353" w:rsidRDefault="00AB1DB4" w:rsidP="00600353">
      <w:pPr>
        <w:pStyle w:val="BodyTextL25"/>
      </w:pPr>
      <w:r w:rsidRPr="00AB1DB4">
        <w:t>能</w:t>
      </w:r>
      <w:r w:rsidRPr="00AB1DB4">
        <w:t xml:space="preserve"> ping </w:t>
      </w:r>
      <w:r w:rsidRPr="00AB1DB4">
        <w:t>通。</w:t>
      </w:r>
    </w:p>
    <w:p w14:paraId="0FC8432E" w14:textId="1E2D3BCF" w:rsidR="00C35C4B" w:rsidRPr="002E4DFB" w:rsidRDefault="00490054" w:rsidP="00600353">
      <w:pPr>
        <w:pStyle w:val="BodyTextL25"/>
      </w:pPr>
      <w:r w:rsidRPr="00490054">
        <w:rPr>
          <w:noProof/>
        </w:rPr>
        <w:drawing>
          <wp:inline distT="0" distB="0" distL="0" distR="0" wp14:anchorId="602CDA95" wp14:editId="21CD01BB">
            <wp:extent cx="5349102" cy="896293"/>
            <wp:effectExtent l="0" t="0" r="4445" b="0"/>
            <wp:docPr id="1440297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97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078" cy="8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B62F" w14:textId="77777777" w:rsidR="00AB1DB4" w:rsidRDefault="00C35C4B" w:rsidP="00C35C4B">
      <w:pPr>
        <w:pStyle w:val="BodyTextL25"/>
      </w:pPr>
      <w:r w:rsidRPr="002E4DFB">
        <w:rPr>
          <w:rFonts w:hint="eastAsia"/>
        </w:rPr>
        <w:t>2</w:t>
      </w:r>
      <w:r w:rsidRPr="002E4DFB">
        <w:rPr>
          <w:rFonts w:hint="eastAsia"/>
        </w:rPr>
        <w:t>）</w:t>
      </w:r>
      <w:r w:rsidRPr="002E4DFB">
        <w:t>从</w:t>
      </w:r>
      <w:r w:rsidRPr="002E4DFB">
        <w:t xml:space="preserve"> PC-B ping  IP </w:t>
      </w:r>
      <w:r w:rsidRPr="002E4DFB">
        <w:t>地址为</w:t>
      </w:r>
      <w:r w:rsidRPr="002E4DFB">
        <w:t xml:space="preserve"> 209.165.200.226 </w:t>
      </w:r>
      <w:r w:rsidRPr="002E4DFB">
        <w:t>的</w:t>
      </w:r>
      <w:r w:rsidRPr="002E4DFB">
        <w:t xml:space="preserve"> VLAN 2</w:t>
      </w:r>
      <w:r w:rsidRPr="002E4DFB">
        <w:t>（外部）接口。您</w:t>
      </w:r>
      <w:r w:rsidRPr="002E4DFB">
        <w:rPr>
          <w:rFonts w:hint="eastAsia"/>
        </w:rPr>
        <w:t>是否能</w:t>
      </w:r>
      <w:r w:rsidRPr="002E4DFB">
        <w:t xml:space="preserve"> ping </w:t>
      </w:r>
      <w:r w:rsidRPr="002E4DFB">
        <w:t>通此地址</w:t>
      </w:r>
      <w:r w:rsidRPr="002E4DFB">
        <w:rPr>
          <w:rFonts w:hint="eastAsia"/>
        </w:rPr>
        <w:t>？</w:t>
      </w:r>
    </w:p>
    <w:p w14:paraId="429800FD" w14:textId="77777777" w:rsidR="00600353" w:rsidRDefault="00AB1DB4" w:rsidP="00C35C4B">
      <w:pPr>
        <w:pStyle w:val="BodyTextL25"/>
      </w:pPr>
      <w:r w:rsidRPr="00AB1DB4">
        <w:t>不能</w:t>
      </w:r>
      <w:r w:rsidRPr="00AB1DB4">
        <w:t xml:space="preserve"> ping </w:t>
      </w:r>
      <w:r w:rsidRPr="00AB1DB4">
        <w:t>通。虽然</w:t>
      </w:r>
      <w:r w:rsidRPr="00AB1DB4">
        <w:t xml:space="preserve"> 209.165.200.226 </w:t>
      </w:r>
      <w:r w:rsidRPr="00AB1DB4">
        <w:t>是</w:t>
      </w:r>
      <w:r w:rsidRPr="00AB1DB4">
        <w:t xml:space="preserve"> ASA </w:t>
      </w:r>
      <w:r w:rsidRPr="00AB1DB4">
        <w:t>自身的外部接口地址，但此时尚未配置</w:t>
      </w:r>
      <w:r w:rsidRPr="00AB1DB4">
        <w:t xml:space="preserve"> ASA </w:t>
      </w:r>
      <w:r w:rsidRPr="00AB1DB4">
        <w:t>的路由、地址转换以及允许</w:t>
      </w:r>
      <w:r w:rsidRPr="00AB1DB4">
        <w:t xml:space="preserve"> ICMP </w:t>
      </w:r>
      <w:r w:rsidRPr="00AB1DB4">
        <w:t>流量的检查策略。</w:t>
      </w:r>
    </w:p>
    <w:p w14:paraId="10C5F1BD" w14:textId="07E3A0AF" w:rsidR="00C35C4B" w:rsidRDefault="00AB1DB4" w:rsidP="00C35C4B">
      <w:pPr>
        <w:pStyle w:val="BodyTextL25"/>
      </w:pPr>
      <w:r w:rsidRPr="00AB1DB4">
        <w:t>。</w:t>
      </w:r>
      <w:r w:rsidR="00490054" w:rsidRPr="00490054">
        <w:rPr>
          <w:noProof/>
        </w:rPr>
        <w:drawing>
          <wp:inline distT="0" distB="0" distL="0" distR="0" wp14:anchorId="717F1B10" wp14:editId="44D4EE60">
            <wp:extent cx="3983525" cy="670639"/>
            <wp:effectExtent l="0" t="0" r="0" b="0"/>
            <wp:docPr id="150091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1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616" cy="67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91B7" w14:textId="77777777" w:rsidR="00C35C4B" w:rsidRPr="00164274" w:rsidRDefault="00C35C4B" w:rsidP="00C35C4B">
      <w:pPr>
        <w:pStyle w:val="2"/>
      </w:pPr>
      <w:r w:rsidRPr="002E4DFB">
        <w:rPr>
          <w:rFonts w:hint="eastAsia"/>
        </w:rPr>
        <w:lastRenderedPageBreak/>
        <w:t>使用</w:t>
      </w:r>
      <w:r w:rsidRPr="002E4DFB">
        <w:rPr>
          <w:rFonts w:hint="eastAsia"/>
        </w:rPr>
        <w:t xml:space="preserve"> CLI </w:t>
      </w:r>
      <w:r w:rsidRPr="002E4DFB">
        <w:rPr>
          <w:rFonts w:hint="eastAsia"/>
        </w:rPr>
        <w:t>配置路由、地址转换和检查策略</w:t>
      </w:r>
    </w:p>
    <w:p w14:paraId="2CFDD9D8" w14:textId="77777777" w:rsidR="00C35C4B" w:rsidRDefault="00C35C4B" w:rsidP="00C35C4B">
      <w:pPr>
        <w:pStyle w:val="3"/>
      </w:pPr>
      <w:r>
        <w:rPr>
          <w:rFonts w:hint="eastAsia"/>
        </w:rPr>
        <w:t>配置</w:t>
      </w:r>
      <w:r>
        <w:rPr>
          <w:rFonts w:hint="eastAsia"/>
        </w:rPr>
        <w:t xml:space="preserve"> ASA </w:t>
      </w:r>
      <w:r>
        <w:rPr>
          <w:rFonts w:hint="eastAsia"/>
        </w:rPr>
        <w:t>的静态默认路由。</w:t>
      </w:r>
    </w:p>
    <w:p w14:paraId="219B0E6F" w14:textId="77777777" w:rsidR="00C35C4B" w:rsidRDefault="00C35C4B" w:rsidP="00C35C4B">
      <w:pPr>
        <w:pStyle w:val="BodyTextL25"/>
      </w:pPr>
      <w:r>
        <w:rPr>
          <w:rFonts w:hint="eastAsia"/>
        </w:rPr>
        <w:t>在</w:t>
      </w:r>
      <w:r>
        <w:rPr>
          <w:rFonts w:hint="eastAsia"/>
        </w:rPr>
        <w:t xml:space="preserve"> ASA </w:t>
      </w:r>
      <w:r>
        <w:rPr>
          <w:rFonts w:hint="eastAsia"/>
        </w:rPr>
        <w:t>外部接口上配置默认静态路由，使</w:t>
      </w:r>
      <w:r>
        <w:rPr>
          <w:rFonts w:hint="eastAsia"/>
        </w:rPr>
        <w:t xml:space="preserve"> ASA </w:t>
      </w:r>
      <w:r>
        <w:rPr>
          <w:rFonts w:hint="eastAsia"/>
        </w:rPr>
        <w:t>能够到达外部网络。</w:t>
      </w:r>
    </w:p>
    <w:p w14:paraId="54857F6E" w14:textId="77777777" w:rsidR="00C35C4B" w:rsidRDefault="00C35C4B" w:rsidP="00C35C4B">
      <w:pPr>
        <w:pStyle w:val="BodyTextL25"/>
      </w:pPr>
      <w:r>
        <w:rPr>
          <w:rFonts w:hint="eastAsia"/>
        </w:rPr>
        <w:t>使用</w:t>
      </w:r>
      <w:r>
        <w:rPr>
          <w:rFonts w:hint="eastAsia"/>
        </w:rPr>
        <w:t>route</w:t>
      </w:r>
      <w:r>
        <w:rPr>
          <w:rFonts w:hint="eastAsia"/>
        </w:rPr>
        <w:t>命令创建“全零”默认路由，将其与</w:t>
      </w:r>
      <w:r>
        <w:rPr>
          <w:rFonts w:hint="eastAsia"/>
        </w:rPr>
        <w:t xml:space="preserve"> ASA </w:t>
      </w:r>
      <w:r>
        <w:rPr>
          <w:rFonts w:hint="eastAsia"/>
        </w:rPr>
        <w:t>外部接口关联，并指向</w:t>
      </w:r>
      <w:r>
        <w:rPr>
          <w:rFonts w:hint="eastAsia"/>
        </w:rPr>
        <w:t xml:space="preserve"> R1 G0/0 IP</w:t>
      </w:r>
      <w:r>
        <w:rPr>
          <w:rFonts w:hint="eastAsia"/>
        </w:rPr>
        <w:t>地址</w:t>
      </w:r>
      <w:r>
        <w:rPr>
          <w:rFonts w:hint="eastAsia"/>
        </w:rPr>
        <w:t xml:space="preserve"> (209.165.200.225) </w:t>
      </w:r>
      <w:r>
        <w:rPr>
          <w:rFonts w:hint="eastAsia"/>
        </w:rPr>
        <w:t>作为最后选用网关。</w:t>
      </w:r>
    </w:p>
    <w:p w14:paraId="20768743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config)#route outside 0.0.0.0 0.0.0.0 209.165.200.225</w:t>
      </w:r>
    </w:p>
    <w:p w14:paraId="6D459533" w14:textId="2179A630" w:rsidR="00AB1DB4" w:rsidRDefault="00C35C4B" w:rsidP="00AB1DB4">
      <w:pPr>
        <w:pStyle w:val="BodyTextL25"/>
        <w:numPr>
          <w:ilvl w:val="0"/>
          <w:numId w:val="15"/>
        </w:numPr>
      </w:pPr>
      <w:r>
        <w:rPr>
          <w:rFonts w:hint="eastAsia"/>
        </w:rPr>
        <w:t>发出</w:t>
      </w:r>
      <w:r>
        <w:rPr>
          <w:rFonts w:hint="eastAsia"/>
        </w:rPr>
        <w:t>show route</w:t>
      </w:r>
      <w:r>
        <w:rPr>
          <w:rFonts w:hint="eastAsia"/>
        </w:rPr>
        <w:t>命令验证该静态默认路由是否在</w:t>
      </w:r>
      <w:r>
        <w:rPr>
          <w:rFonts w:hint="eastAsia"/>
        </w:rPr>
        <w:t>ASA</w:t>
      </w:r>
      <w:r>
        <w:rPr>
          <w:rFonts w:hint="eastAsia"/>
        </w:rPr>
        <w:t>路由表中。</w:t>
      </w:r>
    </w:p>
    <w:p w14:paraId="7E2FE92E" w14:textId="22A9F5C0" w:rsidR="00C35C4B" w:rsidRDefault="00AB1DB4" w:rsidP="00AB1DB4">
      <w:pPr>
        <w:pStyle w:val="BodyTextL25"/>
      </w:pPr>
      <w:r w:rsidRPr="00AB1DB4">
        <w:t>通过</w:t>
      </w:r>
      <w:r w:rsidRPr="00AB1DB4">
        <w:t>show route</w:t>
      </w:r>
      <w:r w:rsidRPr="00AB1DB4">
        <w:t>命令，在</w:t>
      </w:r>
      <w:r w:rsidRPr="00AB1DB4">
        <w:t xml:space="preserve"> ASA </w:t>
      </w:r>
      <w:r w:rsidRPr="00AB1DB4">
        <w:t>路由表中会显示一条静态默认路由条目，条目信息为</w:t>
      </w:r>
      <w:r w:rsidRPr="00AB1DB4">
        <w:t xml:space="preserve"> “0.0.0.0 0.0.0.0 [1/0] via 209.165.200.225, outside”</w:t>
      </w:r>
      <w:r w:rsidRPr="00AB1DB4">
        <w:t>，表明默认路由已成功配置，</w:t>
      </w:r>
      <w:r w:rsidRPr="00AB1DB4">
        <w:t xml:space="preserve">ASA </w:t>
      </w:r>
      <w:r w:rsidRPr="00AB1DB4">
        <w:t>可通过外部接口（</w:t>
      </w:r>
      <w:r w:rsidRPr="00AB1DB4">
        <w:t>outside</w:t>
      </w:r>
      <w:r w:rsidRPr="00AB1DB4">
        <w:t>），以</w:t>
      </w:r>
      <w:r w:rsidRPr="00AB1DB4">
        <w:t xml:space="preserve"> R1 </w:t>
      </w:r>
      <w:r w:rsidRPr="00AB1DB4">
        <w:t>的</w:t>
      </w:r>
      <w:r w:rsidRPr="00AB1DB4">
        <w:t xml:space="preserve"> G0/0 </w:t>
      </w:r>
      <w:r w:rsidRPr="00AB1DB4">
        <w:t>接口地址</w:t>
      </w:r>
      <w:r w:rsidRPr="00AB1DB4">
        <w:t xml:space="preserve"> 209.165.200.225 </w:t>
      </w:r>
      <w:r w:rsidRPr="00AB1DB4">
        <w:t>作为下一跳，访问外部网络。</w:t>
      </w:r>
    </w:p>
    <w:p w14:paraId="01EB1A11" w14:textId="3353AC2F" w:rsidR="00AB1DB4" w:rsidRDefault="00C35C4B" w:rsidP="00AB1DB4">
      <w:pPr>
        <w:pStyle w:val="BodyTextL25"/>
        <w:numPr>
          <w:ilvl w:val="0"/>
          <w:numId w:val="15"/>
        </w:numPr>
      </w:pPr>
      <w:r>
        <w:rPr>
          <w:rFonts w:hint="eastAsia"/>
        </w:rPr>
        <w:t>验证</w:t>
      </w:r>
      <w:r>
        <w:rPr>
          <w:rFonts w:hint="eastAsia"/>
        </w:rPr>
        <w:t>ASA</w:t>
      </w:r>
      <w:r>
        <w:rPr>
          <w:rFonts w:hint="eastAsia"/>
        </w:rPr>
        <w:t>是否能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R1</w:t>
      </w:r>
      <w:r>
        <w:rPr>
          <w:rFonts w:hint="eastAsia"/>
        </w:rPr>
        <w:t>的</w:t>
      </w:r>
      <w:r>
        <w:rPr>
          <w:rFonts w:hint="eastAsia"/>
        </w:rPr>
        <w:t>S0/0/0</w:t>
      </w:r>
      <w:r>
        <w:rPr>
          <w:rFonts w:hint="eastAsia"/>
        </w:rPr>
        <w:t>接口的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 xml:space="preserve"> 10.1.1.1</w:t>
      </w:r>
      <w:r>
        <w:rPr>
          <w:rFonts w:hint="eastAsia"/>
        </w:rPr>
        <w:t>？请截图说明。</w:t>
      </w:r>
    </w:p>
    <w:p w14:paraId="0F1193BB" w14:textId="4E41560E" w:rsidR="00C35C4B" w:rsidRDefault="00AB1DB4" w:rsidP="00AB1DB4">
      <w:pPr>
        <w:pStyle w:val="BodyTextL25"/>
      </w:pPr>
      <w:r w:rsidRPr="00AB1DB4">
        <w:t>能</w:t>
      </w:r>
      <w:r w:rsidRPr="00AB1DB4">
        <w:t xml:space="preserve"> ping </w:t>
      </w:r>
      <w:r w:rsidRPr="00AB1DB4">
        <w:t>通。已配置</w:t>
      </w:r>
      <w:r w:rsidRPr="00AB1DB4">
        <w:t xml:space="preserve"> ASA </w:t>
      </w:r>
      <w:r w:rsidRPr="00AB1DB4">
        <w:t>到外部网络的静态默认路由，</w:t>
      </w:r>
      <w:r w:rsidRPr="00AB1DB4">
        <w:t xml:space="preserve">R1 </w:t>
      </w:r>
      <w:r w:rsidRPr="00AB1DB4">
        <w:t>的</w:t>
      </w:r>
      <w:r w:rsidRPr="00AB1DB4">
        <w:t xml:space="preserve"> S0/0/0 </w:t>
      </w:r>
      <w:r w:rsidRPr="00AB1DB4">
        <w:t>接口（</w:t>
      </w:r>
      <w:r w:rsidRPr="00AB1DB4">
        <w:t>10.1.1.1</w:t>
      </w:r>
      <w:r w:rsidRPr="00AB1DB4">
        <w:t>）属于外部网络范畴。</w:t>
      </w:r>
      <w:r w:rsidRPr="00AB1DB4">
        <w:t xml:space="preserve">ASA </w:t>
      </w:r>
      <w:r w:rsidRPr="00AB1DB4">
        <w:t>可依据默认路由，将</w:t>
      </w:r>
      <w:r w:rsidRPr="00AB1DB4">
        <w:t xml:space="preserve"> ping </w:t>
      </w:r>
      <w:r w:rsidRPr="00AB1DB4">
        <w:t>请求数据包发送至下一跳</w:t>
      </w:r>
      <w:r w:rsidRPr="00AB1DB4">
        <w:t xml:space="preserve"> 209.165.200.225</w:t>
      </w:r>
      <w:r w:rsidRPr="00AB1DB4">
        <w:t>（</w:t>
      </w:r>
      <w:r w:rsidRPr="00AB1DB4">
        <w:t xml:space="preserve">R1 </w:t>
      </w:r>
      <w:r w:rsidRPr="00AB1DB4">
        <w:t>的</w:t>
      </w:r>
      <w:r w:rsidRPr="00AB1DB4">
        <w:t xml:space="preserve"> G0/0 </w:t>
      </w:r>
      <w:r w:rsidRPr="00AB1DB4">
        <w:t>接口），</w:t>
      </w:r>
      <w:r w:rsidRPr="00AB1DB4">
        <w:t xml:space="preserve">R1 </w:t>
      </w:r>
      <w:r w:rsidRPr="00AB1DB4">
        <w:t>内部路由可将数据包转发至</w:t>
      </w:r>
      <w:r w:rsidRPr="00AB1DB4">
        <w:t xml:space="preserve"> S0/0/0 </w:t>
      </w:r>
      <w:r w:rsidRPr="00AB1DB4">
        <w:t>接口，且</w:t>
      </w:r>
      <w:r w:rsidRPr="00AB1DB4">
        <w:t xml:space="preserve"> R1 </w:t>
      </w:r>
      <w:r w:rsidRPr="00AB1DB4">
        <w:t>各接口已提前配置完成，网络连通性正常，</w:t>
      </w:r>
      <w:r w:rsidR="005955FE" w:rsidRPr="005955FE">
        <w:rPr>
          <w:noProof/>
        </w:rPr>
        <w:drawing>
          <wp:inline distT="0" distB="0" distL="0" distR="0" wp14:anchorId="19BFA709" wp14:editId="1EFF969A">
            <wp:extent cx="5069941" cy="860079"/>
            <wp:effectExtent l="0" t="0" r="0" b="0"/>
            <wp:docPr id="1347913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37" cy="86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36E4" w14:textId="77777777" w:rsidR="00C35C4B" w:rsidRDefault="00C35C4B" w:rsidP="00C35C4B">
      <w:pPr>
        <w:pStyle w:val="3"/>
      </w:pPr>
      <w:r>
        <w:rPr>
          <w:rFonts w:hint="eastAsia"/>
        </w:rPr>
        <w:t>使用</w:t>
      </w:r>
      <w:r>
        <w:rPr>
          <w:rFonts w:hint="eastAsia"/>
        </w:rPr>
        <w:t>PAT</w:t>
      </w:r>
      <w:r>
        <w:rPr>
          <w:rFonts w:hint="eastAsia"/>
        </w:rPr>
        <w:t>和网络对象配置地址转换。</w:t>
      </w:r>
    </w:p>
    <w:p w14:paraId="030F8706" w14:textId="77777777" w:rsidR="00C35C4B" w:rsidRDefault="00C35C4B" w:rsidP="00C35C4B">
      <w:pPr>
        <w:pStyle w:val="SubStepAlpha"/>
      </w:pPr>
      <w:r>
        <w:rPr>
          <w:rFonts w:hint="eastAsia"/>
        </w:rPr>
        <w:t>创建网络对象</w:t>
      </w:r>
      <w:r>
        <w:rPr>
          <w:rFonts w:hint="eastAsia"/>
        </w:rPr>
        <w:t>inside-net</w:t>
      </w:r>
      <w:r>
        <w:rPr>
          <w:rFonts w:hint="eastAsia"/>
        </w:rPr>
        <w:t>，并使用</w:t>
      </w:r>
      <w:r>
        <w:rPr>
          <w:rFonts w:hint="eastAsia"/>
        </w:rPr>
        <w:t>subnet</w:t>
      </w:r>
      <w:r>
        <w:rPr>
          <w:rFonts w:hint="eastAsia"/>
        </w:rPr>
        <w:t>和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命令向其分配属性。</w:t>
      </w:r>
    </w:p>
    <w:p w14:paraId="05BB9B85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config)# object network inside-net</w:t>
      </w:r>
    </w:p>
    <w:p w14:paraId="0949E27D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config-network-</w:t>
      </w:r>
      <w:proofErr w:type="gramStart"/>
      <w:r>
        <w:t>object)#</w:t>
      </w:r>
      <w:proofErr w:type="gramEnd"/>
      <w:r>
        <w:t xml:space="preserve"> subnet 192.168.1.0 255.255.255.0</w:t>
      </w:r>
    </w:p>
    <w:p w14:paraId="72827D1C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config-network-</w:t>
      </w:r>
      <w:proofErr w:type="gramStart"/>
      <w:r>
        <w:t>object)#</w:t>
      </w:r>
      <w:proofErr w:type="gramEnd"/>
      <w:r>
        <w:t xml:space="preserve"> </w:t>
      </w:r>
      <w:proofErr w:type="spellStart"/>
      <w:r>
        <w:t>nat</w:t>
      </w:r>
      <w:proofErr w:type="spellEnd"/>
      <w:r>
        <w:t xml:space="preserve"> (</w:t>
      </w:r>
      <w:proofErr w:type="spellStart"/>
      <w:proofErr w:type="gramStart"/>
      <w:r>
        <w:t>inside,outside</w:t>
      </w:r>
      <w:proofErr w:type="spellEnd"/>
      <w:proofErr w:type="gramEnd"/>
      <w:r>
        <w:t>) dynamic interface</w:t>
      </w:r>
    </w:p>
    <w:p w14:paraId="13069676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config-network-</w:t>
      </w:r>
      <w:proofErr w:type="gramStart"/>
      <w:r>
        <w:t>object)#</w:t>
      </w:r>
      <w:proofErr w:type="gramEnd"/>
      <w:r>
        <w:t xml:space="preserve"> end</w:t>
      </w:r>
    </w:p>
    <w:p w14:paraId="54FF8594" w14:textId="77777777" w:rsidR="005955FE" w:rsidRDefault="00C35C4B" w:rsidP="00C35C4B">
      <w:pPr>
        <w:pStyle w:val="SubStepAlpha"/>
      </w:pPr>
      <w:r>
        <w:rPr>
          <w:rFonts w:hint="eastAsia"/>
        </w:rPr>
        <w:t>ASA</w:t>
      </w:r>
      <w:r>
        <w:rPr>
          <w:rFonts w:hint="eastAsia"/>
        </w:rPr>
        <w:t>将配置拆分为定义要转换的网络的对象部分和实际的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命令参数。</w:t>
      </w:r>
      <w:r>
        <w:rPr>
          <w:rFonts w:hint="eastAsia"/>
        </w:rPr>
        <w:t xml:space="preserve"> </w:t>
      </w:r>
      <w:r>
        <w:rPr>
          <w:rFonts w:hint="eastAsia"/>
        </w:rPr>
        <w:t>它们出现在运行配置中的两个不同位置。使用</w:t>
      </w:r>
      <w:r>
        <w:rPr>
          <w:rFonts w:hint="eastAsia"/>
        </w:rPr>
        <w:t>show run</w:t>
      </w:r>
      <w:r>
        <w:rPr>
          <w:rFonts w:hint="eastAsia"/>
        </w:rPr>
        <w:t>命令显示</w:t>
      </w:r>
      <w:r>
        <w:rPr>
          <w:rFonts w:hint="eastAsia"/>
        </w:rPr>
        <w:t>NAT</w:t>
      </w:r>
      <w:r>
        <w:rPr>
          <w:rFonts w:hint="eastAsia"/>
        </w:rPr>
        <w:t>对象配置。</w:t>
      </w:r>
    </w:p>
    <w:p w14:paraId="7EC6E00A" w14:textId="75BC546B" w:rsidR="00C35C4B" w:rsidRDefault="005955FE" w:rsidP="005955FE">
      <w:pPr>
        <w:pStyle w:val="SubStepAlpha"/>
        <w:numPr>
          <w:ilvl w:val="0"/>
          <w:numId w:val="0"/>
        </w:numPr>
        <w:ind w:left="720"/>
      </w:pPr>
      <w:r w:rsidRPr="005955FE">
        <w:rPr>
          <w:noProof/>
        </w:rPr>
        <w:lastRenderedPageBreak/>
        <w:drawing>
          <wp:inline distT="0" distB="0" distL="0" distR="0" wp14:anchorId="48A79964" wp14:editId="3BDD993E">
            <wp:extent cx="1958490" cy="4051426"/>
            <wp:effectExtent l="0" t="0" r="3810" b="6350"/>
            <wp:docPr id="17541677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58" cy="40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DE229" w14:textId="732AB0A8" w:rsidR="00C35C4B" w:rsidRDefault="00C35C4B" w:rsidP="00C35C4B">
      <w:pPr>
        <w:pStyle w:val="SubStepAlpha"/>
      </w:pPr>
      <w:r>
        <w:rPr>
          <w:rFonts w:hint="eastAsia"/>
        </w:rPr>
        <w:t>从</w:t>
      </w:r>
      <w:r>
        <w:rPr>
          <w:rFonts w:hint="eastAsia"/>
        </w:rPr>
        <w:t xml:space="preserve"> PC-B </w:t>
      </w:r>
      <w:r>
        <w:rPr>
          <w:rFonts w:hint="eastAsia"/>
        </w:rPr>
        <w:t>尝试</w:t>
      </w:r>
      <w:r>
        <w:rPr>
          <w:rFonts w:hint="eastAsia"/>
        </w:rPr>
        <w:t xml:space="preserve"> ping IP </w:t>
      </w:r>
      <w:r>
        <w:rPr>
          <w:rFonts w:hint="eastAsia"/>
        </w:rPr>
        <w:t>地址为</w:t>
      </w:r>
      <w:r>
        <w:rPr>
          <w:rFonts w:hint="eastAsia"/>
        </w:rPr>
        <w:t xml:space="preserve"> 209.165.200.225 </w:t>
      </w:r>
      <w:r>
        <w:rPr>
          <w:rFonts w:hint="eastAsia"/>
        </w:rPr>
        <w:t>的</w:t>
      </w:r>
      <w:r>
        <w:rPr>
          <w:rFonts w:hint="eastAsia"/>
        </w:rPr>
        <w:t xml:space="preserve"> R1 G0/0 </w:t>
      </w:r>
      <w:r>
        <w:rPr>
          <w:rFonts w:hint="eastAsia"/>
        </w:rPr>
        <w:t>接口。</w:t>
      </w:r>
      <w:r>
        <w:rPr>
          <w:rFonts w:hint="eastAsia"/>
        </w:rPr>
        <w:t xml:space="preserve"> ping </w:t>
      </w:r>
      <w:r>
        <w:rPr>
          <w:rFonts w:hint="eastAsia"/>
        </w:rPr>
        <w:t>操作是否会成功？请给出截图。</w:t>
      </w:r>
      <w:r w:rsidR="005955FE" w:rsidRPr="005955FE">
        <w:rPr>
          <w:noProof/>
        </w:rPr>
        <w:drawing>
          <wp:inline distT="0" distB="0" distL="0" distR="0" wp14:anchorId="18447891" wp14:editId="1B83FD85">
            <wp:extent cx="6400800" cy="1097280"/>
            <wp:effectExtent l="0" t="0" r="0" b="7620"/>
            <wp:docPr id="18990039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028F" w14:textId="77777777" w:rsidR="00C35C4B" w:rsidRDefault="00C35C4B" w:rsidP="00C35C4B">
      <w:pPr>
        <w:pStyle w:val="BodyTextL25"/>
      </w:pPr>
      <w:r>
        <w:rPr>
          <w:rFonts w:hint="eastAsia"/>
        </w:rPr>
        <w:t>在</w:t>
      </w:r>
      <w:r>
        <w:rPr>
          <w:rFonts w:hint="eastAsia"/>
        </w:rPr>
        <w:t xml:space="preserve"> ASA </w:t>
      </w:r>
      <w:r>
        <w:rPr>
          <w:rFonts w:hint="eastAsia"/>
        </w:rPr>
        <w:t>上发出</w:t>
      </w:r>
      <w:r>
        <w:rPr>
          <w:rFonts w:hint="eastAsia"/>
        </w:rPr>
        <w:t xml:space="preserve">show 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命令，查看已转换和未转换的命中数。请注意，在从</w:t>
      </w:r>
      <w:r>
        <w:rPr>
          <w:rFonts w:hint="eastAsia"/>
        </w:rPr>
        <w:t xml:space="preserve"> PC-B </w:t>
      </w:r>
      <w:r>
        <w:rPr>
          <w:rFonts w:hint="eastAsia"/>
        </w:rPr>
        <w:t>发出的</w:t>
      </w:r>
      <w:r>
        <w:rPr>
          <w:rFonts w:hint="eastAsia"/>
        </w:rPr>
        <w:t xml:space="preserve"> ping </w:t>
      </w:r>
      <w:r>
        <w:rPr>
          <w:rFonts w:hint="eastAsia"/>
        </w:rPr>
        <w:t>请求中，你得出什么结论，请结合相关截图说明。在练习这一部分的步骤</w:t>
      </w:r>
      <w:r>
        <w:rPr>
          <w:rFonts w:hint="eastAsia"/>
        </w:rPr>
        <w:t>3</w:t>
      </w:r>
      <w:r>
        <w:rPr>
          <w:rFonts w:hint="eastAsia"/>
        </w:rPr>
        <w:t>中，您将配置默认检查策略以允许</w:t>
      </w:r>
      <w:r>
        <w:rPr>
          <w:rFonts w:hint="eastAsia"/>
        </w:rPr>
        <w:t>ICMP</w:t>
      </w:r>
      <w:r>
        <w:rPr>
          <w:rFonts w:hint="eastAsia"/>
        </w:rPr>
        <w:t>。</w:t>
      </w:r>
    </w:p>
    <w:p w14:paraId="4A4FDA99" w14:textId="1C9CA6E3" w:rsidR="005955FE" w:rsidRDefault="005955FE" w:rsidP="00C35C4B">
      <w:pPr>
        <w:pStyle w:val="BodyTextL25"/>
      </w:pPr>
      <w:r w:rsidRPr="005955FE">
        <w:rPr>
          <w:noProof/>
        </w:rPr>
        <w:drawing>
          <wp:inline distT="0" distB="0" distL="0" distR="0" wp14:anchorId="7872387D" wp14:editId="0EA2F4F9">
            <wp:extent cx="6151880" cy="902970"/>
            <wp:effectExtent l="0" t="0" r="1270" b="0"/>
            <wp:docPr id="4461140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DC40" w14:textId="77777777" w:rsidR="00C35C4B" w:rsidRDefault="00C35C4B" w:rsidP="00C35C4B">
      <w:pPr>
        <w:pStyle w:val="3"/>
      </w:pPr>
      <w:r>
        <w:rPr>
          <w:rFonts w:hint="eastAsia"/>
        </w:rPr>
        <w:t>修改默认</w:t>
      </w:r>
      <w:r>
        <w:rPr>
          <w:rFonts w:hint="eastAsia"/>
        </w:rPr>
        <w:t xml:space="preserve"> MPF </w:t>
      </w:r>
      <w:r>
        <w:rPr>
          <w:rFonts w:hint="eastAsia"/>
        </w:rPr>
        <w:t>应用检查全局服务策略。</w:t>
      </w:r>
    </w:p>
    <w:p w14:paraId="5DFE54D8" w14:textId="77777777" w:rsidR="00C35C4B" w:rsidRDefault="00C35C4B" w:rsidP="00C35C4B">
      <w:pPr>
        <w:pStyle w:val="BodyTextL25"/>
      </w:pPr>
      <w:r>
        <w:rPr>
          <w:rFonts w:hint="eastAsia"/>
        </w:rPr>
        <w:t>对于应用层检查和其他高级选项，可在</w:t>
      </w:r>
      <w:r>
        <w:rPr>
          <w:rFonts w:hint="eastAsia"/>
        </w:rPr>
        <w:t>ASA</w:t>
      </w:r>
      <w:r>
        <w:rPr>
          <w:rFonts w:hint="eastAsia"/>
        </w:rPr>
        <w:t>上使用思科</w:t>
      </w:r>
      <w:r>
        <w:rPr>
          <w:rFonts w:hint="eastAsia"/>
        </w:rPr>
        <w:t>MPF</w:t>
      </w:r>
      <w:r>
        <w:rPr>
          <w:rFonts w:hint="eastAsia"/>
        </w:rPr>
        <w:t>。</w:t>
      </w:r>
    </w:p>
    <w:p w14:paraId="0109DB42" w14:textId="77777777" w:rsidR="00C35C4B" w:rsidRDefault="00C35C4B" w:rsidP="00C35C4B">
      <w:pPr>
        <w:pStyle w:val="BodyTextL25"/>
      </w:pPr>
      <w:r>
        <w:rPr>
          <w:rFonts w:hint="eastAsia"/>
        </w:rPr>
        <w:t xml:space="preserve">Packet Tracer ASA </w:t>
      </w:r>
      <w:r>
        <w:rPr>
          <w:rFonts w:hint="eastAsia"/>
        </w:rPr>
        <w:t>设备默认情况下没有实施</w:t>
      </w:r>
      <w:r>
        <w:rPr>
          <w:rFonts w:hint="eastAsia"/>
        </w:rPr>
        <w:t xml:space="preserve"> MPF</w:t>
      </w:r>
      <w:r>
        <w:rPr>
          <w:rFonts w:hint="eastAsia"/>
        </w:rPr>
        <w:t>策略映射。作为修改，我们可以创建默认的策略映射，用于检查内部到外部的流量。正确配置后，只允许从内部发起的流量回到外部接口。您需要将</w:t>
      </w:r>
      <w:r>
        <w:rPr>
          <w:rFonts w:hint="eastAsia"/>
        </w:rPr>
        <w:t xml:space="preserve">ICMP </w:t>
      </w:r>
      <w:r>
        <w:rPr>
          <w:rFonts w:hint="eastAsia"/>
        </w:rPr>
        <w:t>添加到检查列表中。</w:t>
      </w:r>
    </w:p>
    <w:p w14:paraId="722D1EF5" w14:textId="77777777" w:rsidR="00C35C4B" w:rsidRDefault="00C35C4B" w:rsidP="00C35C4B">
      <w:pPr>
        <w:pStyle w:val="SubStepAlpha"/>
      </w:pPr>
      <w:r>
        <w:rPr>
          <w:rFonts w:hint="eastAsia"/>
        </w:rPr>
        <w:t>创建类映射、策略映射和服务映射。使用以下命令将</w:t>
      </w:r>
      <w:r>
        <w:rPr>
          <w:rFonts w:hint="eastAsia"/>
        </w:rPr>
        <w:t xml:space="preserve"> ICMP </w:t>
      </w:r>
      <w:r>
        <w:rPr>
          <w:rFonts w:hint="eastAsia"/>
        </w:rPr>
        <w:t>流量检查添加到策略映射列表：</w:t>
      </w:r>
    </w:p>
    <w:p w14:paraId="48098EBF" w14:textId="77777777" w:rsidR="00C35C4B" w:rsidRDefault="00C35C4B" w:rsidP="00C35C4B">
      <w:pPr>
        <w:pStyle w:val="BodyTextL25"/>
      </w:pPr>
      <w:r>
        <w:lastRenderedPageBreak/>
        <w:t>CCNAS-</w:t>
      </w:r>
      <w:proofErr w:type="gramStart"/>
      <w:r>
        <w:t>ASA(</w:t>
      </w:r>
      <w:proofErr w:type="gramEnd"/>
      <w:r>
        <w:t xml:space="preserve">config)# class-map </w:t>
      </w:r>
      <w:proofErr w:type="spellStart"/>
      <w:r>
        <w:t>inspection_default</w:t>
      </w:r>
      <w:proofErr w:type="spellEnd"/>
    </w:p>
    <w:p w14:paraId="31B6106D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proofErr w:type="gramStart"/>
      <w:r>
        <w:t>cmap</w:t>
      </w:r>
      <w:proofErr w:type="spellEnd"/>
      <w:r>
        <w:t>)#</w:t>
      </w:r>
      <w:proofErr w:type="gramEnd"/>
      <w:r>
        <w:t xml:space="preserve"> match default-inspection-traffic</w:t>
      </w:r>
    </w:p>
    <w:p w14:paraId="30A0F3AD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proofErr w:type="gramStart"/>
      <w:r>
        <w:t>cmap</w:t>
      </w:r>
      <w:proofErr w:type="spellEnd"/>
      <w:r>
        <w:t>)#</w:t>
      </w:r>
      <w:proofErr w:type="gramEnd"/>
      <w:r>
        <w:t xml:space="preserve"> exit</w:t>
      </w:r>
    </w:p>
    <w:p w14:paraId="29B0F1AA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 xml:space="preserve">config)# policy-map </w:t>
      </w:r>
      <w:proofErr w:type="spellStart"/>
      <w:r>
        <w:t>global_policy</w:t>
      </w:r>
      <w:proofErr w:type="spellEnd"/>
    </w:p>
    <w:p w14:paraId="0433DAFB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proofErr w:type="gramStart"/>
      <w:r>
        <w:t>pmap</w:t>
      </w:r>
      <w:proofErr w:type="spellEnd"/>
      <w:r>
        <w:t>)#</w:t>
      </w:r>
      <w:proofErr w:type="gramEnd"/>
      <w:r>
        <w:t xml:space="preserve"> class </w:t>
      </w:r>
      <w:proofErr w:type="spellStart"/>
      <w:r>
        <w:t>inspection_default</w:t>
      </w:r>
      <w:proofErr w:type="spellEnd"/>
    </w:p>
    <w:p w14:paraId="546488F4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r>
        <w:t>pmap</w:t>
      </w:r>
      <w:proofErr w:type="spellEnd"/>
      <w:r>
        <w:t>-</w:t>
      </w:r>
      <w:proofErr w:type="gramStart"/>
      <w:r>
        <w:t>c)#</w:t>
      </w:r>
      <w:proofErr w:type="gramEnd"/>
      <w:r>
        <w:t xml:space="preserve"> inspect </w:t>
      </w:r>
      <w:proofErr w:type="spellStart"/>
      <w:r>
        <w:t>icmp</w:t>
      </w:r>
      <w:proofErr w:type="spellEnd"/>
    </w:p>
    <w:p w14:paraId="2FE6D434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r>
        <w:t>pmap</w:t>
      </w:r>
      <w:proofErr w:type="spellEnd"/>
      <w:r>
        <w:t>-</w:t>
      </w:r>
      <w:proofErr w:type="gramStart"/>
      <w:r>
        <w:t>c)#</w:t>
      </w:r>
      <w:proofErr w:type="gramEnd"/>
      <w:r>
        <w:t xml:space="preserve"> exit</w:t>
      </w:r>
    </w:p>
    <w:p w14:paraId="4567A762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 xml:space="preserve">config)# service-policy </w:t>
      </w:r>
      <w:proofErr w:type="spellStart"/>
      <w:r>
        <w:t>global_policy</w:t>
      </w:r>
      <w:proofErr w:type="spellEnd"/>
      <w:r>
        <w:t xml:space="preserve"> global</w:t>
      </w:r>
    </w:p>
    <w:p w14:paraId="46664D4E" w14:textId="77777777" w:rsidR="00AB1DB4" w:rsidRDefault="00C35C4B" w:rsidP="00C35C4B">
      <w:pPr>
        <w:pStyle w:val="SubStepAlpha"/>
      </w:pPr>
      <w:r>
        <w:rPr>
          <w:rFonts w:hint="eastAsia"/>
        </w:rPr>
        <w:t>从</w:t>
      </w:r>
      <w:r>
        <w:rPr>
          <w:rFonts w:hint="eastAsia"/>
        </w:rPr>
        <w:t xml:space="preserve"> PC-B </w:t>
      </w:r>
      <w:r>
        <w:rPr>
          <w:rFonts w:hint="eastAsia"/>
        </w:rPr>
        <w:t>尝试</w:t>
      </w:r>
      <w:r>
        <w:rPr>
          <w:rFonts w:hint="eastAsia"/>
        </w:rPr>
        <w:t xml:space="preserve"> ping </w:t>
      </w:r>
      <w:r>
        <w:rPr>
          <w:rFonts w:hint="eastAsia"/>
        </w:rPr>
        <w:t>通</w:t>
      </w:r>
      <w:r>
        <w:rPr>
          <w:rFonts w:hint="eastAsia"/>
        </w:rPr>
        <w:t xml:space="preserve"> IP </w:t>
      </w:r>
      <w:r>
        <w:rPr>
          <w:rFonts w:hint="eastAsia"/>
        </w:rPr>
        <w:t>地址为</w:t>
      </w:r>
      <w:r>
        <w:rPr>
          <w:rFonts w:hint="eastAsia"/>
        </w:rPr>
        <w:t xml:space="preserve"> 209.165.200.225 </w:t>
      </w:r>
      <w:r>
        <w:rPr>
          <w:rFonts w:hint="eastAsia"/>
        </w:rPr>
        <w:t>的</w:t>
      </w:r>
      <w:r>
        <w:rPr>
          <w:rFonts w:hint="eastAsia"/>
        </w:rPr>
        <w:t xml:space="preserve"> R1 G0/0 </w:t>
      </w:r>
      <w:r>
        <w:rPr>
          <w:rFonts w:hint="eastAsia"/>
        </w:rPr>
        <w:t>接口。</w:t>
      </w:r>
      <w:r>
        <w:rPr>
          <w:rFonts w:hint="eastAsia"/>
        </w:rPr>
        <w:t xml:space="preserve"> </w:t>
      </w:r>
      <w:r>
        <w:rPr>
          <w:rFonts w:hint="eastAsia"/>
        </w:rPr>
        <w:t>此时</w:t>
      </w:r>
      <w:r>
        <w:rPr>
          <w:rFonts w:hint="eastAsia"/>
        </w:rPr>
        <w:t xml:space="preserve">ping </w:t>
      </w:r>
      <w:r>
        <w:rPr>
          <w:rFonts w:hint="eastAsia"/>
        </w:rPr>
        <w:t>操作是否会成功？为什么？</w:t>
      </w:r>
    </w:p>
    <w:p w14:paraId="2EFD979F" w14:textId="75671DD1" w:rsidR="00C35C4B" w:rsidRDefault="00AB1DB4" w:rsidP="00AB1DB4">
      <w:pPr>
        <w:pStyle w:val="SubStepAlpha"/>
        <w:numPr>
          <w:ilvl w:val="0"/>
          <w:numId w:val="0"/>
        </w:numPr>
        <w:ind w:left="360"/>
      </w:pPr>
      <w:r w:rsidRPr="00AB1DB4">
        <w:t>已通过命令创建</w:t>
      </w:r>
      <w:proofErr w:type="spellStart"/>
      <w:r w:rsidRPr="00AB1DB4">
        <w:t>inspection_default</w:t>
      </w:r>
      <w:proofErr w:type="spellEnd"/>
      <w:r w:rsidRPr="00AB1DB4">
        <w:t>类映射（匹配默认检查流量）、</w:t>
      </w:r>
      <w:proofErr w:type="spellStart"/>
      <w:r w:rsidRPr="00AB1DB4">
        <w:t>global_policy</w:t>
      </w:r>
      <w:proofErr w:type="spellEnd"/>
      <w:r w:rsidRPr="00AB1DB4">
        <w:t>策略映射（将</w:t>
      </w:r>
      <w:r w:rsidRPr="00AB1DB4">
        <w:t xml:space="preserve"> ICMP </w:t>
      </w:r>
      <w:r w:rsidRPr="00AB1DB4">
        <w:t>检查应用到</w:t>
      </w:r>
      <w:proofErr w:type="spellStart"/>
      <w:r w:rsidRPr="00AB1DB4">
        <w:t>inspection_default</w:t>
      </w:r>
      <w:proofErr w:type="spellEnd"/>
      <w:r w:rsidRPr="00AB1DB4">
        <w:t>类映射），并通过</w:t>
      </w:r>
      <w:r w:rsidRPr="00AB1DB4">
        <w:t xml:space="preserve">service-policy </w:t>
      </w:r>
      <w:proofErr w:type="spellStart"/>
      <w:r w:rsidRPr="00AB1DB4">
        <w:t>global_policy</w:t>
      </w:r>
      <w:proofErr w:type="spellEnd"/>
      <w:r w:rsidRPr="00AB1DB4">
        <w:t xml:space="preserve"> global</w:t>
      </w:r>
      <w:r w:rsidRPr="00AB1DB4">
        <w:t>命令将该策略全局应用。此配置使</w:t>
      </w:r>
      <w:r w:rsidRPr="00AB1DB4">
        <w:t xml:space="preserve"> ASA </w:t>
      </w:r>
      <w:r w:rsidRPr="00AB1DB4">
        <w:t>能够对内部（</w:t>
      </w:r>
      <w:r w:rsidRPr="00AB1DB4">
        <w:t>inside</w:t>
      </w:r>
      <w:r w:rsidRPr="00AB1DB4">
        <w:t>）到外部（</w:t>
      </w:r>
      <w:r w:rsidRPr="00AB1DB4">
        <w:t>outside</w:t>
      </w:r>
      <w:r w:rsidRPr="00AB1DB4">
        <w:t>）的</w:t>
      </w:r>
      <w:r w:rsidRPr="00AB1DB4">
        <w:t xml:space="preserve"> ICMP </w:t>
      </w:r>
      <w:r w:rsidRPr="00AB1DB4">
        <w:t>流量进行应用层检查，并允许符合条件的</w:t>
      </w:r>
      <w:r w:rsidRPr="00AB1DB4">
        <w:t xml:space="preserve"> ICMP </w:t>
      </w:r>
      <w:r w:rsidRPr="00AB1DB4">
        <w:t>流量通过。结合之前配置的</w:t>
      </w:r>
      <w:r w:rsidRPr="00AB1DB4">
        <w:t xml:space="preserve"> PAT </w:t>
      </w:r>
      <w:r w:rsidRPr="00AB1DB4">
        <w:t>地址转换，</w:t>
      </w:r>
      <w:r w:rsidRPr="00AB1DB4">
        <w:t xml:space="preserve">PC-B </w:t>
      </w:r>
      <w:r w:rsidRPr="00AB1DB4">
        <w:t>的</w:t>
      </w:r>
      <w:r w:rsidRPr="00AB1DB4">
        <w:t xml:space="preserve"> ping </w:t>
      </w:r>
      <w:r w:rsidRPr="00AB1DB4">
        <w:t>请求数据包可完成地址转换后发送至</w:t>
      </w:r>
      <w:r w:rsidRPr="00AB1DB4">
        <w:t xml:space="preserve"> R1 </w:t>
      </w:r>
      <w:r w:rsidRPr="00AB1DB4">
        <w:t>的</w:t>
      </w:r>
      <w:r w:rsidRPr="00AB1DB4">
        <w:t xml:space="preserve"> G0/0 </w:t>
      </w:r>
      <w:r w:rsidRPr="00AB1DB4">
        <w:t>接口，同时</w:t>
      </w:r>
      <w:r w:rsidRPr="00AB1DB4">
        <w:t xml:space="preserve"> R1 </w:t>
      </w:r>
      <w:r w:rsidRPr="00AB1DB4">
        <w:t>的</w:t>
      </w:r>
      <w:r w:rsidRPr="00AB1DB4">
        <w:t xml:space="preserve"> ping </w:t>
      </w:r>
      <w:r w:rsidRPr="00AB1DB4">
        <w:t>响应数据包也能正常返回</w:t>
      </w:r>
      <w:r w:rsidRPr="00AB1DB4">
        <w:t xml:space="preserve"> PC-B</w:t>
      </w:r>
      <w:r w:rsidRPr="00AB1DB4">
        <w:t>，因此</w:t>
      </w:r>
      <w:r w:rsidRPr="00AB1DB4">
        <w:t xml:space="preserve"> ping </w:t>
      </w:r>
      <w:r w:rsidRPr="00AB1DB4">
        <w:t>操作成功。</w:t>
      </w:r>
      <w:r w:rsidR="005955FE" w:rsidRPr="005955FE">
        <w:rPr>
          <w:noProof/>
        </w:rPr>
        <w:drawing>
          <wp:inline distT="0" distB="0" distL="0" distR="0" wp14:anchorId="28EDF0C1" wp14:editId="34E23DBB">
            <wp:extent cx="6400800" cy="1042670"/>
            <wp:effectExtent l="0" t="0" r="0" b="5080"/>
            <wp:docPr id="13350735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11DEA" w14:textId="77777777" w:rsidR="00C35C4B" w:rsidRDefault="00C35C4B" w:rsidP="00C35C4B">
      <w:pPr>
        <w:pStyle w:val="BodyTextL25"/>
        <w:ind w:left="0"/>
      </w:pPr>
    </w:p>
    <w:p w14:paraId="6A2C7D71" w14:textId="041DAEB5" w:rsidR="003734BA" w:rsidRDefault="007E46B8" w:rsidP="003734BA">
      <w:pPr>
        <w:pStyle w:val="1"/>
        <w:numPr>
          <w:ilvl w:val="0"/>
          <w:numId w:val="3"/>
        </w:numPr>
      </w:pPr>
      <w:bookmarkStart w:id="0" w:name="OLE_LINK1"/>
      <w:r>
        <w:rPr>
          <w:rFonts w:hint="eastAsia"/>
        </w:rPr>
        <w:t>实验过程中遇到的问题及解决办法</w:t>
      </w:r>
    </w:p>
    <w:p w14:paraId="752A2B86" w14:textId="77777777" w:rsidR="00AB1DB4" w:rsidRPr="00AB1DB4" w:rsidRDefault="00AB1DB4" w:rsidP="00AB1DB4">
      <w:pPr>
        <w:pStyle w:val="BodyTextL25"/>
        <w:numPr>
          <w:ilvl w:val="0"/>
          <w:numId w:val="5"/>
        </w:numPr>
        <w:rPr>
          <w:b/>
          <w:bCs/>
        </w:rPr>
      </w:pPr>
      <w:r w:rsidRPr="00AB1DB4">
        <w:rPr>
          <w:b/>
          <w:bCs/>
        </w:rPr>
        <w:t>实验问题及解决办法</w:t>
      </w:r>
    </w:p>
    <w:p w14:paraId="6DD49EE6" w14:textId="77777777" w:rsidR="00AB1DB4" w:rsidRPr="00AB1DB4" w:rsidRDefault="00AB1DB4" w:rsidP="00AB1DB4">
      <w:pPr>
        <w:pStyle w:val="BodyTextL25"/>
        <w:numPr>
          <w:ilvl w:val="0"/>
          <w:numId w:val="16"/>
        </w:numPr>
      </w:pPr>
      <w:r w:rsidRPr="00AB1DB4">
        <w:rPr>
          <w:b/>
          <w:bCs/>
        </w:rPr>
        <w:t>问题</w:t>
      </w:r>
      <w:r w:rsidRPr="00AB1DB4">
        <w:rPr>
          <w:b/>
          <w:bCs/>
        </w:rPr>
        <w:t xml:space="preserve"> 1</w:t>
      </w:r>
      <w:r w:rsidRPr="00AB1DB4">
        <w:t>：第</w:t>
      </w:r>
      <w:r w:rsidRPr="00AB1DB4">
        <w:t xml:space="preserve"> 2 </w:t>
      </w:r>
      <w:r w:rsidRPr="00AB1DB4">
        <w:t>部分步骤</w:t>
      </w:r>
      <w:r w:rsidRPr="00AB1DB4">
        <w:t xml:space="preserve"> 5 </w:t>
      </w:r>
      <w:r w:rsidRPr="00AB1DB4">
        <w:t>中，</w:t>
      </w:r>
      <w:r w:rsidRPr="00AB1DB4">
        <w:t xml:space="preserve">PC-B </w:t>
      </w:r>
      <w:r w:rsidRPr="00AB1DB4">
        <w:t>配置正确</w:t>
      </w:r>
      <w:r w:rsidRPr="00AB1DB4">
        <w:t xml:space="preserve"> IP </w:t>
      </w:r>
      <w:r w:rsidRPr="00AB1DB4">
        <w:t>和网关，却无法</w:t>
      </w:r>
      <w:r w:rsidRPr="00AB1DB4">
        <w:t xml:space="preserve"> ping </w:t>
      </w:r>
      <w:r w:rsidRPr="00AB1DB4">
        <w:t>通</w:t>
      </w:r>
      <w:r w:rsidRPr="00AB1DB4">
        <w:t xml:space="preserve"> ASA </w:t>
      </w:r>
      <w:r w:rsidRPr="00AB1DB4">
        <w:t>内部接口（</w:t>
      </w:r>
      <w:r w:rsidRPr="00AB1DB4">
        <w:t>192.168.1.1</w:t>
      </w:r>
      <w:r w:rsidRPr="00AB1DB4">
        <w:t>）。</w:t>
      </w:r>
    </w:p>
    <w:p w14:paraId="10E0DB10" w14:textId="77777777" w:rsidR="00AB1DB4" w:rsidRPr="00AB1DB4" w:rsidRDefault="00AB1DB4" w:rsidP="00AB1DB4">
      <w:pPr>
        <w:pStyle w:val="BodyTextL25"/>
      </w:pPr>
      <w:r w:rsidRPr="00AB1DB4">
        <w:rPr>
          <w:b/>
          <w:bCs/>
        </w:rPr>
        <w:t>原因</w:t>
      </w:r>
      <w:r w:rsidRPr="00AB1DB4">
        <w:t>：</w:t>
      </w:r>
      <w:r w:rsidRPr="00AB1DB4">
        <w:t xml:space="preserve">ASA </w:t>
      </w:r>
      <w:r w:rsidRPr="00AB1DB4">
        <w:t>的</w:t>
      </w:r>
      <w:r w:rsidRPr="00AB1DB4">
        <w:t xml:space="preserve"> E0/1 </w:t>
      </w:r>
      <w:r w:rsidRPr="00AB1DB4">
        <w:t>端口（关联</w:t>
      </w:r>
      <w:r w:rsidRPr="00AB1DB4">
        <w:t xml:space="preserve"> VLAN 1</w:t>
      </w:r>
      <w:r w:rsidRPr="00AB1DB4">
        <w:t>）或交换机</w:t>
      </w:r>
      <w:r w:rsidRPr="00AB1DB4">
        <w:t xml:space="preserve"> S3 </w:t>
      </w:r>
      <w:r w:rsidRPr="00AB1DB4">
        <w:t>连接</w:t>
      </w:r>
      <w:r w:rsidRPr="00AB1DB4">
        <w:t xml:space="preserve"> PC-B/ASA </w:t>
      </w:r>
      <w:r w:rsidRPr="00AB1DB4">
        <w:t>的端口处于</w:t>
      </w:r>
      <w:r w:rsidRPr="00AB1DB4">
        <w:t xml:space="preserve"> shutdown </w:t>
      </w:r>
      <w:r w:rsidRPr="00AB1DB4">
        <w:t>状态，物理链路中断。</w:t>
      </w:r>
    </w:p>
    <w:p w14:paraId="1D40B1E2" w14:textId="77777777" w:rsidR="00AB1DB4" w:rsidRPr="00AB1DB4" w:rsidRDefault="00AB1DB4" w:rsidP="00AB1DB4">
      <w:pPr>
        <w:pStyle w:val="BodyTextL25"/>
      </w:pPr>
      <w:r w:rsidRPr="00AB1DB4">
        <w:rPr>
          <w:b/>
          <w:bCs/>
        </w:rPr>
        <w:t>解决办法</w:t>
      </w:r>
      <w:r w:rsidRPr="00AB1DB4">
        <w:t>：在</w:t>
      </w:r>
      <w:r w:rsidRPr="00AB1DB4">
        <w:t xml:space="preserve"> ASA </w:t>
      </w:r>
      <w:r w:rsidRPr="00AB1DB4">
        <w:t>执行</w:t>
      </w:r>
      <w:r w:rsidRPr="00AB1DB4">
        <w:t>interface ethernet 0/1+no shutdown</w:t>
      </w:r>
      <w:r w:rsidRPr="00AB1DB4">
        <w:t>启用端口；登录</w:t>
      </w:r>
      <w:r w:rsidRPr="00AB1DB4">
        <w:t xml:space="preserve"> S3</w:t>
      </w:r>
      <w:r w:rsidRPr="00AB1DB4">
        <w:t>，对连接</w:t>
      </w:r>
      <w:r w:rsidRPr="00AB1DB4">
        <w:t xml:space="preserve"> PC-B </w:t>
      </w:r>
      <w:r w:rsidRPr="00AB1DB4">
        <w:t>和</w:t>
      </w:r>
      <w:r w:rsidRPr="00AB1DB4">
        <w:t xml:space="preserve"> ASA </w:t>
      </w:r>
      <w:r w:rsidRPr="00AB1DB4">
        <w:t>的端口执行</w:t>
      </w:r>
      <w:r w:rsidRPr="00AB1DB4">
        <w:t>no shutdown</w:t>
      </w:r>
      <w:r w:rsidRPr="00AB1DB4">
        <w:t>，再用</w:t>
      </w:r>
      <w:r w:rsidRPr="00AB1DB4">
        <w:t xml:space="preserve">show </w:t>
      </w:r>
      <w:proofErr w:type="spellStart"/>
      <w:r w:rsidRPr="00AB1DB4">
        <w:t>ip</w:t>
      </w:r>
      <w:proofErr w:type="spellEnd"/>
      <w:r w:rsidRPr="00AB1DB4">
        <w:t xml:space="preserve"> interface brief</w:t>
      </w:r>
      <w:r w:rsidRPr="00AB1DB4">
        <w:t>确认</w:t>
      </w:r>
      <w:r w:rsidRPr="00AB1DB4">
        <w:t xml:space="preserve"> VLAN 1 </w:t>
      </w:r>
      <w:r w:rsidRPr="00AB1DB4">
        <w:t>接口状态为</w:t>
      </w:r>
      <w:r w:rsidRPr="00AB1DB4">
        <w:t xml:space="preserve"> “up/up”</w:t>
      </w:r>
      <w:r w:rsidRPr="00AB1DB4">
        <w:t>，重新</w:t>
      </w:r>
      <w:r w:rsidRPr="00AB1DB4">
        <w:t xml:space="preserve"> ping </w:t>
      </w:r>
      <w:r w:rsidRPr="00AB1DB4">
        <w:t>即可连通。</w:t>
      </w:r>
    </w:p>
    <w:p w14:paraId="55F4E000" w14:textId="77777777" w:rsidR="00AB1DB4" w:rsidRPr="00AB1DB4" w:rsidRDefault="00AB1DB4" w:rsidP="00AB1DB4">
      <w:pPr>
        <w:pStyle w:val="BodyTextL25"/>
        <w:numPr>
          <w:ilvl w:val="0"/>
          <w:numId w:val="16"/>
        </w:numPr>
      </w:pPr>
      <w:r w:rsidRPr="00AB1DB4">
        <w:rPr>
          <w:b/>
          <w:bCs/>
        </w:rPr>
        <w:t>问题</w:t>
      </w:r>
      <w:r w:rsidRPr="00AB1DB4">
        <w:rPr>
          <w:b/>
          <w:bCs/>
        </w:rPr>
        <w:t xml:space="preserve"> 2</w:t>
      </w:r>
      <w:r w:rsidRPr="00AB1DB4">
        <w:t>：第</w:t>
      </w:r>
      <w:r w:rsidRPr="00AB1DB4">
        <w:t xml:space="preserve"> 3 </w:t>
      </w:r>
      <w:r w:rsidRPr="00AB1DB4">
        <w:t>部分步骤</w:t>
      </w:r>
      <w:r w:rsidRPr="00AB1DB4">
        <w:t xml:space="preserve"> 3 </w:t>
      </w:r>
      <w:r w:rsidRPr="00AB1DB4">
        <w:t>配置</w:t>
      </w:r>
      <w:r w:rsidRPr="00AB1DB4">
        <w:t xml:space="preserve"> MPF </w:t>
      </w:r>
      <w:r w:rsidRPr="00AB1DB4">
        <w:t>后，</w:t>
      </w:r>
      <w:r w:rsidRPr="00AB1DB4">
        <w:t xml:space="preserve">PC-B </w:t>
      </w:r>
      <w:r w:rsidRPr="00AB1DB4">
        <w:t>仍无法</w:t>
      </w:r>
      <w:r w:rsidRPr="00AB1DB4">
        <w:t xml:space="preserve"> ping </w:t>
      </w:r>
      <w:r w:rsidRPr="00AB1DB4">
        <w:t>通</w:t>
      </w:r>
      <w:r w:rsidRPr="00AB1DB4">
        <w:t xml:space="preserve"> R1 </w:t>
      </w:r>
      <w:r w:rsidRPr="00AB1DB4">
        <w:t>的</w:t>
      </w:r>
      <w:r w:rsidRPr="00AB1DB4">
        <w:t xml:space="preserve"> G0/0 </w:t>
      </w:r>
      <w:r w:rsidRPr="00AB1DB4">
        <w:t>接口（</w:t>
      </w:r>
      <w:r w:rsidRPr="00AB1DB4">
        <w:t>209.165.200.225</w:t>
      </w:r>
      <w:r w:rsidRPr="00AB1DB4">
        <w:t>）。</w:t>
      </w:r>
    </w:p>
    <w:p w14:paraId="2E4242FB" w14:textId="77777777" w:rsidR="00AB1DB4" w:rsidRPr="00AB1DB4" w:rsidRDefault="00AB1DB4" w:rsidP="00AB1DB4">
      <w:pPr>
        <w:pStyle w:val="BodyTextL25"/>
      </w:pPr>
      <w:r w:rsidRPr="00AB1DB4">
        <w:rPr>
          <w:b/>
          <w:bCs/>
        </w:rPr>
        <w:t>原因</w:t>
      </w:r>
      <w:r w:rsidRPr="00AB1DB4">
        <w:t>：</w:t>
      </w:r>
      <w:r w:rsidRPr="00AB1DB4">
        <w:t xml:space="preserve">MPF </w:t>
      </w:r>
      <w:r w:rsidRPr="00AB1DB4">
        <w:t>策略未实际生效，或</w:t>
      </w:r>
      <w:r w:rsidRPr="00AB1DB4">
        <w:t xml:space="preserve"> R1 </w:t>
      </w:r>
      <w:r w:rsidRPr="00AB1DB4">
        <w:t>缺少到</w:t>
      </w:r>
      <w:r w:rsidRPr="00AB1DB4">
        <w:t xml:space="preserve"> ASA </w:t>
      </w:r>
      <w:r w:rsidRPr="00AB1DB4">
        <w:t>内部网段（</w:t>
      </w:r>
      <w:r w:rsidRPr="00AB1DB4">
        <w:t>192.168.1.0/24</w:t>
      </w:r>
      <w:r w:rsidRPr="00AB1DB4">
        <w:t>）的回程路由。</w:t>
      </w:r>
    </w:p>
    <w:p w14:paraId="3F106F00" w14:textId="77777777" w:rsidR="00AB1DB4" w:rsidRPr="00AB1DB4" w:rsidRDefault="00AB1DB4" w:rsidP="00AB1DB4">
      <w:pPr>
        <w:pStyle w:val="BodyTextL25"/>
      </w:pPr>
      <w:r w:rsidRPr="00AB1DB4">
        <w:rPr>
          <w:b/>
          <w:bCs/>
        </w:rPr>
        <w:t>解决办法</w:t>
      </w:r>
      <w:r w:rsidRPr="00AB1DB4">
        <w:t>：在</w:t>
      </w:r>
      <w:r w:rsidRPr="00AB1DB4">
        <w:t xml:space="preserve"> ASA </w:t>
      </w:r>
      <w:r w:rsidRPr="00AB1DB4">
        <w:t>执行</w:t>
      </w:r>
      <w:r w:rsidRPr="00AB1DB4">
        <w:t>write memory</w:t>
      </w:r>
      <w:r w:rsidRPr="00AB1DB4">
        <w:t>保存配置，再</w:t>
      </w:r>
      <w:r w:rsidRPr="00AB1DB4">
        <w:t xml:space="preserve">clear </w:t>
      </w:r>
      <w:proofErr w:type="spellStart"/>
      <w:r w:rsidRPr="00AB1DB4">
        <w:t>service-policy+service-policy</w:t>
      </w:r>
      <w:proofErr w:type="spellEnd"/>
      <w:r w:rsidRPr="00AB1DB4">
        <w:t xml:space="preserve"> </w:t>
      </w:r>
      <w:proofErr w:type="spellStart"/>
      <w:r w:rsidRPr="00AB1DB4">
        <w:t>global_policy</w:t>
      </w:r>
      <w:proofErr w:type="spellEnd"/>
      <w:r w:rsidRPr="00AB1DB4">
        <w:t xml:space="preserve"> global</w:t>
      </w:r>
      <w:r w:rsidRPr="00AB1DB4">
        <w:t>重启策略；登录</w:t>
      </w:r>
      <w:r w:rsidRPr="00AB1DB4">
        <w:t xml:space="preserve"> R1</w:t>
      </w:r>
      <w:r w:rsidRPr="00AB1DB4">
        <w:t>，执行</w:t>
      </w:r>
      <w:proofErr w:type="spellStart"/>
      <w:r w:rsidRPr="00AB1DB4">
        <w:t>ip</w:t>
      </w:r>
      <w:proofErr w:type="spellEnd"/>
      <w:r w:rsidRPr="00AB1DB4">
        <w:t xml:space="preserve"> route 192.168.1.0 255.255.255.0 209.165.200.226</w:t>
      </w:r>
      <w:r w:rsidRPr="00AB1DB4">
        <w:t>添加回程路由，重新</w:t>
      </w:r>
      <w:r w:rsidRPr="00AB1DB4">
        <w:t xml:space="preserve"> ping </w:t>
      </w:r>
      <w:r w:rsidRPr="00AB1DB4">
        <w:t>即可成功。</w:t>
      </w:r>
    </w:p>
    <w:bookmarkEnd w:id="0"/>
    <w:p w14:paraId="5BF78F5E" w14:textId="77777777" w:rsidR="00AB1DB4" w:rsidRPr="00AB1DB4" w:rsidRDefault="00AB1DB4" w:rsidP="00AB1DB4">
      <w:pPr>
        <w:pStyle w:val="BodyTextL25"/>
      </w:pPr>
    </w:p>
    <w:sectPr w:rsidR="00AB1DB4" w:rsidRPr="00AB1DB4" w:rsidSect="009C3182">
      <w:headerReference w:type="default" r:id="rId22"/>
      <w:footerReference w:type="default" r:id="rId23"/>
      <w:headerReference w:type="first" r:id="rId24"/>
      <w:footerReference w:type="first" r:id="rId2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DB14" w14:textId="77777777" w:rsidR="00F7259A" w:rsidRDefault="00F7259A" w:rsidP="00710659">
      <w:pPr>
        <w:spacing w:after="0" w:line="240" w:lineRule="auto"/>
      </w:pPr>
      <w:r>
        <w:separator/>
      </w:r>
    </w:p>
    <w:p w14:paraId="21FC3FA5" w14:textId="77777777" w:rsidR="00F7259A" w:rsidRDefault="00F7259A"/>
  </w:endnote>
  <w:endnote w:type="continuationSeparator" w:id="0">
    <w:p w14:paraId="747BDC1D" w14:textId="77777777" w:rsidR="00F7259A" w:rsidRDefault="00F7259A" w:rsidP="00710659">
      <w:pPr>
        <w:spacing w:after="0" w:line="240" w:lineRule="auto"/>
      </w:pPr>
      <w:r>
        <w:continuationSeparator/>
      </w:r>
    </w:p>
    <w:p w14:paraId="4EB82EA2" w14:textId="77777777" w:rsidR="00F7259A" w:rsidRDefault="00F725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A5B9" w14:textId="77777777" w:rsidR="00F7259A" w:rsidRDefault="00F7259A" w:rsidP="00710659">
      <w:pPr>
        <w:spacing w:after="0" w:line="240" w:lineRule="auto"/>
      </w:pPr>
      <w:r>
        <w:separator/>
      </w:r>
    </w:p>
    <w:p w14:paraId="35F68CE3" w14:textId="77777777" w:rsidR="00F7259A" w:rsidRDefault="00F7259A"/>
  </w:footnote>
  <w:footnote w:type="continuationSeparator" w:id="0">
    <w:p w14:paraId="4947E565" w14:textId="77777777" w:rsidR="00F7259A" w:rsidRDefault="00F7259A" w:rsidP="00710659">
      <w:pPr>
        <w:spacing w:after="0" w:line="240" w:lineRule="auto"/>
      </w:pPr>
      <w:r>
        <w:continuationSeparator/>
      </w:r>
    </w:p>
    <w:p w14:paraId="663827C2" w14:textId="77777777" w:rsidR="00F7259A" w:rsidRDefault="00F725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2B38C7CF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C7233">
          <w:t>实验</w:t>
        </w:r>
        <w:r w:rsidR="000C7233">
          <w:t>7 -ASA</w:t>
        </w:r>
        <w:r w:rsidR="000C7233">
          <w:t>的基本设置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BFC"/>
    <w:multiLevelType w:val="multilevel"/>
    <w:tmpl w:val="7F88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1D5754"/>
    <w:multiLevelType w:val="hybridMultilevel"/>
    <w:tmpl w:val="1910C2D8"/>
    <w:lvl w:ilvl="0" w:tplc="7ADE017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09313ED9"/>
    <w:multiLevelType w:val="hybridMultilevel"/>
    <w:tmpl w:val="57A23D64"/>
    <w:lvl w:ilvl="0" w:tplc="8064241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6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9"/>
  </w:num>
  <w:num w:numId="2" w16cid:durableId="566503041">
    <w:abstractNumId w:val="7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6"/>
  </w:num>
  <w:num w:numId="4" w16cid:durableId="534006736">
    <w:abstractNumId w:val="7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7"/>
  </w:num>
  <w:num w:numId="6" w16cid:durableId="1426150878">
    <w:abstractNumId w:val="1"/>
  </w:num>
  <w:num w:numId="7" w16cid:durableId="1469781379">
    <w:abstractNumId w:val="3"/>
  </w:num>
  <w:num w:numId="8" w16cid:durableId="446435545">
    <w:abstractNumId w:val="8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7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5"/>
  </w:num>
  <w:num w:numId="11" w16cid:durableId="727194381">
    <w:abstractNumId w:val="10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10"/>
  </w:num>
  <w:num w:numId="13" w16cid:durableId="1951232761">
    <w:abstractNumId w:val="7"/>
  </w:num>
  <w:num w:numId="14" w16cid:durableId="231308104">
    <w:abstractNumId w:val="7"/>
  </w:num>
  <w:num w:numId="15" w16cid:durableId="603071718">
    <w:abstractNumId w:val="4"/>
  </w:num>
  <w:num w:numId="16" w16cid:durableId="917444763">
    <w:abstractNumId w:val="0"/>
  </w:num>
  <w:num w:numId="17" w16cid:durableId="35003807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233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51EA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0E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A68A7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054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3038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55FE"/>
    <w:rsid w:val="00596998"/>
    <w:rsid w:val="0059790F"/>
    <w:rsid w:val="005A6E62"/>
    <w:rsid w:val="005B2FB3"/>
    <w:rsid w:val="005C587B"/>
    <w:rsid w:val="005C684C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353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2DD9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D7C88"/>
    <w:rsid w:val="007E3264"/>
    <w:rsid w:val="007E3FEA"/>
    <w:rsid w:val="007E46B8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477EF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858D1"/>
    <w:rsid w:val="00A8596A"/>
    <w:rsid w:val="00A96172"/>
    <w:rsid w:val="00A96D52"/>
    <w:rsid w:val="00A97C5F"/>
    <w:rsid w:val="00AB0D6A"/>
    <w:rsid w:val="00AB1DB4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3AB9"/>
    <w:rsid w:val="00B35151"/>
    <w:rsid w:val="00B4017B"/>
    <w:rsid w:val="00B401B7"/>
    <w:rsid w:val="00B433F2"/>
    <w:rsid w:val="00B458E8"/>
    <w:rsid w:val="00B47940"/>
    <w:rsid w:val="00B500C6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B6A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5C4B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448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6003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1C30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4755F"/>
    <w:rsid w:val="00F60BE0"/>
    <w:rsid w:val="00F6280E"/>
    <w:rsid w:val="00F666EC"/>
    <w:rsid w:val="00F7050A"/>
    <w:rsid w:val="00F7259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676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1051EA"/>
    <w:rsid w:val="002910C1"/>
    <w:rsid w:val="00344046"/>
    <w:rsid w:val="0034580C"/>
    <w:rsid w:val="003A68A7"/>
    <w:rsid w:val="003E7EDE"/>
    <w:rsid w:val="003F1BC4"/>
    <w:rsid w:val="00501FCB"/>
    <w:rsid w:val="005144A0"/>
    <w:rsid w:val="00566D55"/>
    <w:rsid w:val="005D7251"/>
    <w:rsid w:val="00687151"/>
    <w:rsid w:val="00690D18"/>
    <w:rsid w:val="006F09D0"/>
    <w:rsid w:val="00744668"/>
    <w:rsid w:val="007D55CD"/>
    <w:rsid w:val="007D7C88"/>
    <w:rsid w:val="00951DA4"/>
    <w:rsid w:val="00A8596A"/>
    <w:rsid w:val="00B33AB9"/>
    <w:rsid w:val="00B36FE9"/>
    <w:rsid w:val="00BF70FE"/>
    <w:rsid w:val="00C87623"/>
    <w:rsid w:val="00D76003"/>
    <w:rsid w:val="00F10115"/>
    <w:rsid w:val="00F4755F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65</TotalTime>
  <Pages>8</Pages>
  <Words>1641</Words>
  <Characters>3367</Characters>
  <Application>Microsoft Office Word</Application>
  <DocSecurity>0</DocSecurity>
  <Lines>153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实验7 -ASA的基本设置</dc:title>
  <dc:creator>SP</dc:creator>
  <dc:description>2018 年</dc:description>
  <cp:lastModifiedBy>江涛 王</cp:lastModifiedBy>
  <cp:revision>11</cp:revision>
  <cp:lastPrinted>2020-07-22T17:29:00Z</cp:lastPrinted>
  <dcterms:created xsi:type="dcterms:W3CDTF">2025-09-03T06:23:00Z</dcterms:created>
  <dcterms:modified xsi:type="dcterms:W3CDTF">2025-12-09T06:06:00Z</dcterms:modified>
</cp:coreProperties>
</file>