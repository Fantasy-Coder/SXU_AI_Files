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751BEFAD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AD689A">
            <w:rPr>
              <w:rFonts w:hint="eastAsia"/>
            </w:rPr>
            <w:t>7</w:t>
          </w:r>
          <w:r w:rsidR="00036824">
            <w:rPr>
              <w:rFonts w:hint="eastAsia"/>
            </w:rPr>
            <w:t xml:space="preserve"> -</w:t>
          </w:r>
          <w:r w:rsidR="008805A9">
            <w:rPr>
              <w:rFonts w:hint="eastAsia"/>
            </w:rPr>
            <w:t>ASA</w:t>
          </w:r>
          <w:r w:rsidR="008805A9">
            <w:rPr>
              <w:rFonts w:hint="eastAsia"/>
            </w:rPr>
            <w:t>的基本配置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46DDE822" w:rsidR="003734BA" w:rsidRPr="0047026E" w:rsidRDefault="003734BA" w:rsidP="003734BA">
      <w:pPr>
        <w:pStyle w:val="BodyTextL25Bold"/>
      </w:pPr>
      <w:r>
        <w:t>第</w:t>
      </w:r>
      <w:r>
        <w:t xml:space="preserve"> 1 </w:t>
      </w:r>
      <w:r>
        <w:t>部分：</w:t>
      </w:r>
      <w:r w:rsidR="008805A9" w:rsidRPr="008805A9">
        <w:t>验证连接并了解</w:t>
      </w:r>
      <w:r w:rsidR="008805A9" w:rsidRPr="008805A9">
        <w:t xml:space="preserve"> ASA</w:t>
      </w:r>
    </w:p>
    <w:p w14:paraId="39215711" w14:textId="4F15FB0B" w:rsidR="008805A9" w:rsidRDefault="003734BA" w:rsidP="003734BA">
      <w:pPr>
        <w:pStyle w:val="BodyTextL25Bold"/>
      </w:pPr>
      <w:r>
        <w:t>第</w:t>
      </w:r>
      <w:r>
        <w:t xml:space="preserve"> 2 </w:t>
      </w:r>
      <w:r>
        <w:t>部分：</w:t>
      </w:r>
      <w:r w:rsidR="008805A9" w:rsidRPr="008805A9">
        <w:t>使用</w:t>
      </w:r>
      <w:r w:rsidR="008805A9" w:rsidRPr="008805A9">
        <w:t xml:space="preserve"> CLI </w:t>
      </w:r>
      <w:r w:rsidR="008805A9" w:rsidRPr="008805A9">
        <w:t>配置基本</w:t>
      </w:r>
      <w:r w:rsidR="008805A9" w:rsidRPr="008805A9">
        <w:t xml:space="preserve"> ASA </w:t>
      </w:r>
      <w:r w:rsidR="008805A9" w:rsidRPr="008805A9">
        <w:t>设置和接口安全级别</w:t>
      </w:r>
    </w:p>
    <w:p w14:paraId="5BC23DF1" w14:textId="6A1C8044" w:rsidR="003734BA" w:rsidRPr="0047026E" w:rsidRDefault="008805A9" w:rsidP="003734BA">
      <w:pPr>
        <w:pStyle w:val="BodyTextL25Bold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</w:t>
      </w:r>
      <w:r w:rsidRPr="008805A9">
        <w:t>使用</w:t>
      </w:r>
      <w:r w:rsidRPr="008805A9">
        <w:t xml:space="preserve"> CLI </w:t>
      </w:r>
      <w:r w:rsidRPr="008805A9">
        <w:t>配置路由、地址转换和检查策略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7F44BC89" w:rsidR="003734BA" w:rsidRPr="00436522" w:rsidRDefault="008805A9" w:rsidP="00436522">
      <w:pPr>
        <w:pStyle w:val="Bulletlevel1"/>
      </w:pPr>
      <w:r>
        <w:rPr>
          <w:rFonts w:hint="eastAsia"/>
        </w:rPr>
        <w:t>三台路由器</w:t>
      </w:r>
    </w:p>
    <w:p w14:paraId="2BB590CB" w14:textId="49E1FC5A" w:rsidR="003734BA" w:rsidRDefault="008805A9" w:rsidP="00436522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3984385B" w14:textId="70C5C891" w:rsidR="008805A9" w:rsidRDefault="008805A9" w:rsidP="00436522">
      <w:pPr>
        <w:pStyle w:val="Bulletlevel1"/>
      </w:pPr>
      <w:r>
        <w:rPr>
          <w:rFonts w:hint="eastAsia"/>
        </w:rPr>
        <w:t>两台交换机</w:t>
      </w:r>
    </w:p>
    <w:p w14:paraId="670C5B77" w14:textId="7302A853" w:rsidR="008805A9" w:rsidRDefault="008805A9" w:rsidP="00436522">
      <w:pPr>
        <w:pStyle w:val="Bulletlevel1"/>
      </w:pPr>
      <w:r>
        <w:rPr>
          <w:rFonts w:hint="eastAsia"/>
        </w:rPr>
        <w:t>两台</w:t>
      </w:r>
      <w:r>
        <w:rPr>
          <w:rFonts w:hint="eastAsia"/>
        </w:rPr>
        <w:t>PC</w:t>
      </w:r>
    </w:p>
    <w:p w14:paraId="2DC83FC4" w14:textId="37513CBE" w:rsidR="00125806" w:rsidRDefault="008805A9" w:rsidP="00D452F4">
      <w:pPr>
        <w:pStyle w:val="1"/>
      </w:pPr>
      <w:r>
        <w:rPr>
          <w:rFonts w:hint="eastAsia"/>
        </w:rPr>
        <w:t>实验拓扑图</w:t>
      </w:r>
    </w:p>
    <w:p w14:paraId="43D33F9A" w14:textId="0E465F07" w:rsidR="008805A9" w:rsidRPr="008805A9" w:rsidRDefault="008805A9" w:rsidP="008805A9">
      <w:pPr>
        <w:pStyle w:val="BodyTextL25"/>
        <w:ind w:left="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B85706" wp14:editId="4824E4EC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C2C" w14:textId="115B59B0" w:rsidR="003734BA" w:rsidRPr="00164274" w:rsidRDefault="008805A9" w:rsidP="002A6578">
      <w:pPr>
        <w:pStyle w:val="2"/>
      </w:pPr>
      <w:r w:rsidRPr="008805A9">
        <w:t>验证连接并了解</w:t>
      </w:r>
      <w:r w:rsidRPr="008805A9">
        <w:t xml:space="preserve"> ASA</w:t>
      </w:r>
    </w:p>
    <w:p w14:paraId="37A8995D" w14:textId="111AEB21" w:rsidR="003734BA" w:rsidRPr="001F4F1B" w:rsidRDefault="008805A9" w:rsidP="002A6578">
      <w:pPr>
        <w:pStyle w:val="3"/>
      </w:pPr>
      <w:r w:rsidRPr="008805A9">
        <w:rPr>
          <w:rFonts w:hint="eastAsia"/>
        </w:rPr>
        <w:t>首先进行地址规划，并给所有路由器配置路由。</w:t>
      </w:r>
    </w:p>
    <w:p w14:paraId="02367F1C" w14:textId="77777777" w:rsidR="008805A9" w:rsidRPr="008805A9" w:rsidRDefault="008805A9" w:rsidP="008805A9">
      <w:pPr>
        <w:pStyle w:val="BodyTextL25"/>
      </w:pPr>
      <w:r w:rsidRPr="008805A9">
        <w:t xml:space="preserve">IP </w:t>
      </w:r>
      <w:r w:rsidRPr="008805A9">
        <w:t>地址分配表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50"/>
        <w:gridCol w:w="1573"/>
        <w:gridCol w:w="1252"/>
        <w:gridCol w:w="1425"/>
      </w:tblGrid>
      <w:tr w:rsidR="008805A9" w:rsidRPr="00B35355" w14:paraId="34F8C999" w14:textId="77777777" w:rsidTr="008805A9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7E7D6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设备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5C0B4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接口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E8991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IP 地址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040C9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2594E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默认网关</w:t>
            </w:r>
          </w:p>
        </w:tc>
      </w:tr>
      <w:tr w:rsidR="008805A9" w:rsidRPr="00B35355" w14:paraId="647E3728" w14:textId="77777777" w:rsidTr="008805A9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AB844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R1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BDFB1" w14:textId="022364AD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 w:cs="宋体"/>
                <w:sz w:val="24"/>
                <w:szCs w:val="24"/>
              </w:rPr>
              <w:t>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A18516" w14:textId="432C1E1B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0.1.12.1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7B532A" w14:textId="638C321C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32589C" w14:textId="58FD380D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不填是无</w:t>
            </w:r>
          </w:p>
        </w:tc>
      </w:tr>
      <w:tr w:rsidR="008805A9" w:rsidRPr="00B35355" w14:paraId="7648D07C" w14:textId="77777777" w:rsidTr="008805A9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6D53E" w14:textId="77777777" w:rsidR="008805A9" w:rsidRPr="008805A9" w:rsidRDefault="008805A9" w:rsidP="008805A9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F91F3" w14:textId="0FB6E09F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8EFCBA" w14:textId="1D5B185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209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.</w:t>
            </w:r>
            <w:r>
              <w:rPr>
                <w:rFonts w:ascii="宋体" w:eastAsia="宋体" w:hAnsi="宋体" w:cs="宋体"/>
                <w:sz w:val="24"/>
                <w:szCs w:val="24"/>
              </w:rPr>
              <w:t>165.200.225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826986" w14:textId="4517CF01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17208F" w14:textId="1EB98EE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无</w:t>
            </w:r>
          </w:p>
        </w:tc>
      </w:tr>
      <w:tr w:rsidR="008805A9" w:rsidRPr="00B35355" w14:paraId="36300616" w14:textId="77777777" w:rsidTr="008805A9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30A46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lastRenderedPageBreak/>
              <w:t>R2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E088D" w14:textId="175AF732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S0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7B035C" w14:textId="62548C5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0.1.12.2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3C96E5" w14:textId="763FB928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75AB0E" w14:textId="77777777" w:rsidR="008805A9" w:rsidRPr="00B35355" w:rsidRDefault="008805A9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8805A9" w:rsidRPr="00B35355" w14:paraId="3DB41030" w14:textId="77777777" w:rsidTr="008805A9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5733" w14:textId="77777777" w:rsidR="008805A9" w:rsidRPr="008805A9" w:rsidRDefault="008805A9" w:rsidP="008805A9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C3E3B" w14:textId="671B9624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 w:cs="宋体"/>
                <w:sz w:val="24"/>
                <w:szCs w:val="24"/>
              </w:rPr>
              <w:t>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5C3D44" w14:textId="147C101B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0.1.23.2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A73FC2" w14:textId="7FCDEE9C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45B816" w14:textId="77777777" w:rsidR="008805A9" w:rsidRPr="00B35355" w:rsidRDefault="008805A9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8805A9" w:rsidRPr="00B35355" w14:paraId="5728C7E3" w14:textId="77777777" w:rsidTr="008805A9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DE65E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DB7153" w14:textId="1E89A95B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 w:cs="宋体"/>
                <w:sz w:val="24"/>
                <w:szCs w:val="24"/>
              </w:rPr>
              <w:t>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975A71" w14:textId="53039E92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0.1.23.3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7559FF" w14:textId="53A93B9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0A6747" w14:textId="77777777" w:rsidR="008805A9" w:rsidRPr="00B35355" w:rsidRDefault="008805A9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8805A9" w:rsidRPr="00B35355" w14:paraId="33D9C676" w14:textId="77777777" w:rsidTr="008805A9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9390A" w14:textId="77777777" w:rsidR="008805A9" w:rsidRPr="008805A9" w:rsidRDefault="008805A9" w:rsidP="008805A9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5E0BD9" w14:textId="6B249D15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F96E28" w14:textId="2777AA44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72.16.3.3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03C4C9" w14:textId="30810DA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A0F4BD" w14:textId="77777777" w:rsidR="008805A9" w:rsidRPr="00B35355" w:rsidRDefault="008805A9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8805A9" w:rsidRPr="00B35355" w14:paraId="6DC60C53" w14:textId="77777777" w:rsidTr="008805A9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7881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DECC53" w14:textId="0D838B42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E0/0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和e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514F5C" w14:textId="6201D21D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209.165.200.226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和1</w:t>
            </w:r>
            <w:r>
              <w:rPr>
                <w:rFonts w:ascii="宋体" w:eastAsia="宋体" w:hAnsi="宋体" w:cs="宋体"/>
                <w:sz w:val="24"/>
                <w:szCs w:val="24"/>
              </w:rPr>
              <w:t>92.168.1.1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5E7A00" w14:textId="325DA125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7B3C53" w14:textId="77777777" w:rsidR="008805A9" w:rsidRPr="00B35355" w:rsidRDefault="008805A9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8805A9" w:rsidRPr="00B35355" w14:paraId="0A2EB233" w14:textId="77777777" w:rsidTr="008805A9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479E5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PC-B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754A38" w14:textId="3BFEF51F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F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ACFBEA" w14:textId="6DCED2F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92.168.1.2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493B56" w14:textId="6A9C1E26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7651D8" w14:textId="6F32B2DA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92.168.1.1</w:t>
            </w:r>
          </w:p>
        </w:tc>
      </w:tr>
      <w:tr w:rsidR="008805A9" w:rsidRPr="00B35355" w14:paraId="18AD7788" w14:textId="77777777" w:rsidTr="008805A9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70321" w14:textId="77777777" w:rsidR="008805A9" w:rsidRPr="008805A9" w:rsidRDefault="008805A9" w:rsidP="008805A9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PC-C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BFD019" w14:textId="489FC1AC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F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9F1105" w14:textId="5124E1E9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72.16.3.1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5CC0A9" w14:textId="2D3E5AE8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57F70D" w14:textId="7E45F732" w:rsidR="008805A9" w:rsidRPr="00B35355" w:rsidRDefault="00564BF5" w:rsidP="008805A9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72.16.3.3</w:t>
            </w:r>
          </w:p>
        </w:tc>
      </w:tr>
    </w:tbl>
    <w:p w14:paraId="3079487C" w14:textId="77777777" w:rsidR="008805A9" w:rsidRDefault="008805A9" w:rsidP="008805A9">
      <w:pPr>
        <w:pStyle w:val="BodyTextL25"/>
        <w:jc w:val="center"/>
      </w:pPr>
    </w:p>
    <w:p w14:paraId="449BCD70" w14:textId="32673357" w:rsidR="003734BA" w:rsidRDefault="008805A9" w:rsidP="002A6578">
      <w:pPr>
        <w:pStyle w:val="3"/>
      </w:pPr>
      <w:r>
        <w:rPr>
          <w:rFonts w:hint="eastAsia"/>
        </w:rPr>
        <w:t>验证连接</w:t>
      </w:r>
      <w:r w:rsidR="003734BA">
        <w:t>。</w:t>
      </w:r>
    </w:p>
    <w:p w14:paraId="6C22F754" w14:textId="47AE7B38" w:rsidR="008805A9" w:rsidRDefault="008805A9" w:rsidP="008805A9">
      <w:pPr>
        <w:pStyle w:val="BodyTextL25"/>
      </w:pPr>
      <w:r w:rsidRPr="008805A9">
        <w:t>当所有路由器、</w:t>
      </w:r>
      <w:r w:rsidRPr="008805A9">
        <w:t>PC</w:t>
      </w:r>
      <w:r w:rsidRPr="008805A9">
        <w:t>均已配置</w:t>
      </w:r>
      <w:r w:rsidRPr="008805A9">
        <w:rPr>
          <w:rFonts w:hint="eastAsia"/>
        </w:rPr>
        <w:t>，但</w:t>
      </w:r>
      <w:r w:rsidRPr="008805A9">
        <w:t>未配置</w:t>
      </w:r>
      <w:r w:rsidRPr="008805A9">
        <w:t xml:space="preserve"> ASA</w:t>
      </w:r>
      <w:r w:rsidRPr="008805A9">
        <w:rPr>
          <w:rFonts w:hint="eastAsia"/>
        </w:rPr>
        <w:t>时，</w:t>
      </w:r>
      <w:r w:rsidRPr="008805A9">
        <w:t>PC-C</w:t>
      </w:r>
      <w:r w:rsidRPr="008805A9">
        <w:t>可以</w:t>
      </w:r>
      <w:r w:rsidRPr="008805A9">
        <w:t xml:space="preserve">ping </w:t>
      </w:r>
      <w:r w:rsidRPr="008805A9">
        <w:t>通任何路由器接口。</w:t>
      </w:r>
      <w:r w:rsidRPr="008805A9">
        <w:t>PC C</w:t>
      </w:r>
      <w:r w:rsidRPr="008805A9">
        <w:t>无法</w:t>
      </w:r>
      <w:r w:rsidRPr="008805A9">
        <w:t>ping</w:t>
      </w:r>
      <w:r w:rsidRPr="008805A9">
        <w:t>通</w:t>
      </w:r>
      <w:r w:rsidRPr="008805A9">
        <w:t>ASA</w:t>
      </w:r>
      <w:r w:rsidRPr="008805A9">
        <w:t>、</w:t>
      </w:r>
      <w:r w:rsidRPr="008805A9">
        <w:t>PC-B</w:t>
      </w:r>
      <w:r w:rsidRPr="008805A9">
        <w:t>。</w:t>
      </w:r>
    </w:p>
    <w:p w14:paraId="5098D773" w14:textId="28225325" w:rsidR="008805A9" w:rsidRPr="008805A9" w:rsidRDefault="008805A9" w:rsidP="008805A9">
      <w:pPr>
        <w:pStyle w:val="3"/>
      </w:pPr>
      <w:r w:rsidRPr="008805A9">
        <w:t>确定</w:t>
      </w:r>
      <w:r w:rsidRPr="008805A9">
        <w:t>ASA</w:t>
      </w:r>
      <w:r w:rsidRPr="008805A9">
        <w:t>版本、接口和许可证。</w:t>
      </w:r>
    </w:p>
    <w:p w14:paraId="128E35DD" w14:textId="77777777" w:rsidR="008805A9" w:rsidRPr="008805A9" w:rsidRDefault="008805A9" w:rsidP="008805A9">
      <w:pPr>
        <w:pStyle w:val="BodyTextL25"/>
      </w:pPr>
      <w:r w:rsidRPr="008805A9">
        <w:t>使用</w:t>
      </w:r>
      <w:r w:rsidRPr="008805A9">
        <w:t>show version</w:t>
      </w:r>
      <w:r w:rsidRPr="008805A9">
        <w:t>命令确定此</w:t>
      </w:r>
      <w:r w:rsidRPr="008805A9">
        <w:t>ASA</w:t>
      </w:r>
      <w:r w:rsidRPr="008805A9">
        <w:t>设备的各个方面。</w:t>
      </w:r>
    </w:p>
    <w:p w14:paraId="74B52604" w14:textId="1BA5CD65" w:rsidR="008805A9" w:rsidRPr="008805A9" w:rsidRDefault="008805A9" w:rsidP="008805A9">
      <w:pPr>
        <w:pStyle w:val="3"/>
      </w:pPr>
      <w:r w:rsidRPr="008805A9">
        <w:t>确定文件系统和闪存的内容。</w:t>
      </w:r>
    </w:p>
    <w:p w14:paraId="64805346" w14:textId="31C2C64D" w:rsidR="008805A9" w:rsidRPr="008805A9" w:rsidRDefault="008805A9" w:rsidP="008805A9">
      <w:pPr>
        <w:pStyle w:val="SubStepAlpha"/>
      </w:pPr>
      <w:r w:rsidRPr="008805A9">
        <w:t>进入特权</w:t>
      </w:r>
      <w:r w:rsidRPr="008805A9">
        <w:t xml:space="preserve"> EXEC </w:t>
      </w:r>
      <w:r w:rsidRPr="008805A9">
        <w:t>模式。密码尚未设置。提示输入密码时，按</w:t>
      </w:r>
      <w:r w:rsidRPr="008805A9">
        <w:t>Enter</w:t>
      </w:r>
      <w:r w:rsidRPr="008805A9">
        <w:t>。</w:t>
      </w:r>
    </w:p>
    <w:p w14:paraId="2A078CF5" w14:textId="0DF0AAB6" w:rsidR="008805A9" w:rsidRPr="008805A9" w:rsidRDefault="008805A9" w:rsidP="008805A9">
      <w:pPr>
        <w:pStyle w:val="SubStepAlpha"/>
      </w:pPr>
      <w:r w:rsidRPr="008805A9">
        <w:t>使用</w:t>
      </w:r>
      <w:r w:rsidRPr="008805A9">
        <w:t>show file system</w:t>
      </w:r>
      <w:r w:rsidRPr="008805A9">
        <w:t>命令以显示</w:t>
      </w:r>
      <w:r w:rsidRPr="008805A9">
        <w:t xml:space="preserve">ASA </w:t>
      </w:r>
      <w:r w:rsidRPr="008805A9">
        <w:t>文件系统并确定支持哪些前缀。</w:t>
      </w:r>
    </w:p>
    <w:p w14:paraId="7EB75563" w14:textId="3105A8E8" w:rsidR="008805A9" w:rsidRPr="008805A9" w:rsidRDefault="008805A9" w:rsidP="008805A9">
      <w:pPr>
        <w:pStyle w:val="SubStepAlpha"/>
      </w:pPr>
      <w:r w:rsidRPr="008805A9">
        <w:t>使用</w:t>
      </w:r>
      <w:r w:rsidRPr="008805A9">
        <w:t>show flash: </w:t>
      </w:r>
      <w:r w:rsidRPr="008805A9">
        <w:t>或</w:t>
      </w:r>
      <w:r w:rsidRPr="008805A9">
        <w:t>show disk0: </w:t>
      </w:r>
      <w:r w:rsidRPr="008805A9">
        <w:t>命令可显示闪存的内容。</w:t>
      </w:r>
    </w:p>
    <w:p w14:paraId="74EFCB36" w14:textId="77777777" w:rsidR="008805A9" w:rsidRPr="008805A9" w:rsidRDefault="008805A9" w:rsidP="008805A9">
      <w:pPr>
        <w:pStyle w:val="BodyTextL25"/>
      </w:pPr>
    </w:p>
    <w:p w14:paraId="04ED8B9A" w14:textId="09388A67" w:rsidR="003734BA" w:rsidRPr="00164274" w:rsidRDefault="008805A9" w:rsidP="002A6578">
      <w:pPr>
        <w:pStyle w:val="2"/>
      </w:pPr>
      <w:r w:rsidRPr="008805A9">
        <w:t>使用</w:t>
      </w:r>
      <w:r w:rsidRPr="008805A9">
        <w:t>CLI</w:t>
      </w:r>
      <w:r w:rsidRPr="008805A9">
        <w:t>配置</w:t>
      </w:r>
      <w:r w:rsidRPr="008805A9">
        <w:t>ASA</w:t>
      </w:r>
      <w:r w:rsidRPr="008805A9">
        <w:t>设置和接口安全性</w:t>
      </w:r>
    </w:p>
    <w:p w14:paraId="4BD9DD13" w14:textId="7F30EB99" w:rsidR="008805A9" w:rsidRDefault="008805A9" w:rsidP="008805A9">
      <w:pPr>
        <w:pStyle w:val="3"/>
      </w:pPr>
      <w:r w:rsidRPr="008805A9">
        <w:rPr>
          <w:rFonts w:hint="eastAsia"/>
        </w:rPr>
        <w:t>配置主机名和域名。</w:t>
      </w:r>
    </w:p>
    <w:p w14:paraId="4F13211F" w14:textId="77777777" w:rsidR="008805A9" w:rsidRDefault="008805A9" w:rsidP="008805A9">
      <w:pPr>
        <w:pStyle w:val="SubStepAlpha"/>
      </w:pPr>
      <w:r>
        <w:rPr>
          <w:rFonts w:hint="eastAsia"/>
        </w:rPr>
        <w:t>将</w:t>
      </w:r>
      <w:r>
        <w:rPr>
          <w:rFonts w:hint="eastAsia"/>
        </w:rPr>
        <w:t xml:space="preserve"> ASA </w:t>
      </w:r>
      <w:r>
        <w:rPr>
          <w:rFonts w:hint="eastAsia"/>
        </w:rPr>
        <w:t>主机名配置为</w:t>
      </w:r>
      <w:r>
        <w:rPr>
          <w:rFonts w:hint="eastAsia"/>
        </w:rPr>
        <w:t>CCNAS-ASA</w:t>
      </w:r>
      <w:r>
        <w:rPr>
          <w:rFonts w:hint="eastAsia"/>
        </w:rPr>
        <w:t>。</w:t>
      </w:r>
    </w:p>
    <w:p w14:paraId="2BEA81DF" w14:textId="77777777" w:rsidR="008805A9" w:rsidRDefault="008805A9" w:rsidP="008805A9">
      <w:pPr>
        <w:pStyle w:val="SubStepAlpha"/>
        <w:numPr>
          <w:ilvl w:val="0"/>
          <w:numId w:val="0"/>
        </w:numPr>
        <w:ind w:left="720"/>
      </w:pPr>
      <w:r>
        <w:t>ciscoasa(config)#hostname CCNAS-ASA</w:t>
      </w:r>
    </w:p>
    <w:p w14:paraId="5E851928" w14:textId="77777777" w:rsidR="008805A9" w:rsidRDefault="008805A9" w:rsidP="008805A9">
      <w:pPr>
        <w:pStyle w:val="SubStepAlpha"/>
      </w:pPr>
      <w:r>
        <w:rPr>
          <w:rFonts w:hint="eastAsia"/>
        </w:rPr>
        <w:t>将域名配置为</w:t>
      </w:r>
      <w:r>
        <w:rPr>
          <w:rFonts w:hint="eastAsia"/>
        </w:rPr>
        <w:t>ccnasecurity.com</w:t>
      </w:r>
      <w:r>
        <w:rPr>
          <w:rFonts w:hint="eastAsia"/>
        </w:rPr>
        <w:t>。</w:t>
      </w:r>
    </w:p>
    <w:p w14:paraId="1B92B540" w14:textId="621817B8" w:rsidR="008805A9" w:rsidRPr="008805A9" w:rsidRDefault="008805A9" w:rsidP="008805A9">
      <w:pPr>
        <w:pStyle w:val="SubStepAlpha"/>
        <w:numPr>
          <w:ilvl w:val="0"/>
          <w:numId w:val="0"/>
        </w:numPr>
        <w:ind w:left="720"/>
      </w:pPr>
      <w:r>
        <w:t>CCNAS-ASA(config)#domain-name ccnasecurity.com</w:t>
      </w:r>
    </w:p>
    <w:p w14:paraId="3AF26175" w14:textId="09F586B5" w:rsidR="003734BA" w:rsidRDefault="00A42701" w:rsidP="002A6578">
      <w:pPr>
        <w:pStyle w:val="3"/>
      </w:pPr>
      <w:r w:rsidRPr="00A42701">
        <w:rPr>
          <w:rFonts w:hint="eastAsia"/>
        </w:rPr>
        <w:t>配置启用模式密码。</w:t>
      </w:r>
    </w:p>
    <w:p w14:paraId="1D2EC53B" w14:textId="77777777" w:rsidR="00A42701" w:rsidRPr="00A42701" w:rsidRDefault="00A42701" w:rsidP="00A42701">
      <w:pPr>
        <w:pStyle w:val="BodyTextL25"/>
      </w:pPr>
      <w:r w:rsidRPr="00A42701">
        <w:t>使用</w:t>
      </w:r>
      <w:r w:rsidRPr="00A42701">
        <w:t>enable password</w:t>
      </w:r>
      <w:r w:rsidRPr="00A42701">
        <w:t>命令，将特权</w:t>
      </w:r>
      <w:r w:rsidRPr="00A42701">
        <w:t xml:space="preserve"> EXEC </w:t>
      </w:r>
      <w:r w:rsidRPr="00A42701">
        <w:t>模式的密码更改为</w:t>
      </w:r>
      <w:r w:rsidRPr="00A42701">
        <w:t>ciscoenpa55</w:t>
      </w:r>
      <w:r w:rsidRPr="00A42701">
        <w:t>。</w:t>
      </w:r>
    </w:p>
    <w:p w14:paraId="51A76086" w14:textId="2EE9DD40" w:rsidR="00A42701" w:rsidRPr="00A42701" w:rsidRDefault="00A42701" w:rsidP="00A42701">
      <w:pPr>
        <w:pStyle w:val="BodyTextL25"/>
      </w:pPr>
      <w:r w:rsidRPr="00A42701">
        <w:t>CCNAS-ASA(config)#enable password ciscoenpa55</w:t>
      </w:r>
    </w:p>
    <w:p w14:paraId="4544B8DB" w14:textId="4AF29063" w:rsidR="003734BA" w:rsidRDefault="00A42701" w:rsidP="002A6578">
      <w:pPr>
        <w:pStyle w:val="3"/>
      </w:pPr>
      <w:r w:rsidRPr="00A42701">
        <w:rPr>
          <w:rFonts w:hint="eastAsia"/>
        </w:rPr>
        <w:lastRenderedPageBreak/>
        <w:t>设置日期和时间。</w:t>
      </w:r>
    </w:p>
    <w:p w14:paraId="4A57D7B4" w14:textId="77777777" w:rsidR="00024220" w:rsidRPr="00024220" w:rsidRDefault="00024220" w:rsidP="00024220">
      <w:pPr>
        <w:pStyle w:val="BodyTextL25"/>
      </w:pPr>
      <w:r w:rsidRPr="00024220">
        <w:t>使用</w:t>
      </w:r>
      <w:r w:rsidRPr="00024220">
        <w:t>clock set</w:t>
      </w:r>
      <w:r w:rsidRPr="00024220">
        <w:t>命令手动设置日期和时间。</w:t>
      </w:r>
    </w:p>
    <w:p w14:paraId="3F055342" w14:textId="26FAEE3B" w:rsidR="00024220" w:rsidRPr="00024220" w:rsidRDefault="00024220" w:rsidP="00024220">
      <w:pPr>
        <w:pStyle w:val="BodyTextL25"/>
      </w:pPr>
      <w:r w:rsidRPr="00024220">
        <w:t xml:space="preserve">CCNAS-ASA(config)#clock set </w:t>
      </w:r>
      <w:r w:rsidRPr="00024220">
        <w:rPr>
          <w:rFonts w:hint="eastAsia"/>
        </w:rPr>
        <w:t>08</w:t>
      </w:r>
      <w:r w:rsidRPr="00024220">
        <w:t>:</w:t>
      </w:r>
      <w:r w:rsidRPr="00024220">
        <w:rPr>
          <w:rFonts w:hint="eastAsia"/>
        </w:rPr>
        <w:t>10</w:t>
      </w:r>
      <w:r w:rsidRPr="00024220">
        <w:t xml:space="preserve">:25 </w:t>
      </w:r>
      <w:r w:rsidRPr="00024220">
        <w:rPr>
          <w:rFonts w:hint="eastAsia"/>
        </w:rPr>
        <w:t>Apr</w:t>
      </w:r>
      <w:r w:rsidRPr="00024220">
        <w:t xml:space="preserve"> 1 202</w:t>
      </w:r>
      <w:r w:rsidRPr="00024220">
        <w:rPr>
          <w:rFonts w:hint="eastAsia"/>
        </w:rPr>
        <w:t>4</w:t>
      </w:r>
    </w:p>
    <w:p w14:paraId="4E47012E" w14:textId="28E8BB6E" w:rsidR="003734BA" w:rsidRPr="004D3088" w:rsidRDefault="00024220" w:rsidP="002A6578">
      <w:pPr>
        <w:pStyle w:val="3"/>
      </w:pPr>
      <w:r w:rsidRPr="00024220">
        <w:rPr>
          <w:rFonts w:hint="eastAsia"/>
        </w:rPr>
        <w:t>配置内部和外部接口。</w:t>
      </w:r>
    </w:p>
    <w:p w14:paraId="57691540" w14:textId="77777777" w:rsidR="004220A6" w:rsidRPr="008B2A8E" w:rsidRDefault="004220A6" w:rsidP="008B2A8E">
      <w:pPr>
        <w:pStyle w:val="BodyTextL25"/>
      </w:pPr>
      <w:r w:rsidRPr="008B2A8E">
        <w:t>此时</w:t>
      </w:r>
      <w:r w:rsidRPr="008B2A8E">
        <w:rPr>
          <w:rFonts w:hint="eastAsia"/>
        </w:rPr>
        <w:t>先</w:t>
      </w:r>
      <w:r w:rsidRPr="008B2A8E">
        <w:t>配置</w:t>
      </w:r>
      <w:r w:rsidRPr="008B2A8E">
        <w:t xml:space="preserve"> VLAN 1</w:t>
      </w:r>
      <w:r w:rsidRPr="008B2A8E">
        <w:t>（内部）和</w:t>
      </w:r>
      <w:r w:rsidRPr="008B2A8E">
        <w:t xml:space="preserve"> VLAN 2</w:t>
      </w:r>
      <w:r w:rsidRPr="008B2A8E">
        <w:t>（外部）接口。</w:t>
      </w:r>
    </w:p>
    <w:p w14:paraId="75611921" w14:textId="308BD459" w:rsidR="004220A6" w:rsidRPr="008B2A8E" w:rsidRDefault="004220A6" w:rsidP="008B2A8E">
      <w:pPr>
        <w:pStyle w:val="SubStepAlpha"/>
      </w:pPr>
      <w:r w:rsidRPr="008B2A8E">
        <w:t>配置内部网络</w:t>
      </w:r>
      <w:r w:rsidRPr="008B2A8E">
        <w:t xml:space="preserve"> (192.168.1.0/24) </w:t>
      </w:r>
      <w:r w:rsidRPr="008B2A8E">
        <w:t>的逻辑</w:t>
      </w:r>
      <w:r w:rsidRPr="008B2A8E">
        <w:t xml:space="preserve">VLAN 1 </w:t>
      </w:r>
      <w:r w:rsidRPr="008B2A8E">
        <w:t>接口，将安全级别设为最高设置值</w:t>
      </w:r>
      <w:r w:rsidRPr="008B2A8E">
        <w:t xml:space="preserve"> 100</w:t>
      </w:r>
      <w:r w:rsidRPr="008B2A8E">
        <w:t>。</w:t>
      </w:r>
    </w:p>
    <w:p w14:paraId="290E01DF" w14:textId="77777777" w:rsidR="004220A6" w:rsidRPr="008B2A8E" w:rsidRDefault="004220A6" w:rsidP="008B2A8E">
      <w:pPr>
        <w:pStyle w:val="BodyTextL25"/>
      </w:pPr>
      <w:r w:rsidRPr="008B2A8E">
        <w:t>CCNAS-ASA(config)#interface vlan 1 </w:t>
      </w:r>
    </w:p>
    <w:p w14:paraId="196A9DA8" w14:textId="77777777" w:rsidR="004220A6" w:rsidRPr="008B2A8E" w:rsidRDefault="004220A6" w:rsidP="008B2A8E">
      <w:pPr>
        <w:pStyle w:val="BodyTextL25"/>
      </w:pPr>
      <w:r w:rsidRPr="008B2A8E">
        <w:t>CCNAS-ASA(config-if)#nameif inside</w:t>
      </w:r>
    </w:p>
    <w:p w14:paraId="2A2F011C" w14:textId="77777777" w:rsidR="004220A6" w:rsidRPr="008B2A8E" w:rsidRDefault="004220A6" w:rsidP="008B2A8E">
      <w:pPr>
        <w:pStyle w:val="BodyTextL25"/>
      </w:pPr>
      <w:r w:rsidRPr="008B2A8E">
        <w:t>CCNAS-ASA(config-if)#ip address 192.168.1.1 255.255.255.0</w:t>
      </w:r>
    </w:p>
    <w:p w14:paraId="684A6929" w14:textId="77777777" w:rsidR="004220A6" w:rsidRPr="008B2A8E" w:rsidRDefault="004220A6" w:rsidP="008B2A8E">
      <w:pPr>
        <w:pStyle w:val="BodyTextL25"/>
      </w:pPr>
      <w:r w:rsidRPr="008B2A8E">
        <w:t>CCNAS-ASA(config-if)# security-level 100</w:t>
      </w:r>
    </w:p>
    <w:p w14:paraId="09B12982" w14:textId="3D776490" w:rsidR="004220A6" w:rsidRPr="008B2A8E" w:rsidRDefault="004220A6" w:rsidP="008B2A8E">
      <w:pPr>
        <w:pStyle w:val="SubStepAlpha"/>
      </w:pPr>
      <w:r w:rsidRPr="008B2A8E">
        <w:t>配置外部网络</w:t>
      </w:r>
      <w:r w:rsidRPr="008B2A8E">
        <w:t xml:space="preserve"> (209.165.200.224/29) </w:t>
      </w:r>
      <w:r w:rsidRPr="008B2A8E">
        <w:t>的逻辑</w:t>
      </w:r>
      <w:r w:rsidRPr="008B2A8E">
        <w:t xml:space="preserve">VLAN 2 </w:t>
      </w:r>
      <w:r w:rsidRPr="008B2A8E">
        <w:t>接口，将安全级别设为最低设置值</w:t>
      </w:r>
      <w:r w:rsidRPr="008B2A8E">
        <w:t xml:space="preserve"> 0</w:t>
      </w:r>
      <w:r w:rsidRPr="008B2A8E">
        <w:t>，并启用</w:t>
      </w:r>
      <w:r w:rsidRPr="008B2A8E">
        <w:t xml:space="preserve"> VLAN 2 </w:t>
      </w:r>
      <w:r w:rsidRPr="008B2A8E">
        <w:t>接口。</w:t>
      </w:r>
    </w:p>
    <w:p w14:paraId="6C920B02" w14:textId="77777777" w:rsidR="004220A6" w:rsidRPr="008B2A8E" w:rsidRDefault="004220A6" w:rsidP="008B2A8E">
      <w:pPr>
        <w:pStyle w:val="BodyTextL25"/>
      </w:pPr>
      <w:r w:rsidRPr="008B2A8E">
        <w:t>CCNAS-ASA(config)# interface vlan 2</w:t>
      </w:r>
    </w:p>
    <w:p w14:paraId="39BD4111" w14:textId="77777777" w:rsidR="004220A6" w:rsidRPr="008B2A8E" w:rsidRDefault="004220A6" w:rsidP="008B2A8E">
      <w:pPr>
        <w:pStyle w:val="BodyTextL25"/>
      </w:pPr>
      <w:r w:rsidRPr="008B2A8E">
        <w:t>CCNAS-ASA(config-if)#nameif outside</w:t>
      </w:r>
    </w:p>
    <w:p w14:paraId="2C75EE09" w14:textId="77777777" w:rsidR="004220A6" w:rsidRPr="008B2A8E" w:rsidRDefault="004220A6" w:rsidP="008B2A8E">
      <w:pPr>
        <w:pStyle w:val="BodyTextL25"/>
      </w:pPr>
      <w:r w:rsidRPr="008B2A8E">
        <w:t>CCNAS-ASA(config-if)#ip address 209.165.200.226 255.255.255.248</w:t>
      </w:r>
    </w:p>
    <w:p w14:paraId="4339A656" w14:textId="77777777" w:rsidR="004220A6" w:rsidRPr="008B2A8E" w:rsidRDefault="004220A6" w:rsidP="008B2A8E">
      <w:pPr>
        <w:pStyle w:val="BodyTextL25"/>
      </w:pPr>
      <w:r w:rsidRPr="008B2A8E">
        <w:t>CCNAS-ASA(config-if)#security-level 0</w:t>
      </w:r>
    </w:p>
    <w:p w14:paraId="15AF0DA2" w14:textId="135B752B" w:rsidR="004220A6" w:rsidRPr="008B2A8E" w:rsidRDefault="004220A6" w:rsidP="008B2A8E">
      <w:pPr>
        <w:pStyle w:val="SubStepAlpha"/>
      </w:pPr>
      <w:r w:rsidRPr="008B2A8E">
        <w:rPr>
          <w:rFonts w:hint="eastAsia"/>
        </w:rPr>
        <w:t>可以</w:t>
      </w:r>
      <w:r w:rsidRPr="008B2A8E">
        <w:t>使用以下验证命令检查您的配置：</w:t>
      </w:r>
    </w:p>
    <w:p w14:paraId="77AAB1E7" w14:textId="77777777" w:rsidR="004220A6" w:rsidRPr="00C84C63" w:rsidRDefault="004220A6" w:rsidP="00C84C63">
      <w:pPr>
        <w:pStyle w:val="BodyTextL25"/>
      </w:pPr>
      <w:r w:rsidRPr="00C84C63">
        <w:t>1)</w:t>
      </w:r>
      <w:r w:rsidRPr="00C84C63">
        <w:t>使用命令可显示所有</w:t>
      </w:r>
      <w:r w:rsidRPr="00C84C63">
        <w:t xml:space="preserve"> ASA </w:t>
      </w:r>
      <w:r w:rsidRPr="00C84C63">
        <w:t>接口的状态。</w:t>
      </w:r>
    </w:p>
    <w:p w14:paraId="6A77D1A4" w14:textId="77777777" w:rsidR="004220A6" w:rsidRPr="00C84C63" w:rsidRDefault="004220A6" w:rsidP="00C84C63">
      <w:pPr>
        <w:pStyle w:val="BodyTextL25"/>
      </w:pPr>
      <w:r w:rsidRPr="00C84C63">
        <w:t>show ip interface brief</w:t>
      </w:r>
      <w:r w:rsidRPr="00C84C63">
        <w:t>。如果有任何物理或逻辑接口之前未配置为</w:t>
      </w:r>
      <w:r w:rsidRPr="00C84C63">
        <w:t xml:space="preserve"> up/up</w:t>
      </w:r>
      <w:r w:rsidRPr="00C84C63">
        <w:t>，请根据需要进行故障排除，然后再继续进行其他操作。</w:t>
      </w:r>
    </w:p>
    <w:p w14:paraId="11B281FC" w14:textId="77777777" w:rsidR="004220A6" w:rsidRPr="00B35355" w:rsidRDefault="004220A6" w:rsidP="004220A6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C843CAA" wp14:editId="58F5CF43">
            <wp:extent cx="3956050" cy="2711622"/>
            <wp:effectExtent l="0" t="0" r="6350" b="0"/>
            <wp:docPr id="2029662586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2586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72" cy="27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4843" w14:textId="77777777" w:rsidR="004220A6" w:rsidRPr="00C84C63" w:rsidRDefault="004220A6" w:rsidP="00C84C63">
      <w:pPr>
        <w:pStyle w:val="BodyTextL25"/>
      </w:pPr>
      <w:r w:rsidRPr="00C84C63">
        <w:rPr>
          <w:rFonts w:hint="eastAsia"/>
        </w:rPr>
        <w:t>2</w:t>
      </w:r>
      <w:r w:rsidRPr="00C84C63">
        <w:t>)</w:t>
      </w:r>
      <w:r w:rsidRPr="00C84C63">
        <w:t>使用</w:t>
      </w:r>
      <w:r w:rsidRPr="00C84C63">
        <w:t>show ip address</w:t>
      </w:r>
      <w:r w:rsidRPr="00C84C63">
        <w:t>命令显示第</w:t>
      </w:r>
      <w:r w:rsidRPr="00C84C63">
        <w:t xml:space="preserve"> 3 </w:t>
      </w:r>
      <w:r w:rsidRPr="00C84C63">
        <w:t>层</w:t>
      </w:r>
      <w:r w:rsidRPr="00C84C63">
        <w:t xml:space="preserve"> VLAN </w:t>
      </w:r>
      <w:r w:rsidRPr="00C84C63">
        <w:t>接口的信息。</w:t>
      </w:r>
    </w:p>
    <w:p w14:paraId="65ADF027" w14:textId="77777777" w:rsidR="004220A6" w:rsidRPr="00B35355" w:rsidRDefault="004220A6" w:rsidP="004220A6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004D4496" wp14:editId="691D2171">
            <wp:extent cx="4591050" cy="2813313"/>
            <wp:effectExtent l="0" t="0" r="0" b="6350"/>
            <wp:docPr id="540816407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407" name="图片 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88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02C0" w14:textId="77777777" w:rsidR="004220A6" w:rsidRPr="00C84C63" w:rsidRDefault="004220A6" w:rsidP="00C84C63">
      <w:pPr>
        <w:pStyle w:val="BodyTextL25"/>
      </w:pPr>
      <w:r w:rsidRPr="00C84C63">
        <w:rPr>
          <w:rFonts w:hint="eastAsia"/>
        </w:rPr>
        <w:t>3</w:t>
      </w:r>
      <w:r w:rsidRPr="00C84C63">
        <w:t>)</w:t>
      </w:r>
      <w:r w:rsidRPr="00C84C63">
        <w:t>使用</w:t>
      </w:r>
      <w:r w:rsidRPr="00C84C63">
        <w:t>show switch vlan</w:t>
      </w:r>
      <w:r w:rsidRPr="00C84C63">
        <w:rPr>
          <w:rFonts w:hint="eastAsia"/>
        </w:rPr>
        <w:t xml:space="preserve"> </w:t>
      </w:r>
      <w:r w:rsidRPr="00C84C63">
        <w:t>命令可显示</w:t>
      </w:r>
      <w:r w:rsidRPr="00C84C63">
        <w:t xml:space="preserve"> ASA </w:t>
      </w:r>
      <w:r w:rsidRPr="00C84C63">
        <w:t>上配置的内部和外部</w:t>
      </w:r>
      <w:r w:rsidRPr="00C84C63">
        <w:t xml:space="preserve"> VLAN</w:t>
      </w:r>
      <w:r w:rsidRPr="00C84C63">
        <w:t>，还可显示分配的端口。</w:t>
      </w:r>
    </w:p>
    <w:p w14:paraId="08198DFF" w14:textId="0BED5FE3" w:rsidR="004220A6" w:rsidRDefault="004220A6" w:rsidP="004220A6">
      <w:pPr>
        <w:pStyle w:val="BodyTextL25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312BDF1" wp14:editId="5E0AA200">
            <wp:extent cx="4721215" cy="4065270"/>
            <wp:effectExtent l="0" t="0" r="3810" b="0"/>
            <wp:docPr id="729960953" name="图片 4" descr="图形用户界面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0953" name="图片 4" descr="图形用户界面, 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68" cy="40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655D" w14:textId="01DB9D20" w:rsidR="003734BA" w:rsidRDefault="002E4DFB" w:rsidP="002A6578">
      <w:pPr>
        <w:pStyle w:val="3"/>
      </w:pPr>
      <w:r w:rsidRPr="002E4DFB">
        <w:rPr>
          <w:rFonts w:hint="eastAsia"/>
        </w:rPr>
        <w:t>测试与</w:t>
      </w:r>
      <w:r w:rsidRPr="002E4DFB">
        <w:rPr>
          <w:rFonts w:hint="eastAsia"/>
        </w:rPr>
        <w:t xml:space="preserve"> ASA </w:t>
      </w:r>
      <w:r w:rsidRPr="002E4DFB">
        <w:rPr>
          <w:rFonts w:hint="eastAsia"/>
        </w:rPr>
        <w:t>的连接。</w:t>
      </w:r>
    </w:p>
    <w:p w14:paraId="3F1B0132" w14:textId="21CC6A34" w:rsidR="002E4DFB" w:rsidRPr="002E4DFB" w:rsidRDefault="002E4DFB" w:rsidP="002E4DFB">
      <w:pPr>
        <w:pStyle w:val="BodyTextL25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2E4DFB">
        <w:rPr>
          <w:rFonts w:hint="eastAsia"/>
        </w:rPr>
        <w:t>否</w:t>
      </w:r>
      <w:r w:rsidRPr="002E4DFB">
        <w:t>能够从</w:t>
      </w:r>
      <w:r w:rsidRPr="002E4DFB">
        <w:t>PC-B</w:t>
      </w:r>
      <w:r w:rsidRPr="002E4DFB">
        <w:rPr>
          <w:rFonts w:hint="eastAsia"/>
        </w:rPr>
        <w:t xml:space="preserve"> </w:t>
      </w:r>
      <w:r w:rsidRPr="002E4DFB">
        <w:t>ping</w:t>
      </w:r>
      <w:r w:rsidRPr="002E4DFB">
        <w:t>通</w:t>
      </w:r>
      <w:r w:rsidRPr="002E4DFB">
        <w:t>ASA</w:t>
      </w:r>
      <w:r w:rsidRPr="002E4DFB">
        <w:t>内部接口地址</w:t>
      </w:r>
      <w:r w:rsidRPr="002E4DFB">
        <w:t>(192.168.1.1)</w:t>
      </w:r>
      <w:r w:rsidRPr="002E4DFB">
        <w:rPr>
          <w:rFonts w:hint="eastAsia"/>
        </w:rPr>
        <w:t>？</w:t>
      </w:r>
    </w:p>
    <w:p w14:paraId="0A09B5FB" w14:textId="7F2A1845" w:rsidR="002E4DFB" w:rsidRDefault="002E4DFB" w:rsidP="002E4DFB">
      <w:pPr>
        <w:pStyle w:val="BodyTextL25"/>
      </w:pPr>
      <w:r w:rsidRPr="002E4DFB">
        <w:rPr>
          <w:rFonts w:hint="eastAsia"/>
        </w:rPr>
        <w:t>2</w:t>
      </w:r>
      <w:r w:rsidRPr="002E4DFB">
        <w:rPr>
          <w:rFonts w:hint="eastAsia"/>
        </w:rPr>
        <w:t>）</w:t>
      </w:r>
      <w:r w:rsidRPr="002E4DFB">
        <w:t>从</w:t>
      </w:r>
      <w:r w:rsidRPr="002E4DFB">
        <w:t xml:space="preserve"> PC-B ping  IP </w:t>
      </w:r>
      <w:r w:rsidRPr="002E4DFB">
        <w:t>地址为</w:t>
      </w:r>
      <w:r w:rsidRPr="002E4DFB">
        <w:t xml:space="preserve"> 209.165.200.226 </w:t>
      </w:r>
      <w:r w:rsidRPr="002E4DFB">
        <w:t>的</w:t>
      </w:r>
      <w:r w:rsidRPr="002E4DFB">
        <w:t xml:space="preserve"> VLAN 2</w:t>
      </w:r>
      <w:r w:rsidRPr="002E4DFB">
        <w:t>（外部）接口。您</w:t>
      </w:r>
      <w:r w:rsidRPr="002E4DFB">
        <w:rPr>
          <w:rFonts w:hint="eastAsia"/>
        </w:rPr>
        <w:t>是否能</w:t>
      </w:r>
      <w:r w:rsidRPr="002E4DFB">
        <w:t xml:space="preserve"> ping </w:t>
      </w:r>
      <w:r w:rsidRPr="002E4DFB">
        <w:t>通此地址</w:t>
      </w:r>
      <w:r w:rsidRPr="002E4DFB">
        <w:rPr>
          <w:rFonts w:hint="eastAsia"/>
        </w:rPr>
        <w:t>？</w:t>
      </w:r>
    </w:p>
    <w:p w14:paraId="0CF20F1F" w14:textId="2CBEF459" w:rsidR="00564BF5" w:rsidRDefault="00564BF5" w:rsidP="002E4DFB">
      <w:pPr>
        <w:pStyle w:val="BodyTextL25"/>
      </w:pPr>
      <w:r w:rsidRPr="00564BF5">
        <w:rPr>
          <w:noProof/>
        </w:rPr>
        <w:lastRenderedPageBreak/>
        <w:drawing>
          <wp:inline distT="0" distB="0" distL="0" distR="0" wp14:anchorId="34B0C2CA" wp14:editId="7C2D8BA8">
            <wp:extent cx="4953691" cy="1838582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431F" w14:textId="77777777" w:rsidR="00564BF5" w:rsidRDefault="00564BF5" w:rsidP="002E4DFB">
      <w:pPr>
        <w:pStyle w:val="BodyTextL25"/>
      </w:pPr>
    </w:p>
    <w:p w14:paraId="7079EBD4" w14:textId="4A1CABDB" w:rsidR="002E4DFB" w:rsidRPr="00164274" w:rsidRDefault="002E4DFB" w:rsidP="002E4DFB">
      <w:pPr>
        <w:pStyle w:val="2"/>
      </w:pPr>
      <w:r w:rsidRPr="002E4DFB">
        <w:rPr>
          <w:rFonts w:hint="eastAsia"/>
        </w:rPr>
        <w:t>使用</w:t>
      </w:r>
      <w:r w:rsidRPr="002E4DFB">
        <w:rPr>
          <w:rFonts w:hint="eastAsia"/>
        </w:rPr>
        <w:t xml:space="preserve"> CLI </w:t>
      </w:r>
      <w:r w:rsidRPr="002E4DFB">
        <w:rPr>
          <w:rFonts w:hint="eastAsia"/>
        </w:rPr>
        <w:t>配置路由、地址转换和检查策略</w:t>
      </w:r>
    </w:p>
    <w:p w14:paraId="0CAD53D7" w14:textId="04421ACC" w:rsidR="00933E45" w:rsidRDefault="00933E45" w:rsidP="00933E45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 xml:space="preserve"> ASA </w:t>
      </w:r>
      <w:r>
        <w:rPr>
          <w:rFonts w:hint="eastAsia"/>
        </w:rPr>
        <w:t>的静态默认路由。</w:t>
      </w:r>
    </w:p>
    <w:p w14:paraId="707607DE" w14:textId="77777777" w:rsidR="00933E45" w:rsidRDefault="00933E45" w:rsidP="00933E45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外部接口上配置默认静态路由，使</w:t>
      </w:r>
      <w:r>
        <w:rPr>
          <w:rFonts w:hint="eastAsia"/>
        </w:rPr>
        <w:t xml:space="preserve"> ASA </w:t>
      </w:r>
      <w:r>
        <w:rPr>
          <w:rFonts w:hint="eastAsia"/>
        </w:rPr>
        <w:t>能够到达外部网络。</w:t>
      </w:r>
    </w:p>
    <w:p w14:paraId="7B18B949" w14:textId="6CAFD718" w:rsidR="00933E45" w:rsidRDefault="00933E45" w:rsidP="00933E45">
      <w:pPr>
        <w:pStyle w:val="BodyTextL25"/>
      </w:pPr>
      <w:r>
        <w:rPr>
          <w:rFonts w:hint="eastAsia"/>
        </w:rPr>
        <w:t>使用</w:t>
      </w:r>
      <w:r>
        <w:rPr>
          <w:rFonts w:hint="eastAsia"/>
        </w:rPr>
        <w:t>route</w:t>
      </w:r>
      <w:r>
        <w:rPr>
          <w:rFonts w:hint="eastAsia"/>
        </w:rPr>
        <w:t>命令创建“全零”默认路由，将其与</w:t>
      </w:r>
      <w:r>
        <w:rPr>
          <w:rFonts w:hint="eastAsia"/>
        </w:rPr>
        <w:t xml:space="preserve"> ASA </w:t>
      </w:r>
      <w:r>
        <w:rPr>
          <w:rFonts w:hint="eastAsia"/>
        </w:rPr>
        <w:t>外部接口关联，并指向</w:t>
      </w:r>
      <w:r>
        <w:rPr>
          <w:rFonts w:hint="eastAsia"/>
        </w:rPr>
        <w:t xml:space="preserve"> R1 G0/0 IP</w:t>
      </w:r>
      <w:r>
        <w:rPr>
          <w:rFonts w:hint="eastAsia"/>
        </w:rPr>
        <w:t>地址</w:t>
      </w:r>
      <w:r>
        <w:rPr>
          <w:rFonts w:hint="eastAsia"/>
        </w:rPr>
        <w:t xml:space="preserve"> (209.165.200.225) </w:t>
      </w:r>
      <w:r>
        <w:rPr>
          <w:rFonts w:hint="eastAsia"/>
        </w:rPr>
        <w:t>作为最后选用网关。</w:t>
      </w:r>
    </w:p>
    <w:p w14:paraId="7E891AEE" w14:textId="77777777" w:rsidR="00933E45" w:rsidRDefault="00933E45" w:rsidP="00933E45">
      <w:pPr>
        <w:pStyle w:val="BodyTextL25"/>
      </w:pPr>
      <w:r>
        <w:t>CCNAS-ASA(config)#route outside 0.0.0.0 0.0.0.0 209.165.200.225</w:t>
      </w:r>
    </w:p>
    <w:p w14:paraId="2ACB0FD2" w14:textId="4C7DC341" w:rsidR="00933E45" w:rsidRDefault="00933E45" w:rsidP="00933E45">
      <w:pPr>
        <w:pStyle w:val="BodyTextL25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发出</w:t>
      </w:r>
      <w:r>
        <w:rPr>
          <w:rFonts w:hint="eastAsia"/>
        </w:rPr>
        <w:t>show route</w:t>
      </w:r>
      <w:r>
        <w:rPr>
          <w:rFonts w:hint="eastAsia"/>
        </w:rPr>
        <w:t>命令验证该静态默认路由是否在</w:t>
      </w:r>
      <w:r>
        <w:rPr>
          <w:rFonts w:hint="eastAsia"/>
        </w:rPr>
        <w:t>ASA</w:t>
      </w:r>
      <w:r>
        <w:rPr>
          <w:rFonts w:hint="eastAsia"/>
        </w:rPr>
        <w:t>路由表中。</w:t>
      </w:r>
    </w:p>
    <w:p w14:paraId="3F35FE90" w14:textId="0FB62953" w:rsidR="00933E45" w:rsidRDefault="00933E45" w:rsidP="00933E45">
      <w:pPr>
        <w:pStyle w:val="BodyTextL25"/>
      </w:pPr>
      <w:r>
        <w:rPr>
          <w:rFonts w:hint="eastAsia"/>
        </w:rPr>
        <w:t>2</w:t>
      </w:r>
      <w:r>
        <w:rPr>
          <w:rFonts w:hint="eastAsia"/>
        </w:rPr>
        <w:t>）验证</w:t>
      </w:r>
      <w:r>
        <w:rPr>
          <w:rFonts w:hint="eastAsia"/>
        </w:rPr>
        <w:t>ASA</w:t>
      </w:r>
      <w:r>
        <w:rPr>
          <w:rFonts w:hint="eastAsia"/>
        </w:rPr>
        <w:t>是否能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rPr>
          <w:rFonts w:hint="eastAsia"/>
        </w:rPr>
        <w:t>S0/0/0</w:t>
      </w:r>
      <w:r>
        <w:rPr>
          <w:rFonts w:hint="eastAsia"/>
        </w:rPr>
        <w:t>接口的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 xml:space="preserve"> 10.1.1.1</w:t>
      </w:r>
      <w:r>
        <w:rPr>
          <w:rFonts w:hint="eastAsia"/>
        </w:rPr>
        <w:t>？请截图说明。</w:t>
      </w:r>
    </w:p>
    <w:p w14:paraId="5A5C21BA" w14:textId="2BF89EED" w:rsidR="00564BF5" w:rsidRDefault="00564BF5" w:rsidP="00933E45">
      <w:pPr>
        <w:pStyle w:val="BodyTextL25"/>
      </w:pPr>
      <w:r w:rsidRPr="00564BF5">
        <w:rPr>
          <w:noProof/>
        </w:rPr>
        <w:drawing>
          <wp:inline distT="0" distB="0" distL="0" distR="0" wp14:anchorId="7BF5B566" wp14:editId="1C3CF8F3">
            <wp:extent cx="5772956" cy="137179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2497" w14:textId="79E248C4" w:rsidR="00222F18" w:rsidRPr="00222F18" w:rsidRDefault="00222F18" w:rsidP="00933E45">
      <w:pPr>
        <w:pStyle w:val="BodyTextL25"/>
      </w:pPr>
      <w:r w:rsidRPr="00222F18">
        <w:rPr>
          <w:noProof/>
        </w:rPr>
        <w:lastRenderedPageBreak/>
        <w:drawing>
          <wp:inline distT="0" distB="0" distL="0" distR="0" wp14:anchorId="790E8528" wp14:editId="59652FA0">
            <wp:extent cx="6400800" cy="65290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C36" w14:textId="1E4CFA2D" w:rsidR="00933E45" w:rsidRDefault="00933E45" w:rsidP="00933E45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PAT</w:t>
      </w:r>
      <w:r>
        <w:rPr>
          <w:rFonts w:hint="eastAsia"/>
        </w:rPr>
        <w:t>和网络对象配置地址转换。</w:t>
      </w:r>
    </w:p>
    <w:p w14:paraId="11A25B8D" w14:textId="22A0DBC6" w:rsidR="00933E45" w:rsidRDefault="00933E45" w:rsidP="00933E45">
      <w:pPr>
        <w:pStyle w:val="SubStepAlpha"/>
      </w:pPr>
      <w:r>
        <w:rPr>
          <w:rFonts w:hint="eastAsia"/>
        </w:rPr>
        <w:t>创建网络对象</w:t>
      </w:r>
      <w:r>
        <w:rPr>
          <w:rFonts w:hint="eastAsia"/>
        </w:rPr>
        <w:t>inside-net</w:t>
      </w:r>
      <w:r>
        <w:rPr>
          <w:rFonts w:hint="eastAsia"/>
        </w:rPr>
        <w:t>，并使用</w:t>
      </w:r>
      <w:r>
        <w:rPr>
          <w:rFonts w:hint="eastAsia"/>
        </w:rPr>
        <w:t>subnet</w:t>
      </w:r>
      <w:r>
        <w:rPr>
          <w:rFonts w:hint="eastAsia"/>
        </w:rPr>
        <w:t>和</w:t>
      </w:r>
      <w:r>
        <w:rPr>
          <w:rFonts w:hint="eastAsia"/>
        </w:rPr>
        <w:t>nat</w:t>
      </w:r>
      <w:r>
        <w:rPr>
          <w:rFonts w:hint="eastAsia"/>
        </w:rPr>
        <w:t>命令向其分配属性。</w:t>
      </w:r>
    </w:p>
    <w:p w14:paraId="1C9EF216" w14:textId="77777777" w:rsidR="00933E45" w:rsidRDefault="00933E45" w:rsidP="00933E45">
      <w:pPr>
        <w:pStyle w:val="BodyTextL25"/>
      </w:pPr>
      <w:r>
        <w:t>CCNAS-ASA(config)# object network inside-net</w:t>
      </w:r>
    </w:p>
    <w:p w14:paraId="18BA02DF" w14:textId="77777777" w:rsidR="00933E45" w:rsidRDefault="00933E45" w:rsidP="00933E45">
      <w:pPr>
        <w:pStyle w:val="BodyTextL25"/>
      </w:pPr>
      <w:r>
        <w:t>CCNAS-ASA(config-network-object)# subnet 192.168.1.0 255.255.255.0</w:t>
      </w:r>
    </w:p>
    <w:p w14:paraId="330CE66D" w14:textId="77777777" w:rsidR="00933E45" w:rsidRDefault="00933E45" w:rsidP="00933E45">
      <w:pPr>
        <w:pStyle w:val="BodyTextL25"/>
      </w:pPr>
      <w:r>
        <w:t>CCNAS-ASA(config-network-object)# nat (inside,outside) dynamic interface</w:t>
      </w:r>
    </w:p>
    <w:p w14:paraId="10F0AD08" w14:textId="77777777" w:rsidR="00933E45" w:rsidRDefault="00933E45" w:rsidP="00933E45">
      <w:pPr>
        <w:pStyle w:val="BodyTextL25"/>
      </w:pPr>
      <w:r>
        <w:t>CCNAS-ASA(config-network-object)# end</w:t>
      </w:r>
    </w:p>
    <w:p w14:paraId="0F0863C2" w14:textId="50E73275" w:rsidR="00933E45" w:rsidRDefault="00933E45" w:rsidP="00933E45">
      <w:pPr>
        <w:pStyle w:val="SubStepAlpha"/>
      </w:pPr>
      <w:r>
        <w:rPr>
          <w:rFonts w:hint="eastAsia"/>
        </w:rPr>
        <w:lastRenderedPageBreak/>
        <w:t>ASA</w:t>
      </w:r>
      <w:r>
        <w:rPr>
          <w:rFonts w:hint="eastAsia"/>
        </w:rPr>
        <w:t>将配置拆分为定义要转换的网络的对象部分和实际的</w:t>
      </w:r>
      <w:r>
        <w:rPr>
          <w:rFonts w:hint="eastAsia"/>
        </w:rPr>
        <w:t>nat</w:t>
      </w:r>
      <w:r>
        <w:rPr>
          <w:rFonts w:hint="eastAsia"/>
        </w:rPr>
        <w:t>命令参数。</w:t>
      </w:r>
      <w:r>
        <w:rPr>
          <w:rFonts w:hint="eastAsia"/>
        </w:rPr>
        <w:t xml:space="preserve"> </w:t>
      </w:r>
      <w:r>
        <w:rPr>
          <w:rFonts w:hint="eastAsia"/>
        </w:rPr>
        <w:t>它们出现在运行配置中的两个不同位置。使用</w:t>
      </w:r>
      <w:r>
        <w:rPr>
          <w:rFonts w:hint="eastAsia"/>
        </w:rPr>
        <w:t>show run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对象配置。</w:t>
      </w:r>
    </w:p>
    <w:p w14:paraId="4FE7D288" w14:textId="6401D8DA" w:rsidR="00933E45" w:rsidRDefault="00933E45" w:rsidP="00933E45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ping </w:t>
      </w:r>
      <w:r>
        <w:rPr>
          <w:rFonts w:hint="eastAsia"/>
        </w:rPr>
        <w:t>操作是否会成功？请给出截图。</w:t>
      </w:r>
    </w:p>
    <w:p w14:paraId="768B2CF6" w14:textId="630B29BD" w:rsidR="00933E45" w:rsidRDefault="00933E45" w:rsidP="00933E45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上发出</w:t>
      </w:r>
      <w:r>
        <w:rPr>
          <w:rFonts w:hint="eastAsia"/>
        </w:rPr>
        <w:t>show nat</w:t>
      </w:r>
      <w:r>
        <w:rPr>
          <w:rFonts w:hint="eastAsia"/>
        </w:rPr>
        <w:t>命令，查看已转换和未转换的命中数。请注意，在从</w:t>
      </w:r>
      <w:r>
        <w:rPr>
          <w:rFonts w:hint="eastAsia"/>
        </w:rPr>
        <w:t xml:space="preserve"> PC-B </w:t>
      </w:r>
      <w:r>
        <w:rPr>
          <w:rFonts w:hint="eastAsia"/>
        </w:rPr>
        <w:t>发出的</w:t>
      </w:r>
      <w:r>
        <w:rPr>
          <w:rFonts w:hint="eastAsia"/>
        </w:rPr>
        <w:t xml:space="preserve"> ping </w:t>
      </w:r>
      <w:r>
        <w:rPr>
          <w:rFonts w:hint="eastAsia"/>
        </w:rPr>
        <w:t>请求中，你得出什么结论，请结合相关截图说明。在练习这一部分的步骤</w:t>
      </w:r>
      <w:r>
        <w:rPr>
          <w:rFonts w:hint="eastAsia"/>
        </w:rPr>
        <w:t>3</w:t>
      </w:r>
      <w:r>
        <w:rPr>
          <w:rFonts w:hint="eastAsia"/>
        </w:rPr>
        <w:t>中，您将配置默认检查策略以允许</w:t>
      </w:r>
      <w:r>
        <w:rPr>
          <w:rFonts w:hint="eastAsia"/>
        </w:rPr>
        <w:t>ICMP</w:t>
      </w:r>
      <w:r>
        <w:rPr>
          <w:rFonts w:hint="eastAsia"/>
        </w:rPr>
        <w:t>。</w:t>
      </w:r>
    </w:p>
    <w:p w14:paraId="3E4D1A44" w14:textId="31600803" w:rsidR="00222F18" w:rsidRDefault="00222F18" w:rsidP="00933E45">
      <w:pPr>
        <w:pStyle w:val="BodyTextL25"/>
      </w:pPr>
      <w:r w:rsidRPr="00222F18">
        <w:rPr>
          <w:noProof/>
        </w:rPr>
        <w:drawing>
          <wp:inline distT="0" distB="0" distL="0" distR="0" wp14:anchorId="4C2017A2" wp14:editId="010255BB">
            <wp:extent cx="6400800" cy="42760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C3" w14:textId="564A9449" w:rsidR="00933E45" w:rsidRDefault="00933E45" w:rsidP="00933E45">
      <w:pPr>
        <w:pStyle w:val="3"/>
      </w:pPr>
      <w:r>
        <w:rPr>
          <w:rFonts w:hint="eastAsia"/>
        </w:rPr>
        <w:t>修改默认</w:t>
      </w:r>
      <w:r>
        <w:rPr>
          <w:rFonts w:hint="eastAsia"/>
        </w:rPr>
        <w:t xml:space="preserve"> MPF </w:t>
      </w:r>
      <w:r>
        <w:rPr>
          <w:rFonts w:hint="eastAsia"/>
        </w:rPr>
        <w:t>应用检查全局服务策略。</w:t>
      </w:r>
    </w:p>
    <w:p w14:paraId="06FE082D" w14:textId="77777777" w:rsidR="00933E45" w:rsidRDefault="00933E45" w:rsidP="00933E45">
      <w:pPr>
        <w:pStyle w:val="BodyTextL25"/>
      </w:pPr>
      <w:r>
        <w:rPr>
          <w:rFonts w:hint="eastAsia"/>
        </w:rPr>
        <w:t>对于应用层检查和其他高级选项，可在</w:t>
      </w:r>
      <w:r>
        <w:rPr>
          <w:rFonts w:hint="eastAsia"/>
        </w:rPr>
        <w:t>ASA</w:t>
      </w:r>
      <w:r>
        <w:rPr>
          <w:rFonts w:hint="eastAsia"/>
        </w:rPr>
        <w:t>上使用思科</w:t>
      </w:r>
      <w:r>
        <w:rPr>
          <w:rFonts w:hint="eastAsia"/>
        </w:rPr>
        <w:t>MPF</w:t>
      </w:r>
      <w:r>
        <w:rPr>
          <w:rFonts w:hint="eastAsia"/>
        </w:rPr>
        <w:t>。</w:t>
      </w:r>
    </w:p>
    <w:p w14:paraId="5A8C57F3" w14:textId="77777777" w:rsidR="00933E45" w:rsidRDefault="00933E45" w:rsidP="00933E45">
      <w:pPr>
        <w:pStyle w:val="BodyTextL25"/>
      </w:pPr>
      <w:r>
        <w:rPr>
          <w:rFonts w:hint="eastAsia"/>
        </w:rPr>
        <w:t xml:space="preserve">Packet Tracer ASA </w:t>
      </w:r>
      <w:r>
        <w:rPr>
          <w:rFonts w:hint="eastAsia"/>
        </w:rPr>
        <w:t>设备默认情况下没有实施</w:t>
      </w:r>
      <w:r>
        <w:rPr>
          <w:rFonts w:hint="eastAsia"/>
        </w:rPr>
        <w:t xml:space="preserve"> MPF</w:t>
      </w:r>
      <w:r>
        <w:rPr>
          <w:rFonts w:hint="eastAsia"/>
        </w:rPr>
        <w:t>策略映射。作为修改，我们可以创建默认的策略映射，用于检查内部到外部的流量。正确配置后，只允许从内部发起的流量回到外部接口。您需要将</w:t>
      </w:r>
      <w:r>
        <w:rPr>
          <w:rFonts w:hint="eastAsia"/>
        </w:rPr>
        <w:t xml:space="preserve">ICMP </w:t>
      </w:r>
      <w:r>
        <w:rPr>
          <w:rFonts w:hint="eastAsia"/>
        </w:rPr>
        <w:t>添加到检查列表中。</w:t>
      </w:r>
    </w:p>
    <w:p w14:paraId="5516E88E" w14:textId="711341E1" w:rsidR="00933E45" w:rsidRDefault="00933E45" w:rsidP="00933E45">
      <w:pPr>
        <w:pStyle w:val="SubStepAlpha"/>
      </w:pPr>
      <w:r>
        <w:rPr>
          <w:rFonts w:hint="eastAsia"/>
        </w:rPr>
        <w:t>创建类映射、策略映射和服务映射。使用以下命令将</w:t>
      </w:r>
      <w:r>
        <w:rPr>
          <w:rFonts w:hint="eastAsia"/>
        </w:rPr>
        <w:t xml:space="preserve"> ICMP </w:t>
      </w:r>
      <w:r>
        <w:rPr>
          <w:rFonts w:hint="eastAsia"/>
        </w:rPr>
        <w:t>流量检查添加到策略映射列表：</w:t>
      </w:r>
    </w:p>
    <w:p w14:paraId="6AE48346" w14:textId="77777777" w:rsidR="00933E45" w:rsidRDefault="00933E45" w:rsidP="00933E45">
      <w:pPr>
        <w:pStyle w:val="BodyTextL25"/>
      </w:pPr>
      <w:r>
        <w:t>CCNAS-ASA(config)# class-map inspection_default</w:t>
      </w:r>
    </w:p>
    <w:p w14:paraId="5B8CFFA7" w14:textId="77777777" w:rsidR="00933E45" w:rsidRDefault="00933E45" w:rsidP="00933E45">
      <w:pPr>
        <w:pStyle w:val="BodyTextL25"/>
      </w:pPr>
      <w:r>
        <w:t>CCNAS-ASA(config-cmap)# match default-inspection-traffic</w:t>
      </w:r>
    </w:p>
    <w:p w14:paraId="4B3880CF" w14:textId="77777777" w:rsidR="00933E45" w:rsidRDefault="00933E45" w:rsidP="00933E45">
      <w:pPr>
        <w:pStyle w:val="BodyTextL25"/>
      </w:pPr>
      <w:r>
        <w:t>CCNAS-ASA(config-cmap)# exit</w:t>
      </w:r>
    </w:p>
    <w:p w14:paraId="51B2688E" w14:textId="77777777" w:rsidR="00933E45" w:rsidRDefault="00933E45" w:rsidP="00933E45">
      <w:pPr>
        <w:pStyle w:val="BodyTextL25"/>
      </w:pPr>
      <w:r>
        <w:t>CCNAS-ASA(config)# policy-map global_policy</w:t>
      </w:r>
    </w:p>
    <w:p w14:paraId="4461E3E1" w14:textId="77777777" w:rsidR="00933E45" w:rsidRDefault="00933E45" w:rsidP="00933E45">
      <w:pPr>
        <w:pStyle w:val="BodyTextL25"/>
      </w:pPr>
      <w:r>
        <w:t>CCNAS-ASA(config-pmap)# class inspection_default</w:t>
      </w:r>
    </w:p>
    <w:p w14:paraId="7A7015D6" w14:textId="77777777" w:rsidR="00933E45" w:rsidRDefault="00933E45" w:rsidP="00933E45">
      <w:pPr>
        <w:pStyle w:val="BodyTextL25"/>
      </w:pPr>
      <w:r>
        <w:t>CCNAS-ASA(config-pmap-c)# inspect icmp</w:t>
      </w:r>
    </w:p>
    <w:p w14:paraId="3902B08C" w14:textId="77777777" w:rsidR="00933E45" w:rsidRDefault="00933E45" w:rsidP="00933E45">
      <w:pPr>
        <w:pStyle w:val="BodyTextL25"/>
      </w:pPr>
      <w:r>
        <w:lastRenderedPageBreak/>
        <w:t>CCNAS-ASA(config-pmap-c)# exit</w:t>
      </w:r>
    </w:p>
    <w:p w14:paraId="373BC3CD" w14:textId="77777777" w:rsidR="00933E45" w:rsidRDefault="00933E45" w:rsidP="00933E45">
      <w:pPr>
        <w:pStyle w:val="BodyTextL25"/>
      </w:pPr>
      <w:r>
        <w:t>CCNAS-ASA(config)# service-policy global_policy global</w:t>
      </w:r>
    </w:p>
    <w:p w14:paraId="06CDFEA4" w14:textId="635C3542" w:rsidR="002E4DFB" w:rsidRDefault="00933E45" w:rsidP="00933E45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</w:t>
      </w:r>
      <w:r>
        <w:rPr>
          <w:rFonts w:hint="eastAsia"/>
        </w:rPr>
        <w:t>此时</w:t>
      </w:r>
      <w:r>
        <w:rPr>
          <w:rFonts w:hint="eastAsia"/>
        </w:rPr>
        <w:t xml:space="preserve">ping </w:t>
      </w:r>
      <w:r>
        <w:rPr>
          <w:rFonts w:hint="eastAsia"/>
        </w:rPr>
        <w:t>操作是否会成功？为什么？</w:t>
      </w:r>
    </w:p>
    <w:p w14:paraId="63741046" w14:textId="247FBE0D" w:rsidR="00564BF5" w:rsidRPr="002E4DFB" w:rsidRDefault="00564BF5" w:rsidP="00564BF5">
      <w:pPr>
        <w:pStyle w:val="SubStepAlpha"/>
        <w:numPr>
          <w:ilvl w:val="0"/>
          <w:numId w:val="0"/>
        </w:numPr>
        <w:ind w:left="720"/>
      </w:pPr>
      <w:r w:rsidRPr="00564BF5">
        <w:rPr>
          <w:noProof/>
        </w:rPr>
        <w:drawing>
          <wp:inline distT="0" distB="0" distL="0" distR="0" wp14:anchorId="53AAC6B9" wp14:editId="5996846B">
            <wp:extent cx="6211167" cy="6258798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7D71" w14:textId="5C0D95AB" w:rsidR="003734BA" w:rsidRDefault="00EA011D" w:rsidP="003734BA">
      <w:pPr>
        <w:pStyle w:val="1"/>
        <w:numPr>
          <w:ilvl w:val="0"/>
          <w:numId w:val="3"/>
        </w:numPr>
      </w:pPr>
      <w:r>
        <w:t>实验过程中遇到的问题及解决办法</w:t>
      </w:r>
    </w:p>
    <w:p w14:paraId="47D53F3A" w14:textId="01D1ED4B" w:rsidR="003734BA" w:rsidRPr="00E21641" w:rsidRDefault="00E21641" w:rsidP="003734BA">
      <w:pPr>
        <w:pStyle w:val="BodyTextL25"/>
      </w:pPr>
      <w:r w:rsidRPr="00E21641">
        <w:rPr>
          <w:rFonts w:hint="eastAsia"/>
        </w:rPr>
        <w:t>当所有路由器、</w:t>
      </w:r>
      <w:r w:rsidRPr="00E21641">
        <w:rPr>
          <w:rFonts w:hint="eastAsia"/>
        </w:rPr>
        <w:t>PC</w:t>
      </w:r>
      <w:r w:rsidRPr="00E21641">
        <w:rPr>
          <w:rFonts w:hint="eastAsia"/>
        </w:rPr>
        <w:t>均已配置，但未配置</w:t>
      </w:r>
      <w:r w:rsidRPr="00E21641">
        <w:rPr>
          <w:rFonts w:hint="eastAsia"/>
        </w:rPr>
        <w:t xml:space="preserve"> ASA</w:t>
      </w:r>
      <w:r w:rsidRPr="00E21641">
        <w:rPr>
          <w:rFonts w:hint="eastAsia"/>
        </w:rPr>
        <w:t>时，</w:t>
      </w:r>
      <w:r w:rsidRPr="00E21641">
        <w:rPr>
          <w:rFonts w:hint="eastAsia"/>
        </w:rPr>
        <w:t>PC-C</w:t>
      </w:r>
      <w:r w:rsidRPr="00E21641">
        <w:rPr>
          <w:rFonts w:hint="eastAsia"/>
        </w:rPr>
        <w:t>无法</w:t>
      </w:r>
      <w:r w:rsidRPr="00E21641">
        <w:rPr>
          <w:rFonts w:hint="eastAsia"/>
        </w:rPr>
        <w:t xml:space="preserve">ping </w:t>
      </w:r>
      <w:r w:rsidRPr="00E21641">
        <w:rPr>
          <w:rFonts w:hint="eastAsia"/>
        </w:rPr>
        <w:t>通任何路由器接口，我们通过显示配置信息从头检查，找到问题并重新进行相关配置。</w:t>
      </w:r>
    </w:p>
    <w:p w14:paraId="36CA85AC" w14:textId="63090633" w:rsidR="003734BA" w:rsidRDefault="002A6578" w:rsidP="002A6578">
      <w:pPr>
        <w:pStyle w:val="AnswerLineL25"/>
        <w:spacing w:after="1200"/>
      </w:pPr>
      <w:r>
        <w:t>在此处输入您的答案。</w:t>
      </w:r>
    </w:p>
    <w:p w14:paraId="5F205D24" w14:textId="77CBDD4E" w:rsidR="00C162C0" w:rsidRPr="002A6578" w:rsidRDefault="002A6578" w:rsidP="002A6578">
      <w:pPr>
        <w:pStyle w:val="ConfigWindow"/>
      </w:pPr>
      <w:r>
        <w:lastRenderedPageBreak/>
        <w:t>文档结尾</w:t>
      </w:r>
    </w:p>
    <w:sectPr w:rsidR="00C162C0" w:rsidRPr="002A6578" w:rsidSect="009C3182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5391" w14:textId="77777777" w:rsidR="0057398A" w:rsidRDefault="0057398A" w:rsidP="00710659">
      <w:pPr>
        <w:spacing w:after="0" w:line="240" w:lineRule="auto"/>
      </w:pPr>
      <w:r>
        <w:separator/>
      </w:r>
    </w:p>
    <w:p w14:paraId="0E0E935B" w14:textId="77777777" w:rsidR="0057398A" w:rsidRDefault="0057398A"/>
  </w:endnote>
  <w:endnote w:type="continuationSeparator" w:id="0">
    <w:p w14:paraId="57E4861E" w14:textId="77777777" w:rsidR="0057398A" w:rsidRDefault="0057398A" w:rsidP="00710659">
      <w:pPr>
        <w:spacing w:after="0" w:line="240" w:lineRule="auto"/>
      </w:pPr>
      <w:r>
        <w:continuationSeparator/>
      </w:r>
    </w:p>
    <w:p w14:paraId="74FA187E" w14:textId="77777777" w:rsidR="0057398A" w:rsidRDefault="005739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1212A35D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64BF5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15ADB58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64BF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B24B" w14:textId="77777777" w:rsidR="0057398A" w:rsidRDefault="0057398A" w:rsidP="00710659">
      <w:pPr>
        <w:spacing w:after="0" w:line="240" w:lineRule="auto"/>
      </w:pPr>
      <w:r>
        <w:separator/>
      </w:r>
    </w:p>
    <w:p w14:paraId="479BA9B5" w14:textId="77777777" w:rsidR="0057398A" w:rsidRDefault="0057398A"/>
  </w:footnote>
  <w:footnote w:type="continuationSeparator" w:id="0">
    <w:p w14:paraId="24455743" w14:textId="77777777" w:rsidR="0057398A" w:rsidRDefault="0057398A" w:rsidP="00710659">
      <w:pPr>
        <w:spacing w:after="0" w:line="240" w:lineRule="auto"/>
      </w:pPr>
      <w:r>
        <w:continuationSeparator/>
      </w:r>
    </w:p>
    <w:p w14:paraId="133171C5" w14:textId="77777777" w:rsidR="0057398A" w:rsidRDefault="005739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11637D1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D689A">
          <w:t>实验</w:t>
        </w:r>
        <w:r w:rsidR="00AD689A">
          <w:t>7 -ASA</w:t>
        </w:r>
        <w:r w:rsidR="00AD689A">
          <w:t>的基本配置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CCA1CDD"/>
    <w:multiLevelType w:val="hybridMultilevel"/>
    <w:tmpl w:val="9E8280E4"/>
    <w:lvl w:ilvl="0" w:tplc="2C9484C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2909982">
    <w:abstractNumId w:val="6"/>
  </w:num>
  <w:num w:numId="2" w16cid:durableId="808086021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89742181">
    <w:abstractNumId w:val="3"/>
  </w:num>
  <w:num w:numId="4" w16cid:durableId="524245275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35667902">
    <w:abstractNumId w:val="4"/>
  </w:num>
  <w:num w:numId="6" w16cid:durableId="697854033">
    <w:abstractNumId w:val="0"/>
  </w:num>
  <w:num w:numId="7" w16cid:durableId="1198616264">
    <w:abstractNumId w:val="1"/>
  </w:num>
  <w:num w:numId="8" w16cid:durableId="60906053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85940752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697046878">
    <w:abstractNumId w:val="2"/>
  </w:num>
  <w:num w:numId="11" w16cid:durableId="1848206349">
    <w:abstractNumId w:val="7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603610235">
    <w:abstractNumId w:val="7"/>
  </w:num>
  <w:num w:numId="13" w16cid:durableId="354162841">
    <w:abstractNumId w:val="4"/>
  </w:num>
  <w:num w:numId="14" w16cid:durableId="1564635299">
    <w:abstractNumId w:val="4"/>
  </w:num>
  <w:num w:numId="15" w16cid:durableId="466630581">
    <w:abstractNumId w:val="4"/>
  </w:num>
  <w:num w:numId="16" w16cid:durableId="1634212441">
    <w:abstractNumId w:val="4"/>
  </w:num>
  <w:num w:numId="17" w16cid:durableId="1889105021">
    <w:abstractNumId w:val="4"/>
  </w:num>
  <w:num w:numId="18" w16cid:durableId="215243677">
    <w:abstractNumId w:val="4"/>
  </w:num>
  <w:num w:numId="19" w16cid:durableId="874586255">
    <w:abstractNumId w:val="4"/>
  </w:num>
  <w:num w:numId="20" w16cid:durableId="6831608">
    <w:abstractNumId w:val="4"/>
  </w:num>
  <w:num w:numId="21" w16cid:durableId="902644709">
    <w:abstractNumId w:val="8"/>
  </w:num>
  <w:num w:numId="22" w16cid:durableId="422262046">
    <w:abstractNumId w:val="4"/>
  </w:num>
  <w:num w:numId="23" w16cid:durableId="1225530548">
    <w:abstractNumId w:val="4"/>
  </w:num>
  <w:num w:numId="24" w16cid:durableId="159853434">
    <w:abstractNumId w:val="4"/>
  </w:num>
  <w:num w:numId="25" w16cid:durableId="871958220">
    <w:abstractNumId w:val="4"/>
  </w:num>
  <w:num w:numId="26" w16cid:durableId="1525703158">
    <w:abstractNumId w:val="4"/>
  </w:num>
  <w:num w:numId="27" w16cid:durableId="380054615">
    <w:abstractNumId w:val="4"/>
  </w:num>
  <w:num w:numId="28" w16cid:durableId="1271015284">
    <w:abstractNumId w:val="4"/>
  </w:num>
  <w:num w:numId="29" w16cid:durableId="499925142">
    <w:abstractNumId w:val="4"/>
  </w:num>
  <w:num w:numId="30" w16cid:durableId="194033542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20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40B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2F18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5A4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4DFB"/>
    <w:rsid w:val="002F38DF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3637D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05B8"/>
    <w:rsid w:val="0041293B"/>
    <w:rsid w:val="004131B0"/>
    <w:rsid w:val="00416C42"/>
    <w:rsid w:val="004220A6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2766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BF5"/>
    <w:rsid w:val="00570A65"/>
    <w:rsid w:val="0057398A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83C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05A9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2A8E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E45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2701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9A"/>
    <w:rsid w:val="00AD68E9"/>
    <w:rsid w:val="00AD761F"/>
    <w:rsid w:val="00AE56C0"/>
    <w:rsid w:val="00AF7ACC"/>
    <w:rsid w:val="00B00914"/>
    <w:rsid w:val="00B02A8E"/>
    <w:rsid w:val="00B052EE"/>
    <w:rsid w:val="00B05B8D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C63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641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011D"/>
    <w:rsid w:val="00EA486E"/>
    <w:rsid w:val="00EA4FA3"/>
    <w:rsid w:val="00EB001B"/>
    <w:rsid w:val="00EB3082"/>
    <w:rsid w:val="00EB6C33"/>
    <w:rsid w:val="00EC1DEA"/>
    <w:rsid w:val="00EC6F62"/>
    <w:rsid w:val="00ED03D8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customStyle="1" w:styleId="12">
    <w:name w:val="未处理的提及1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3">
    <w:name w:val="List Paragraph"/>
    <w:basedOn w:val="a"/>
    <w:uiPriority w:val="34"/>
    <w:qFormat/>
    <w:rsid w:val="002E4DFB"/>
    <w:pPr>
      <w:widowControl w:val="0"/>
      <w:spacing w:before="0" w:after="0" w:line="240" w:lineRule="auto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046"/>
    <w:rsid w:val="000F2130"/>
    <w:rsid w:val="001A340B"/>
    <w:rsid w:val="00344046"/>
    <w:rsid w:val="003910F7"/>
    <w:rsid w:val="003E7EDE"/>
    <w:rsid w:val="003F1BC4"/>
    <w:rsid w:val="00501FCB"/>
    <w:rsid w:val="00566D55"/>
    <w:rsid w:val="005D204E"/>
    <w:rsid w:val="00687151"/>
    <w:rsid w:val="006F09D0"/>
    <w:rsid w:val="00744668"/>
    <w:rsid w:val="00776134"/>
    <w:rsid w:val="007C283C"/>
    <w:rsid w:val="00951DA4"/>
    <w:rsid w:val="00BF70FE"/>
    <w:rsid w:val="00C87623"/>
    <w:rsid w:val="00E05994"/>
    <w:rsid w:val="00ED03D8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417310-61B4-42B5-BC2F-3E8CC069A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9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实验7 -ASA的基本配置</dc:title>
  <dc:creator>SP</dc:creator>
  <dc:description>2018 年</dc:description>
  <cp:lastModifiedBy>惠璇 张</cp:lastModifiedBy>
  <cp:revision>4</cp:revision>
  <cp:lastPrinted>2020-07-22T17:29:00Z</cp:lastPrinted>
  <dcterms:created xsi:type="dcterms:W3CDTF">2025-12-15T10:43:00Z</dcterms:created>
  <dcterms:modified xsi:type="dcterms:W3CDTF">2025-12-15T15:15:00Z</dcterms:modified>
</cp:coreProperties>
</file>