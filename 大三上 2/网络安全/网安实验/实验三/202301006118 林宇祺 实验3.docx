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4A10" w14:textId="355F740B" w:rsidR="004D36D7" w:rsidRPr="00FD4A68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4EC80ABD6A5445EBAC1EAB3C16159A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49589F">
            <w:t>实验</w:t>
          </w:r>
          <w:r w:rsidR="00F70D46">
            <w:rPr>
              <w:rFonts w:hint="eastAsia"/>
            </w:rPr>
            <w:t>3</w:t>
          </w:r>
          <w:r w:rsidR="0049589F">
            <w:t xml:space="preserve"> - Wireshark </w:t>
          </w:r>
          <w:r w:rsidR="0049589F">
            <w:t>简介</w:t>
          </w:r>
        </w:sdtContent>
      </w:sdt>
    </w:p>
    <w:p w14:paraId="50301AC5" w14:textId="77777777" w:rsidR="00D778DF" w:rsidRPr="00E70096" w:rsidRDefault="007A6E31" w:rsidP="00D452F4">
      <w:pPr>
        <w:pStyle w:val="1"/>
      </w:pPr>
      <w:r>
        <w:t xml:space="preserve">Mininet </w:t>
      </w:r>
      <w:r>
        <w:t>拓扑</w:t>
      </w:r>
    </w:p>
    <w:p w14:paraId="607FE496" w14:textId="77777777" w:rsidR="00D778DF" w:rsidRDefault="007A6E31" w:rsidP="00D778DF">
      <w:pPr>
        <w:pStyle w:val="Visual"/>
      </w:pPr>
      <w:r>
        <w:rPr>
          <w:noProof/>
        </w:rPr>
        <w:drawing>
          <wp:inline distT="0" distB="0" distL="0" distR="0" wp14:anchorId="03015633" wp14:editId="6554A4B0">
            <wp:extent cx="5486400" cy="3985925"/>
            <wp:effectExtent l="0" t="0" r="0" b="0"/>
            <wp:docPr id="4" name="Picture 4" descr="Diagram of the Mininet Topology which consists of Router 1 with two Local Area Networks, 172.16.0.0/12 with one workstation and 10.0.0.0/24 with a switch and three workst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3359" w14:textId="77777777" w:rsidR="00D778DF" w:rsidRPr="00E70096" w:rsidRDefault="00D778DF" w:rsidP="00D452F4">
      <w:pPr>
        <w:pStyle w:val="1"/>
      </w:pPr>
      <w:r>
        <w:t>目标</w:t>
      </w:r>
    </w:p>
    <w:p w14:paraId="02CBA38B" w14:textId="77777777" w:rsidR="007A6E31" w:rsidRPr="00A778B1" w:rsidRDefault="007A6E31" w:rsidP="007A6E31">
      <w:pPr>
        <w:pStyle w:val="BodyTextL25Bold"/>
      </w:pPr>
      <w:r>
        <w:t>第</w:t>
      </w:r>
      <w:r>
        <w:t xml:space="preserve"> 1 </w:t>
      </w:r>
      <w:r>
        <w:t>部分：安装和验证</w:t>
      </w:r>
      <w:r>
        <w:t xml:space="preserve"> Mininet </w:t>
      </w:r>
      <w:r>
        <w:t>拓扑</w:t>
      </w:r>
    </w:p>
    <w:p w14:paraId="594DC68A" w14:textId="77777777" w:rsidR="007A6E31" w:rsidRPr="000A59AA" w:rsidRDefault="007A6E31" w:rsidP="007A6E31">
      <w:pPr>
        <w:pStyle w:val="BodyTextL25Bold"/>
      </w:pPr>
      <w:r>
        <w:t>第</w:t>
      </w:r>
      <w:r>
        <w:t xml:space="preserve"> 2 </w:t>
      </w:r>
      <w:r>
        <w:t>部分：在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17C67B12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346C3157" w14:textId="77777777" w:rsidR="007A6E31" w:rsidRPr="00A778B1" w:rsidRDefault="007A6E31" w:rsidP="007A6E31">
      <w:pPr>
        <w:pStyle w:val="BodyTextL25"/>
      </w:pPr>
      <w:r>
        <w:t xml:space="preserve">CyberOps </w:t>
      </w:r>
      <w:r>
        <w:t>虚拟机包含一个</w:t>
      </w:r>
      <w:r>
        <w:t xml:space="preserve"> Python </w:t>
      </w:r>
      <w:r>
        <w:t>脚本，运行该脚本时，它会设置并配置上图中所示的设备。然后，您便可以</w:t>
      </w:r>
      <w:proofErr w:type="gramStart"/>
      <w:r>
        <w:t>访问您</w:t>
      </w:r>
      <w:proofErr w:type="gramEnd"/>
      <w:r>
        <w:t>的一台虚拟机内的四台主机、一台交换机和一个路由器。这样，您就可以模拟各种网络协议和服务，而无需配置物理设备网络。例如，在此实验中，您将在</w:t>
      </w:r>
      <w:r>
        <w:t xml:space="preserve"> Mininet </w:t>
      </w:r>
      <w:r>
        <w:t>拓扑中的两台主机之间使用</w:t>
      </w:r>
      <w:r>
        <w:t xml:space="preserve"> </w:t>
      </w:r>
      <w:r w:rsidRPr="00A778B1">
        <w:rPr>
          <w:b/>
        </w:rPr>
        <w:t>ping</w:t>
      </w:r>
      <w:r>
        <w:t xml:space="preserve"> </w:t>
      </w:r>
      <w:r>
        <w:t>命令，并使用</w:t>
      </w:r>
      <w:r>
        <w:t xml:space="preserve"> Wireshark </w:t>
      </w:r>
      <w:r>
        <w:t>捕获这些</w:t>
      </w:r>
      <w:r>
        <w:t xml:space="preserve"> ping</w:t>
      </w:r>
      <w:r>
        <w:t>。</w:t>
      </w:r>
    </w:p>
    <w:p w14:paraId="35AD9B3E" w14:textId="77777777" w:rsidR="007A6E31" w:rsidRDefault="007A6E31" w:rsidP="007A6E31">
      <w:pPr>
        <w:pStyle w:val="BodyTextL25"/>
      </w:pPr>
      <w:r>
        <w:t xml:space="preserve">Wireshark </w:t>
      </w:r>
      <w:r>
        <w:t>是一款协议分析仪软件，即</w:t>
      </w:r>
      <w:r>
        <w:t>“</w:t>
      </w:r>
      <w:r>
        <w:t>数据包嗅探器</w:t>
      </w:r>
      <w:r>
        <w:t>”</w:t>
      </w:r>
      <w:r>
        <w:t>应用，适用于网络故障排除、分析、软件和协议开发以及教学。当数据流在网络中传输时，</w:t>
      </w:r>
      <w:proofErr w:type="gramStart"/>
      <w:r>
        <w:t>嗅探器</w:t>
      </w:r>
      <w:proofErr w:type="gramEnd"/>
      <w:r>
        <w:t>可以</w:t>
      </w:r>
      <w:r>
        <w:t>“</w:t>
      </w:r>
      <w:r>
        <w:t>捕获</w:t>
      </w:r>
      <w:r>
        <w:t>”</w:t>
      </w:r>
      <w:r>
        <w:t>每个协议数据单元</w:t>
      </w:r>
      <w:r>
        <w:t xml:space="preserve"> (PDU)</w:t>
      </w:r>
      <w:r>
        <w:t>，并根据适当的</w:t>
      </w:r>
      <w:r>
        <w:t xml:space="preserve"> RFC </w:t>
      </w:r>
      <w:r>
        <w:t>或其他规范对其内容进行解码和分析。</w:t>
      </w:r>
    </w:p>
    <w:p w14:paraId="60295BAF" w14:textId="77777777" w:rsidR="007A6E31" w:rsidRDefault="007A6E31" w:rsidP="007A6E31">
      <w:pPr>
        <w:pStyle w:val="BodyTextL25"/>
      </w:pPr>
      <w:r>
        <w:t>对于每一个在网络中进行数据分析和故障排除的人来说，</w:t>
      </w:r>
      <w:r>
        <w:t xml:space="preserve">Wireshark </w:t>
      </w:r>
      <w:r>
        <w:t>都是一个有用的工具。您需要使用</w:t>
      </w:r>
      <w:r>
        <w:t xml:space="preserve"> Wireshark </w:t>
      </w:r>
      <w:r>
        <w:t>来捕获</w:t>
      </w:r>
      <w:r>
        <w:t xml:space="preserve"> ICMP </w:t>
      </w:r>
      <w:r>
        <w:t>数据包。</w:t>
      </w:r>
    </w:p>
    <w:p w14:paraId="2DAF3153" w14:textId="77777777" w:rsidR="00D778DF" w:rsidRPr="00E70096" w:rsidRDefault="00D778DF" w:rsidP="00D452F4">
      <w:pPr>
        <w:pStyle w:val="1"/>
      </w:pPr>
      <w:r>
        <w:lastRenderedPageBreak/>
        <w:t>所需资源</w:t>
      </w:r>
    </w:p>
    <w:p w14:paraId="37040FBA" w14:textId="07DF3A83" w:rsidR="007A6E31" w:rsidRDefault="00780E04" w:rsidP="00780E04">
      <w:pPr>
        <w:pStyle w:val="Bulletlevel1"/>
        <w:spacing w:before="60" w:after="60" w:line="276" w:lineRule="auto"/>
      </w:pPr>
      <w:bookmarkStart w:id="0" w:name="_Hlk45524782"/>
      <w:r>
        <w:t xml:space="preserve">CyberOps </w:t>
      </w:r>
      <w:r>
        <w:t>工作站虚拟机</w:t>
      </w:r>
      <w:bookmarkEnd w:id="0"/>
    </w:p>
    <w:p w14:paraId="62602D2B" w14:textId="77777777" w:rsidR="00125806" w:rsidRDefault="00125806" w:rsidP="00D452F4">
      <w:pPr>
        <w:pStyle w:val="1"/>
      </w:pPr>
      <w:r>
        <w:t>说明</w:t>
      </w:r>
    </w:p>
    <w:p w14:paraId="3CFB5287" w14:textId="77777777" w:rsidR="007A6E31" w:rsidRPr="00A60146" w:rsidRDefault="007A6E31" w:rsidP="002C0466">
      <w:pPr>
        <w:pStyle w:val="2"/>
      </w:pPr>
      <w:r>
        <w:t>安装和验证</w:t>
      </w:r>
      <w:r>
        <w:t xml:space="preserve"> Mininet </w:t>
      </w:r>
      <w:r>
        <w:t>拓扑</w:t>
      </w:r>
    </w:p>
    <w:p w14:paraId="1099D1E3" w14:textId="77777777" w:rsidR="007A6E31" w:rsidRPr="00A778B1" w:rsidRDefault="007A6E31" w:rsidP="007A6E31">
      <w:pPr>
        <w:pStyle w:val="BodyTextL25"/>
      </w:pPr>
      <w:r>
        <w:t>在此部分中，您将使用</w:t>
      </w:r>
      <w:r>
        <w:t xml:space="preserve"> Python </w:t>
      </w:r>
      <w:r>
        <w:t>脚本在</w:t>
      </w:r>
      <w:r>
        <w:t xml:space="preserve"> CyberOps </w:t>
      </w:r>
      <w:r>
        <w:t>虚拟机中设置</w:t>
      </w:r>
      <w:r>
        <w:t xml:space="preserve"> Mininet </w:t>
      </w:r>
      <w:r>
        <w:t>拓扑。然后，您需要记录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78159C2C" w14:textId="77777777" w:rsidR="007A6E31" w:rsidRDefault="007A6E31" w:rsidP="00176E39">
      <w:pPr>
        <w:pStyle w:val="3"/>
      </w:pPr>
      <w:r>
        <w:t>验证</w:t>
      </w:r>
      <w:r>
        <w:t xml:space="preserve"> PC </w:t>
      </w:r>
      <w:r>
        <w:t>的接口地址。</w:t>
      </w:r>
    </w:p>
    <w:p w14:paraId="7015325A" w14:textId="77777777" w:rsidR="007A6E31" w:rsidRDefault="007A6E31" w:rsidP="007A6E31">
      <w:pPr>
        <w:pStyle w:val="BodyTextL25"/>
      </w:pPr>
      <w:r>
        <w:t>启动并登录您在之前的实验中使用以下凭证安装的</w:t>
      </w:r>
      <w:r>
        <w:t xml:space="preserve"> CyberOps Workstation</w:t>
      </w:r>
      <w:r>
        <w:t>：</w:t>
      </w:r>
    </w:p>
    <w:p w14:paraId="783995F6" w14:textId="77777777" w:rsidR="007A6E31" w:rsidRDefault="007A6E31" w:rsidP="007A6E31">
      <w:pPr>
        <w:pStyle w:val="BodyTextL50"/>
        <w:rPr>
          <w:b/>
        </w:rPr>
      </w:pPr>
      <w:r>
        <w:t>用户名：</w:t>
      </w:r>
      <w:r w:rsidRPr="00830BC5">
        <w:rPr>
          <w:b/>
        </w:rPr>
        <w:t>analyst</w:t>
      </w:r>
      <w:r>
        <w:tab/>
        <w:t xml:space="preserve"> </w:t>
      </w:r>
      <w:r>
        <w:t>密码：</w:t>
      </w:r>
      <w:r>
        <w:rPr>
          <w:b/>
        </w:rPr>
        <w:t>cyberops</w:t>
      </w:r>
    </w:p>
    <w:p w14:paraId="543AF487" w14:textId="77777777" w:rsidR="007A6E31" w:rsidRDefault="007A6E31" w:rsidP="00176E39">
      <w:pPr>
        <w:pStyle w:val="3"/>
      </w:pPr>
      <w:r>
        <w:t>运行</w:t>
      </w:r>
      <w:r>
        <w:t xml:space="preserve"> Python </w:t>
      </w:r>
      <w:r>
        <w:t>脚本以安装</w:t>
      </w:r>
      <w:r>
        <w:t xml:space="preserve"> Mininet </w:t>
      </w:r>
      <w:r>
        <w:t>拓扑。</w:t>
      </w:r>
    </w:p>
    <w:p w14:paraId="74C3CA1D" w14:textId="40101B81" w:rsidR="007A6E31" w:rsidRPr="00C35593" w:rsidRDefault="007A6E31" w:rsidP="00C35593">
      <w:r w:rsidRPr="00C35593">
        <w:t>打开终端仿真程序以启动</w:t>
      </w:r>
      <w:r w:rsidRPr="00C35593">
        <w:t xml:space="preserve"> Mininet</w:t>
      </w:r>
      <w:r w:rsidRPr="00C35593">
        <w:t>，并在提示符后输入以下命令。系统提示时，输入</w:t>
      </w:r>
      <w:r w:rsidRPr="00C35593">
        <w:t xml:space="preserve"> </w:t>
      </w:r>
      <w:proofErr w:type="spellStart"/>
      <w:r w:rsidRPr="00C35593">
        <w:t>cyberops</w:t>
      </w:r>
      <w:proofErr w:type="spellEnd"/>
      <w:r w:rsidRPr="00C35593">
        <w:t xml:space="preserve"> </w:t>
      </w:r>
      <w:r w:rsidRPr="00C35593">
        <w:t>作为密码。</w:t>
      </w:r>
    </w:p>
    <w:p w14:paraId="162DAA08" w14:textId="77777777" w:rsidR="007A6E31" w:rsidRPr="00C35593" w:rsidRDefault="007A6E31" w:rsidP="00C35593">
      <w:r w:rsidRPr="00C35593">
        <w:t>[</w:t>
      </w:r>
      <w:proofErr w:type="spellStart"/>
      <w:r w:rsidRPr="00C35593">
        <w:t>analyst@secOps</w:t>
      </w:r>
      <w:proofErr w:type="spellEnd"/>
      <w:r w:rsidRPr="00C35593">
        <w:t xml:space="preserve"> </w:t>
      </w:r>
      <w:proofErr w:type="gramStart"/>
      <w:r w:rsidRPr="00C35593">
        <w:t>~]$</w:t>
      </w:r>
      <w:proofErr w:type="gramEnd"/>
      <w:r w:rsidRPr="00C35593">
        <w:t xml:space="preserve"> </w:t>
      </w:r>
      <w:proofErr w:type="spellStart"/>
      <w:r w:rsidRPr="00C35593">
        <w:t>sudo</w:t>
      </w:r>
      <w:proofErr w:type="spellEnd"/>
      <w:r w:rsidRPr="00C35593">
        <w:t xml:space="preserve"> ~/lab.support.files/scripts/cyberops_topo.py</w:t>
      </w:r>
    </w:p>
    <w:p w14:paraId="70E0B32B" w14:textId="77777777" w:rsidR="007A6E31" w:rsidRPr="00C35593" w:rsidRDefault="007A6E31" w:rsidP="00C35593">
      <w:r w:rsidRPr="00C35593">
        <w:t>[</w:t>
      </w:r>
      <w:proofErr w:type="spellStart"/>
      <w:r w:rsidRPr="00C35593">
        <w:t>sudo</w:t>
      </w:r>
      <w:proofErr w:type="spellEnd"/>
      <w:r w:rsidRPr="00C35593">
        <w:t xml:space="preserve">] password for analyst: </w:t>
      </w:r>
    </w:p>
    <w:p w14:paraId="774676A6" w14:textId="79439F06" w:rsidR="007A6E31" w:rsidRDefault="00244F22" w:rsidP="00C35593">
      <w:r w:rsidRPr="00244F22">
        <w:rPr>
          <w:noProof/>
        </w:rPr>
        <w:drawing>
          <wp:inline distT="0" distB="0" distL="0" distR="0" wp14:anchorId="2979D08E" wp14:editId="4AD9411D">
            <wp:extent cx="3599459" cy="3340735"/>
            <wp:effectExtent l="0" t="0" r="1270" b="0"/>
            <wp:docPr id="964469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713" cy="3345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2AC39" w14:textId="77777777" w:rsidR="007A6E31" w:rsidRDefault="007A6E31" w:rsidP="00FC3DBD">
      <w:pPr>
        <w:pStyle w:val="3"/>
      </w:pPr>
      <w:r>
        <w:t>记录</w:t>
      </w:r>
      <w:r>
        <w:t xml:space="preserve"> H1 </w:t>
      </w:r>
      <w:r>
        <w:t>和</w:t>
      </w:r>
      <w:r>
        <w:t xml:space="preserve"> H2 </w:t>
      </w:r>
      <w:r>
        <w:t>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49D5F287" w14:textId="77777777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mininet </w:t>
      </w:r>
      <w:r>
        <w:t>提示符后，启动主机</w:t>
      </w:r>
      <w:r>
        <w:t xml:space="preserve"> H1 </w:t>
      </w:r>
      <w:r>
        <w:t>和</w:t>
      </w:r>
      <w:r>
        <w:t xml:space="preserve"> H2 </w:t>
      </w:r>
      <w:r>
        <w:t>上的终端窗口。这将为这些主机打开单独的窗口。每台主机都将有单独的网络配置，包括唯一的</w:t>
      </w:r>
      <w:r>
        <w:t xml:space="preserve"> IP </w:t>
      </w:r>
      <w:r>
        <w:t>地址和</w:t>
      </w:r>
      <w:r>
        <w:t xml:space="preserve"> MAC </w:t>
      </w:r>
      <w:r>
        <w:t>地址。</w:t>
      </w:r>
      <w:r>
        <w:t xml:space="preserve"> </w:t>
      </w:r>
    </w:p>
    <w:p w14:paraId="2FC60D7F" w14:textId="77777777" w:rsidR="007A6E31" w:rsidRDefault="007A6E31" w:rsidP="007A6E31">
      <w:pPr>
        <w:pStyle w:val="CMD"/>
      </w:pPr>
      <w:r>
        <w:t>*** 启动 CLI：</w:t>
      </w:r>
    </w:p>
    <w:p w14:paraId="5C007C8E" w14:textId="77777777" w:rsidR="007A6E31" w:rsidRDefault="007A6E31" w:rsidP="007A6E31">
      <w:pPr>
        <w:pStyle w:val="CMD"/>
      </w:pPr>
      <w:r>
        <w:lastRenderedPageBreak/>
        <w:t xml:space="preserve">mininet&gt; </w:t>
      </w:r>
      <w:r>
        <w:rPr>
          <w:b/>
        </w:rPr>
        <w:t>xterm H1</w:t>
      </w:r>
    </w:p>
    <w:p w14:paraId="19B72F0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H2</w:t>
      </w:r>
    </w:p>
    <w:p w14:paraId="2392DD8E" w14:textId="3FE3EA2D" w:rsidR="007A6E31" w:rsidRDefault="007A6E31" w:rsidP="007A6E31">
      <w:pPr>
        <w:pStyle w:val="SubStepAlpha"/>
        <w:numPr>
          <w:ilvl w:val="2"/>
          <w:numId w:val="11"/>
        </w:numPr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H2</w:t>
      </w:r>
      <w:r>
        <w:t xml:space="preserve"> </w:t>
      </w:r>
      <w:r>
        <w:t>执行相同的操作。下面突出显示了</w:t>
      </w:r>
      <w:r>
        <w:t xml:space="preserve"> IPv4 </w:t>
      </w:r>
      <w:r>
        <w:t>地址和</w:t>
      </w:r>
      <w:r>
        <w:t xml:space="preserve"> MAC </w:t>
      </w:r>
      <w:r>
        <w:t>地址以供参考。</w:t>
      </w:r>
    </w:p>
    <w:p w14:paraId="6B48E711" w14:textId="77777777" w:rsidR="00767AE2" w:rsidRDefault="00767AE2" w:rsidP="00767AE2">
      <w:pPr>
        <w:pStyle w:val="CMD"/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ip address</w:t>
      </w:r>
    </w:p>
    <w:p w14:paraId="59DC742F" w14:textId="0DC475E4" w:rsidR="00767AE2" w:rsidRDefault="00767AE2" w:rsidP="00767AE2">
      <w:pPr>
        <w:pStyle w:val="CMD"/>
      </w:pPr>
      <w:r>
        <w:t>&lt;output omitted&gt;</w:t>
      </w:r>
    </w:p>
    <w:p w14:paraId="796206BD" w14:textId="77777777" w:rsidR="00767AE2" w:rsidRDefault="00767AE2" w:rsidP="00767AE2">
      <w:pPr>
        <w:pStyle w:val="CMDOutput"/>
      </w:pPr>
      <w:r>
        <w:t>2: H1-eth0@if3: &lt;</w:t>
      </w:r>
      <w:proofErr w:type="gramStart"/>
      <w:r>
        <w:t>BROADCAST,MULTICAST</w:t>
      </w:r>
      <w:proofErr w:type="gramEnd"/>
      <w:r>
        <w:t>,</w:t>
      </w:r>
      <w:proofErr w:type="gramStart"/>
      <w:r>
        <w:t>UP,LOWER</w:t>
      </w:r>
      <w:proofErr w:type="gramEnd"/>
      <w:r>
        <w:t>_UP&gt; mtu 1500 qdisc noqueue state UP group default qlen 1000</w:t>
      </w:r>
    </w:p>
    <w:p w14:paraId="40A979E5" w14:textId="77777777" w:rsidR="00767AE2" w:rsidRDefault="00767AE2" w:rsidP="00767AE2">
      <w:pPr>
        <w:pStyle w:val="CMDOutput"/>
      </w:pPr>
      <w:r>
        <w:t xml:space="preserve">link/ether </w:t>
      </w:r>
      <w:proofErr w:type="gramStart"/>
      <w:r>
        <w:rPr>
          <w:highlight w:val="yellow"/>
        </w:rPr>
        <w:t>ba:d</w:t>
      </w:r>
      <w:proofErr w:type="gramEnd"/>
      <w:r>
        <w:rPr>
          <w:highlight w:val="yellow"/>
        </w:rPr>
        <w:t>4:1d:7</w:t>
      </w:r>
      <w:proofErr w:type="gramStart"/>
      <w:r>
        <w:rPr>
          <w:highlight w:val="yellow"/>
        </w:rPr>
        <w:t>b:f</w:t>
      </w:r>
      <w:proofErr w:type="gramEnd"/>
      <w:r>
        <w:rPr>
          <w:highlight w:val="yellow"/>
        </w:rPr>
        <w:t>3:61</w:t>
      </w:r>
      <w:r>
        <w:t xml:space="preserve"> brd 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>:</w:t>
      </w:r>
      <w:proofErr w:type="gramStart"/>
      <w:r>
        <w:t>ff:ff</w:t>
      </w:r>
      <w:proofErr w:type="gramEnd"/>
      <w:r>
        <w:t xml:space="preserve"> link-netnsid 0</w:t>
      </w:r>
    </w:p>
    <w:p w14:paraId="40B61C22" w14:textId="77777777" w:rsidR="00767AE2" w:rsidRDefault="00767AE2" w:rsidP="00767AE2">
      <w:pPr>
        <w:pStyle w:val="CMDOutput"/>
      </w:pPr>
      <w:r>
        <w:t>inet</w:t>
      </w:r>
      <w:r w:rsidRPr="00767AE2">
        <w:rPr>
          <w:highlight w:val="yellow"/>
        </w:rPr>
        <w:t xml:space="preserve"> 10.0.0.11/24</w:t>
      </w:r>
      <w:r>
        <w:t xml:space="preserve"> brd 10.0.0.255 scope global H1-eth0</w:t>
      </w:r>
    </w:p>
    <w:p w14:paraId="25622B4E" w14:textId="77777777" w:rsidR="00767AE2" w:rsidRDefault="00767AE2" w:rsidP="00767AE2">
      <w:pPr>
        <w:pStyle w:val="CMDOutput"/>
      </w:pPr>
      <w:r>
        <w:t>valid_lft forever preferred_lft forever</w:t>
      </w:r>
    </w:p>
    <w:p w14:paraId="422418D7" w14:textId="77777777" w:rsidR="00767AE2" w:rsidRDefault="00767AE2" w:rsidP="00767AE2">
      <w:pPr>
        <w:pStyle w:val="CMDOutput"/>
      </w:pPr>
      <w:r>
        <w:t>inet6 fe</w:t>
      </w:r>
      <w:proofErr w:type="gramStart"/>
      <w:r>
        <w:t>80::</w:t>
      </w:r>
      <w:proofErr w:type="gramEnd"/>
      <w:r>
        <w:t>b8d4:1</w:t>
      </w:r>
      <w:proofErr w:type="gramStart"/>
      <w:r>
        <w:t>dff:fe</w:t>
      </w:r>
      <w:proofErr w:type="gramEnd"/>
      <w:r>
        <w:t>7</w:t>
      </w:r>
      <w:proofErr w:type="gramStart"/>
      <w:r>
        <w:t>b:f</w:t>
      </w:r>
      <w:proofErr w:type="gramEnd"/>
      <w:r>
        <w:t xml:space="preserve">361/64 scope link </w:t>
      </w:r>
    </w:p>
    <w:p w14:paraId="7DD9D136" w14:textId="05456EFF" w:rsidR="00767AE2" w:rsidRDefault="00767AE2" w:rsidP="00767AE2">
      <w:pPr>
        <w:pStyle w:val="CMDOutput"/>
        <w:spacing w:after="240"/>
      </w:pP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  <w:r w:rsidR="00244F22" w:rsidRPr="00244F22">
        <w:rPr>
          <w:noProof/>
        </w:rPr>
        <w:drawing>
          <wp:inline distT="0" distB="0" distL="0" distR="0" wp14:anchorId="358B4456" wp14:editId="1404F278">
            <wp:extent cx="4667139" cy="2431353"/>
            <wp:effectExtent l="0" t="0" r="635" b="7620"/>
            <wp:docPr id="3342282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8" b="2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139" cy="243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6E74F3DC" wp14:editId="0240A6A3">
            <wp:extent cx="4722495" cy="3350895"/>
            <wp:effectExtent l="0" t="0" r="1905" b="1905"/>
            <wp:docPr id="5079448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247"/>
        <w:gridCol w:w="2340"/>
        <w:gridCol w:w="5313"/>
      </w:tblGrid>
      <w:tr w:rsidR="007A6E31" w14:paraId="2398BC76" w14:textId="77777777" w:rsidTr="002C0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47" w:type="dxa"/>
          </w:tcPr>
          <w:p w14:paraId="46D9D9AC" w14:textId="77777777" w:rsidR="007A6E31" w:rsidRPr="00C75161" w:rsidRDefault="007A6E31" w:rsidP="00C75161">
            <w:pPr>
              <w:pStyle w:val="TableHeading"/>
            </w:pPr>
            <w:r>
              <w:lastRenderedPageBreak/>
              <w:t>主机-接口</w:t>
            </w:r>
          </w:p>
        </w:tc>
        <w:tc>
          <w:tcPr>
            <w:tcW w:w="2340" w:type="dxa"/>
          </w:tcPr>
          <w:p w14:paraId="2E8086DC" w14:textId="77777777" w:rsidR="007A6E31" w:rsidRPr="00C75161" w:rsidRDefault="007A6E31" w:rsidP="00C75161">
            <w:pPr>
              <w:pStyle w:val="TableHeading"/>
            </w:pPr>
            <w:r>
              <w:t>IP 地址</w:t>
            </w:r>
          </w:p>
        </w:tc>
        <w:tc>
          <w:tcPr>
            <w:tcW w:w="5313" w:type="dxa"/>
          </w:tcPr>
          <w:p w14:paraId="13C26491" w14:textId="77777777" w:rsidR="007A6E31" w:rsidRPr="00C75161" w:rsidRDefault="007A6E31" w:rsidP="00C75161">
            <w:pPr>
              <w:pStyle w:val="TableHeading"/>
            </w:pPr>
            <w:r>
              <w:t>MAC 地址</w:t>
            </w:r>
          </w:p>
        </w:tc>
      </w:tr>
      <w:tr w:rsidR="00CD79D9" w14:paraId="2EC8917F" w14:textId="77777777" w:rsidTr="00496D6C">
        <w:tc>
          <w:tcPr>
            <w:tcW w:w="2247" w:type="dxa"/>
          </w:tcPr>
          <w:p w14:paraId="3582ADAB" w14:textId="77777777" w:rsidR="00CD79D9" w:rsidRDefault="00CD79D9" w:rsidP="00CD79D9">
            <w:pPr>
              <w:pStyle w:val="TableText"/>
            </w:pPr>
            <w:r>
              <w:t>H1-eth0</w:t>
            </w:r>
          </w:p>
        </w:tc>
        <w:tc>
          <w:tcPr>
            <w:tcW w:w="2340" w:type="dxa"/>
            <w:vAlign w:val="center"/>
          </w:tcPr>
          <w:p w14:paraId="714D58CD" w14:textId="7151C75A" w:rsidR="00CD79D9" w:rsidRPr="002A574C" w:rsidRDefault="00CD79D9" w:rsidP="00CD79D9">
            <w:pPr>
              <w:pStyle w:val="TableText"/>
              <w:ind w:firstLineChars="100" w:firstLine="200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10.0.0.11/24</w:t>
            </w:r>
          </w:p>
        </w:tc>
        <w:tc>
          <w:tcPr>
            <w:tcW w:w="5313" w:type="dxa"/>
            <w:vAlign w:val="center"/>
          </w:tcPr>
          <w:p w14:paraId="3F54AEF4" w14:textId="339BBCC9" w:rsidR="00CD79D9" w:rsidRPr="00E7540B" w:rsidRDefault="00CD79D9" w:rsidP="00CD79D9">
            <w:pPr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  <w:proofErr w:type="gramStart"/>
            <w:r>
              <w:rPr>
                <w:rFonts w:ascii="Segoe UI" w:hAnsi="Segoe UI" w:cs="Segoe UI"/>
                <w:color w:val="000000"/>
              </w:rPr>
              <w:t>a:b</w:t>
            </w:r>
            <w:proofErr w:type="gramEnd"/>
            <w:r>
              <w:rPr>
                <w:rFonts w:ascii="Segoe UI" w:hAnsi="Segoe UI" w:cs="Segoe UI"/>
                <w:color w:val="000000"/>
              </w:rPr>
              <w:t>4:55:83:</w:t>
            </w:r>
            <w:proofErr w:type="gramStart"/>
            <w:r>
              <w:rPr>
                <w:rFonts w:ascii="Segoe UI" w:hAnsi="Segoe UI" w:cs="Segoe UI"/>
                <w:color w:val="000000"/>
              </w:rPr>
              <w:t>dd:ef</w:t>
            </w:r>
            <w:proofErr w:type="gramEnd"/>
          </w:p>
        </w:tc>
      </w:tr>
      <w:tr w:rsidR="00CD79D9" w14:paraId="31E88E51" w14:textId="77777777" w:rsidTr="005315D9">
        <w:tc>
          <w:tcPr>
            <w:tcW w:w="2247" w:type="dxa"/>
          </w:tcPr>
          <w:p w14:paraId="5F827A38" w14:textId="77777777" w:rsidR="00CD79D9" w:rsidRDefault="00CD79D9" w:rsidP="00CD79D9">
            <w:pPr>
              <w:pStyle w:val="TableText"/>
            </w:pPr>
            <w:r>
              <w:t>H2-eth0</w:t>
            </w:r>
          </w:p>
        </w:tc>
        <w:tc>
          <w:tcPr>
            <w:tcW w:w="2340" w:type="dxa"/>
            <w:vAlign w:val="center"/>
          </w:tcPr>
          <w:p w14:paraId="2B97A251" w14:textId="59556B90" w:rsidR="00CD79D9" w:rsidRPr="002A574C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10.0.0.12/24</w:t>
            </w:r>
          </w:p>
        </w:tc>
        <w:tc>
          <w:tcPr>
            <w:tcW w:w="5313" w:type="dxa"/>
            <w:vAlign w:val="center"/>
          </w:tcPr>
          <w:p w14:paraId="733ACD72" w14:textId="1D15360A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62:10:7</w:t>
            </w:r>
            <w:proofErr w:type="gramStart"/>
            <w:r>
              <w:rPr>
                <w:rFonts w:ascii="Segoe UI" w:hAnsi="Segoe UI" w:cs="Segoe UI"/>
                <w:color w:val="000000"/>
              </w:rPr>
              <w:t>c:67:2</w:t>
            </w:r>
            <w:proofErr w:type="gramEnd"/>
            <w:r>
              <w:rPr>
                <w:rFonts w:ascii="Segoe UI" w:hAnsi="Segoe UI" w:cs="Segoe UI"/>
                <w:color w:val="000000"/>
              </w:rPr>
              <w:t>b:99</w:t>
            </w:r>
          </w:p>
        </w:tc>
      </w:tr>
    </w:tbl>
    <w:p w14:paraId="41A895AA" w14:textId="77777777" w:rsidR="007A6E31" w:rsidRDefault="007A6E31" w:rsidP="002C0466">
      <w:pPr>
        <w:pStyle w:val="2"/>
      </w:pPr>
      <w:r>
        <w:t>在</w:t>
      </w:r>
      <w:r>
        <w:t xml:space="preserve"> Wireshark </w:t>
      </w:r>
      <w:r>
        <w:t>中捕获和分析</w:t>
      </w:r>
      <w:r>
        <w:t xml:space="preserve"> ICMP </w:t>
      </w:r>
      <w:r>
        <w:t>数据</w:t>
      </w:r>
    </w:p>
    <w:p w14:paraId="7B82653C" w14:textId="77777777" w:rsidR="007A6E31" w:rsidRPr="00C24DF9" w:rsidRDefault="007A6E31" w:rsidP="007A6E31">
      <w:pPr>
        <w:pStyle w:val="BodyTextL25"/>
      </w:pPr>
      <w:r>
        <w:t>在此部分，您需要在</w:t>
      </w:r>
      <w:r>
        <w:t xml:space="preserve"> Mininet </w:t>
      </w:r>
      <w:r>
        <w:t>中的两台主机之间进行</w:t>
      </w:r>
      <w:r>
        <w:t xml:space="preserve"> ping </w:t>
      </w:r>
      <w:r>
        <w:t>操作，并在</w:t>
      </w:r>
      <w:r>
        <w:t xml:space="preserve"> Wireshark </w:t>
      </w:r>
      <w:r>
        <w:t>中捕获</w:t>
      </w:r>
      <w:r>
        <w:t xml:space="preserve"> ICMP </w:t>
      </w:r>
      <w:r>
        <w:t>请求和应答。您还将查看已捕获的</w:t>
      </w:r>
      <w:r>
        <w:t xml:space="preserve"> PDU </w:t>
      </w:r>
      <w:r>
        <w:t>内是否存在特定信息。这种分析应有助于阐明数据包报头如何用于将数据传输到目的地。</w:t>
      </w:r>
    </w:p>
    <w:p w14:paraId="54729DC4" w14:textId="77777777" w:rsidR="007A6E31" w:rsidRDefault="007A6E31" w:rsidP="002C0466">
      <w:pPr>
        <w:pStyle w:val="3"/>
      </w:pPr>
      <w:r>
        <w:t>检查同一</w:t>
      </w:r>
      <w:r>
        <w:t xml:space="preserve"> LAN </w:t>
      </w:r>
      <w:r>
        <w:t>上捕获的数据。</w:t>
      </w:r>
    </w:p>
    <w:p w14:paraId="5A20450F" w14:textId="77777777" w:rsidR="00E364AD" w:rsidRDefault="007A6E31" w:rsidP="007A6E31">
      <w:pPr>
        <w:pStyle w:val="BodyTextL25"/>
        <w:keepNext/>
      </w:pPr>
      <w:r>
        <w:t>在此步骤中，您需要研究团队成员</w:t>
      </w:r>
      <w:r>
        <w:t xml:space="preserve"> PC </w:t>
      </w:r>
      <w:r>
        <w:t>的</w:t>
      </w:r>
      <w:r>
        <w:t xml:space="preserve"> ping </w:t>
      </w:r>
      <w:r>
        <w:t>请求生成的数据。</w:t>
      </w:r>
      <w:r>
        <w:t xml:space="preserve">Wireshark </w:t>
      </w:r>
      <w:r>
        <w:t>分三部分显示：</w:t>
      </w:r>
    </w:p>
    <w:p w14:paraId="52C84934" w14:textId="18706C7B" w:rsidR="00E364AD" w:rsidRDefault="007A6E31" w:rsidP="00E364AD">
      <w:pPr>
        <w:pStyle w:val="Bulletlevel2"/>
      </w:pPr>
      <w:r>
        <w:t>顶部部分显示捕获的</w:t>
      </w:r>
      <w:r>
        <w:t xml:space="preserve"> PDU </w:t>
      </w:r>
      <w:r>
        <w:t>帧的列表，以及列出的</w:t>
      </w:r>
      <w:r>
        <w:t xml:space="preserve"> IP </w:t>
      </w:r>
      <w:r>
        <w:t>数据包信息的摘要。</w:t>
      </w:r>
    </w:p>
    <w:p w14:paraId="3638CA2C" w14:textId="7D1136CE" w:rsidR="00E364AD" w:rsidRDefault="00E364AD" w:rsidP="00E364AD">
      <w:pPr>
        <w:pStyle w:val="Bulletlevel2"/>
      </w:pPr>
      <w:r>
        <w:t>中间部分列出屏幕顶部部分中所选择的帧的</w:t>
      </w:r>
      <w:r>
        <w:t xml:space="preserve"> PDU </w:t>
      </w:r>
      <w:r>
        <w:t>信息，并按协议层拆分捕获的</w:t>
      </w:r>
      <w:r>
        <w:t xml:space="preserve"> PDU </w:t>
      </w:r>
      <w:r>
        <w:t>帧。</w:t>
      </w:r>
    </w:p>
    <w:p w14:paraId="4C1B427E" w14:textId="763682FA" w:rsidR="007A6E31" w:rsidRDefault="00E364AD" w:rsidP="00E364AD">
      <w:pPr>
        <w:pStyle w:val="Bulletlevel2"/>
      </w:pPr>
      <w:r>
        <w:t>底部部分显示每层的原始数据。原始数据同时以十六进制和十进制形式显示。</w:t>
      </w:r>
    </w:p>
    <w:p w14:paraId="4CD2B0E4" w14:textId="77777777" w:rsidR="007A6E31" w:rsidRDefault="007A6E31" w:rsidP="007A6E31">
      <w:pPr>
        <w:pStyle w:val="Visual"/>
      </w:pPr>
      <w:r>
        <w:rPr>
          <w:noProof/>
        </w:rPr>
        <w:drawing>
          <wp:inline distT="0" distB="0" distL="0" distR="0" wp14:anchorId="24EC9E92" wp14:editId="248C18A3">
            <wp:extent cx="5486400" cy="3072893"/>
            <wp:effectExtent l="19050" t="19050" r="19050" b="13335"/>
            <wp:docPr id="11" name="Picture 11" descr="Screenshot of Wireshark highlighting the Top, Middle, and Bottom s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893"/>
                    </a:xfrm>
                    <a:prstGeom prst="rect">
                      <a:avLst/>
                    </a:prstGeom>
                    <a:noFill/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9D901DB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上，输入</w:t>
      </w:r>
      <w:r>
        <w:t xml:space="preserve"> </w:t>
      </w:r>
      <w:r>
        <w:rPr>
          <w:b/>
        </w:rPr>
        <w:t>wireshark &amp;</w:t>
      </w:r>
      <w:r>
        <w:t xml:space="preserve"> </w:t>
      </w:r>
      <w:r>
        <w:t>以启动</w:t>
      </w:r>
      <w:r>
        <w:t xml:space="preserve"> Wireshark</w:t>
      </w:r>
      <w:r>
        <w:t>（在此实验中，弹出警告无关紧要）。点击</w:t>
      </w:r>
      <w:r>
        <w:t xml:space="preserve"> </w:t>
      </w:r>
      <w:r>
        <w:rPr>
          <w:b/>
        </w:rPr>
        <w:t>OK</w:t>
      </w:r>
      <w:r>
        <w:t xml:space="preserve"> </w:t>
      </w:r>
      <w:r>
        <w:t>继续。</w:t>
      </w:r>
    </w:p>
    <w:p w14:paraId="2528FF09" w14:textId="77777777" w:rsidR="007A6E31" w:rsidRDefault="007A6E31" w:rsidP="007A6E31">
      <w:pPr>
        <w:pStyle w:val="CMD"/>
      </w:pPr>
      <w:r>
        <w:t>[root@</w:t>
      </w:r>
      <w:proofErr w:type="gramStart"/>
      <w:r>
        <w:t>secOps]#</w:t>
      </w:r>
      <w:proofErr w:type="gramEnd"/>
      <w:r>
        <w:rPr>
          <w:b/>
        </w:rPr>
        <w:t xml:space="preserve"> wireshark &amp;</w:t>
      </w:r>
    </w:p>
    <w:p w14:paraId="30CCB2E5" w14:textId="77777777" w:rsidR="007A6E31" w:rsidRDefault="007A6E31" w:rsidP="007A6E31">
      <w:pPr>
        <w:pStyle w:val="CMD"/>
      </w:pPr>
      <w:r>
        <w:t>[1] 1552</w:t>
      </w:r>
    </w:p>
    <w:p w14:paraId="37F7BEA1" w14:textId="77777777" w:rsidR="007A6E31" w:rsidRDefault="007A6E31" w:rsidP="007A6E31">
      <w:pPr>
        <w:pStyle w:val="CMD"/>
      </w:pPr>
      <w:r>
        <w:t xml:space="preserve">[root@secOps </w:t>
      </w:r>
      <w:proofErr w:type="gramStart"/>
      <w:r>
        <w:t>~]#</w:t>
      </w:r>
      <w:proofErr w:type="gramEnd"/>
      <w:r>
        <w:t xml:space="preserve"> </w:t>
      </w:r>
    </w:p>
    <w:p w14:paraId="3658EC3F" w14:textId="77777777" w:rsidR="007A6E31" w:rsidRDefault="007A6E31" w:rsidP="007A6E31">
      <w:pPr>
        <w:pStyle w:val="CMD"/>
      </w:pPr>
      <w:r>
        <w:t>** (wireshark:1552): WARNING **: Couldn't connect to accessibility bus: Failed to connect to socket /tmp/dbus-f0dFz9baYA: Connection refused</w:t>
      </w:r>
    </w:p>
    <w:p w14:paraId="0C6C0ADA" w14:textId="77777777" w:rsidR="007A6E31" w:rsidRDefault="007A6E31" w:rsidP="007A6E31">
      <w:pPr>
        <w:pStyle w:val="CMD"/>
      </w:pPr>
      <w:r>
        <w:t>Gtk-Message: GtkDialog mapped without a transient parent. This is discouraged.</w:t>
      </w:r>
    </w:p>
    <w:p w14:paraId="27E8F822" w14:textId="77777777" w:rsidR="007A6E31" w:rsidRDefault="007A6E31" w:rsidP="00780E04">
      <w:pPr>
        <w:pStyle w:val="SubStepAlpha"/>
        <w:keepNext/>
      </w:pPr>
      <w:r>
        <w:lastRenderedPageBreak/>
        <w:t>在</w:t>
      </w:r>
      <w:r>
        <w:t xml:space="preserve"> Wireshark </w:t>
      </w:r>
      <w:r>
        <w:t>窗口的</w:t>
      </w:r>
      <w:r>
        <w:t xml:space="preserve"> </w:t>
      </w:r>
      <w:r>
        <w:rPr>
          <w:b/>
        </w:rPr>
        <w:t>Capture</w:t>
      </w:r>
      <w:r>
        <w:t>（捕获）标题下，选择</w:t>
      </w:r>
      <w:r>
        <w:t xml:space="preserve"> </w:t>
      </w:r>
      <w:r>
        <w:rPr>
          <w:b/>
        </w:rPr>
        <w:t>H1-eth0</w:t>
      </w:r>
      <w:r>
        <w:t xml:space="preserve"> </w:t>
      </w:r>
      <w:r>
        <w:t>接口。点击</w:t>
      </w:r>
      <w:r>
        <w:t xml:space="preserve"> </w:t>
      </w:r>
      <w:r>
        <w:rPr>
          <w:b/>
        </w:rPr>
        <w:t>Start</w:t>
      </w:r>
      <w:r>
        <w:t>（开始）捕获数据流量。</w:t>
      </w:r>
    </w:p>
    <w:p w14:paraId="4902FDD4" w14:textId="345DF14B" w:rsidR="00FC3DBD" w:rsidRDefault="00FC3DBD" w:rsidP="007A6E31">
      <w:pPr>
        <w:pStyle w:val="Visual"/>
      </w:pPr>
      <w:r w:rsidRPr="00FC3DBD">
        <w:rPr>
          <w:noProof/>
        </w:rPr>
        <w:drawing>
          <wp:inline distT="0" distB="0" distL="0" distR="0" wp14:anchorId="12FEACEE" wp14:editId="6B0A362A">
            <wp:extent cx="3883294" cy="2064393"/>
            <wp:effectExtent l="19050" t="19050" r="22225" b="12065"/>
            <wp:docPr id="7" name="Picture 7" descr="Screenshot of the Wireshark Capture heading with the H1-eth0 interfac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083" cy="2088203"/>
                    </a:xfrm>
                    <a:prstGeom prst="rect">
                      <a:avLst/>
                    </a:prstGeom>
                    <a:ln w="254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3DE862" w14:textId="77777777" w:rsidR="007A6E31" w:rsidRDefault="007A6E31" w:rsidP="00FC3DBD">
      <w:pPr>
        <w:pStyle w:val="SubStepAlpha"/>
      </w:pPr>
      <w:r>
        <w:t>在</w:t>
      </w:r>
      <w:r>
        <w:t xml:space="preserve"> </w:t>
      </w:r>
      <w:r>
        <w:rPr>
          <w:b/>
        </w:rPr>
        <w:t>Node: H1</w:t>
      </w:r>
      <w:r>
        <w:t xml:space="preserve"> </w:t>
      </w:r>
      <w:r>
        <w:t>上，如有必要，按</w:t>
      </w:r>
      <w:r>
        <w:t xml:space="preserve"> Enter </w:t>
      </w:r>
      <w:r>
        <w:t>键以获取提示。然后键入</w:t>
      </w:r>
      <w:r>
        <w:t xml:space="preserve"> </w:t>
      </w:r>
      <w:r>
        <w:rPr>
          <w:b/>
        </w:rPr>
        <w:t>ping-c 5 10.0.0.12</w:t>
      </w:r>
      <w:r>
        <w:t>，对</w:t>
      </w:r>
      <w:r>
        <w:t xml:space="preserve"> H2 </w:t>
      </w:r>
      <w:r>
        <w:t>执行五次</w:t>
      </w:r>
      <w:r>
        <w:t xml:space="preserve"> ping </w:t>
      </w:r>
      <w:r>
        <w:t>操作。命令选项</w:t>
      </w:r>
      <w:r>
        <w:t xml:space="preserve"> </w:t>
      </w:r>
      <w:r>
        <w:rPr>
          <w:b/>
        </w:rPr>
        <w:t xml:space="preserve">-c </w:t>
      </w:r>
      <w:r>
        <w:t>指定</w:t>
      </w:r>
      <w:r>
        <w:t xml:space="preserve"> ping </w:t>
      </w:r>
      <w:r>
        <w:t>操作的次数或数量。</w:t>
      </w:r>
      <w:r w:rsidRPr="00A778B1">
        <w:rPr>
          <w:b/>
        </w:rPr>
        <w:t xml:space="preserve">5 </w:t>
      </w:r>
      <w:r>
        <w:t>指定应发送五次</w:t>
      </w:r>
      <w:r>
        <w:t xml:space="preserve"> ping</w:t>
      </w:r>
      <w:r>
        <w:t>。所有</w:t>
      </w:r>
      <w:r>
        <w:t xml:space="preserve"> ping </w:t>
      </w:r>
      <w:r>
        <w:t>操作均会成功。</w:t>
      </w:r>
    </w:p>
    <w:p w14:paraId="4C08E7D8" w14:textId="77777777" w:rsidR="007A6E31" w:rsidRDefault="007A6E31" w:rsidP="007A6E31">
      <w:pPr>
        <w:pStyle w:val="CMD"/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ping -c 5 10.0.0.12</w:t>
      </w:r>
    </w:p>
    <w:p w14:paraId="0CB32735" w14:textId="77777777" w:rsidR="007A6E31" w:rsidRDefault="007A6E31" w:rsidP="00FC3DBD">
      <w:pPr>
        <w:pStyle w:val="SubStepAlpha"/>
      </w:pPr>
      <w:r>
        <w:t>导航到</w:t>
      </w:r>
      <w:r>
        <w:t xml:space="preserve"> Wireshark </w:t>
      </w:r>
      <w:r>
        <w:t>窗口，点击</w:t>
      </w:r>
      <w:r>
        <w:t xml:space="preserve"> </w:t>
      </w:r>
      <w:r>
        <w:rPr>
          <w:b/>
        </w:rPr>
        <w:t>Stop</w:t>
      </w:r>
      <w:r>
        <w:t>（停止）以停止数据包捕获。</w:t>
      </w:r>
    </w:p>
    <w:p w14:paraId="4FF3D8A5" w14:textId="77777777" w:rsidR="007A6E31" w:rsidRDefault="007A6E31" w:rsidP="00FC3DBD">
      <w:pPr>
        <w:pStyle w:val="SubStepAlpha"/>
      </w:pPr>
      <w:r>
        <w:t>可以应用过滤器，只显示关注的流量。</w:t>
      </w:r>
    </w:p>
    <w:p w14:paraId="58CB1B37" w14:textId="77777777" w:rsidR="007A6E31" w:rsidRDefault="007A6E31" w:rsidP="007A6E31">
      <w:pPr>
        <w:pStyle w:val="BodyTextL50"/>
      </w:pPr>
      <w:r>
        <w:t>在</w:t>
      </w:r>
      <w:r>
        <w:t xml:space="preserve"> </w:t>
      </w:r>
      <w:r>
        <w:rPr>
          <w:b/>
        </w:rPr>
        <w:t>Filter</w:t>
      </w:r>
      <w:r>
        <w:t>（过滤器）字段中键入</w:t>
      </w:r>
      <w:r>
        <w:t xml:space="preserve"> </w:t>
      </w:r>
      <w:r>
        <w:rPr>
          <w:b/>
        </w:rPr>
        <w:t>icmp</w:t>
      </w:r>
      <w:r>
        <w:t>，然后点击</w:t>
      </w:r>
      <w:r>
        <w:t xml:space="preserve"> </w:t>
      </w:r>
      <w:r w:rsidRPr="00A778B1">
        <w:rPr>
          <w:b/>
        </w:rPr>
        <w:t>Apply</w:t>
      </w:r>
      <w:r>
        <w:t>（应用）。</w:t>
      </w:r>
      <w:r>
        <w:t xml:space="preserve"> </w:t>
      </w:r>
    </w:p>
    <w:p w14:paraId="02DFEEB1" w14:textId="77777777" w:rsidR="007A6E31" w:rsidRDefault="007A6E31" w:rsidP="00FC3DBD">
      <w:pPr>
        <w:pStyle w:val="SubStepAlpha"/>
        <w:keepNext/>
      </w:pPr>
      <w:r>
        <w:t>如有必要，点击</w:t>
      </w:r>
      <w:r>
        <w:t xml:space="preserve"> Wireshark </w:t>
      </w:r>
      <w:r>
        <w:t>顶部部分的第一个</w:t>
      </w:r>
      <w:r>
        <w:t xml:space="preserve"> ICMP </w:t>
      </w:r>
      <w:r>
        <w:t>请求</w:t>
      </w:r>
      <w:r>
        <w:t xml:space="preserve"> PDU </w:t>
      </w:r>
      <w:r>
        <w:t>帧。请注意，</w:t>
      </w:r>
      <w:r>
        <w:t>“</w:t>
      </w:r>
      <w:r>
        <w:t>源</w:t>
      </w:r>
      <w:r>
        <w:t>”</w:t>
      </w:r>
      <w:r>
        <w:t>列有</w:t>
      </w:r>
      <w:r>
        <w:t xml:space="preserve"> H1 </w:t>
      </w:r>
      <w:r>
        <w:t>的</w:t>
      </w:r>
      <w:r>
        <w:t xml:space="preserve"> IP </w:t>
      </w:r>
      <w:r>
        <w:t>地址，</w:t>
      </w:r>
      <w:r>
        <w:t>“</w:t>
      </w:r>
      <w:r>
        <w:t>目的地</w:t>
      </w:r>
      <w:r>
        <w:t>”</w:t>
      </w:r>
      <w:r>
        <w:t>列有</w:t>
      </w:r>
      <w:r>
        <w:t xml:space="preserve"> H2 </w:t>
      </w:r>
      <w:r>
        <w:t>的</w:t>
      </w:r>
      <w:r>
        <w:t xml:space="preserve"> IP </w:t>
      </w:r>
      <w:r>
        <w:t>地址。</w:t>
      </w:r>
    </w:p>
    <w:p w14:paraId="63D4AA61" w14:textId="71774676" w:rsidR="007A6E31" w:rsidRDefault="007A6E31" w:rsidP="007A6E31">
      <w:pPr>
        <w:pStyle w:val="Visual"/>
      </w:pPr>
      <w:r w:rsidRPr="002C20E0">
        <w:rPr>
          <w:noProof/>
        </w:rPr>
        <w:drawing>
          <wp:inline distT="0" distB="0" distL="0" distR="0" wp14:anchorId="414231B1" wp14:editId="17836AA0">
            <wp:extent cx="6379557" cy="1471475"/>
            <wp:effectExtent l="19050" t="19050" r="21590" b="14605"/>
            <wp:docPr id="14" name="Picture 14" descr="Screenshot of Wireshark packet capture with the first ICMP request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5197" cy="1484309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56F36010" wp14:editId="2E7825C9">
            <wp:extent cx="6400800" cy="1659662"/>
            <wp:effectExtent l="0" t="0" r="0" b="0"/>
            <wp:docPr id="1787280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5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94047" w14:textId="77777777" w:rsidR="007A6E31" w:rsidRDefault="007A6E31" w:rsidP="00FC3DBD">
      <w:pPr>
        <w:pStyle w:val="SubStepAlpha"/>
        <w:keepNext/>
      </w:pPr>
      <w:r>
        <w:lastRenderedPageBreak/>
        <w:t>仍然在顶部部分选中此</w:t>
      </w:r>
      <w:r>
        <w:t xml:space="preserve"> PDU </w:t>
      </w:r>
      <w:r>
        <w:t>帧，导航至中间部分。点击</w:t>
      </w:r>
      <w:r>
        <w:t>“Ethernet II”</w:t>
      </w:r>
      <w:r>
        <w:t>行左侧的箭头，查看目的</w:t>
      </w:r>
      <w:r>
        <w:t xml:space="preserve"> MAC </w:t>
      </w:r>
      <w:r>
        <w:t>地址和</w:t>
      </w:r>
      <w:proofErr w:type="gramStart"/>
      <w:r>
        <w:t>源</w:t>
      </w:r>
      <w:r>
        <w:t xml:space="preserve"> </w:t>
      </w:r>
      <w:proofErr w:type="gramEnd"/>
      <w:r>
        <w:t xml:space="preserve">MAC </w:t>
      </w:r>
      <w:r>
        <w:t>地址。</w:t>
      </w:r>
    </w:p>
    <w:p w14:paraId="4243C9FF" w14:textId="4E70F4FC" w:rsidR="007A6E31" w:rsidRDefault="007A6E31" w:rsidP="00FC3DBD">
      <w:pPr>
        <w:pStyle w:val="Visual"/>
        <w:spacing w:after="120"/>
      </w:pPr>
      <w:r w:rsidRPr="002C20E0">
        <w:rPr>
          <w:noProof/>
        </w:rPr>
        <w:drawing>
          <wp:inline distT="0" distB="0" distL="0" distR="0" wp14:anchorId="7938E198" wp14:editId="1584B90E">
            <wp:extent cx="5994505" cy="1534902"/>
            <wp:effectExtent l="19050" t="19050" r="25400" b="27305"/>
            <wp:docPr id="1" name="Picture 1" descr="Screen shot of the middle section of Wire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1293" cy="1536640"/>
                    </a:xfrm>
                    <a:prstGeom prst="rect">
                      <a:avLst/>
                    </a:prstGeom>
                    <a:ln w="127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244F22" w:rsidRPr="00244F22">
        <w:rPr>
          <w:noProof/>
        </w:rPr>
        <w:drawing>
          <wp:inline distT="0" distB="0" distL="0" distR="0" wp14:anchorId="0194A1C7" wp14:editId="57074144">
            <wp:extent cx="6252929" cy="1115251"/>
            <wp:effectExtent l="0" t="0" r="0" b="8890"/>
            <wp:docPr id="14883075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89" b="15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040" cy="11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3E96F" w14:textId="77777777" w:rsidR="00FC3DBD" w:rsidRDefault="00FC3DBD" w:rsidP="00FC3DBD">
      <w:pPr>
        <w:pStyle w:val="4"/>
      </w:pPr>
      <w:r>
        <w:t>问题：</w:t>
      </w:r>
    </w:p>
    <w:p w14:paraId="75ADB0ED" w14:textId="77777777" w:rsidR="00A358CE" w:rsidRPr="00A358CE" w:rsidRDefault="007A6E31" w:rsidP="00A358CE">
      <w:r w:rsidRPr="00A358CE">
        <w:t>源</w:t>
      </w:r>
      <w:r w:rsidRPr="00A358CE">
        <w:t xml:space="preserve"> MAC </w:t>
      </w:r>
      <w:r w:rsidRPr="00A358CE">
        <w:t>地址是否与</w:t>
      </w:r>
      <w:r w:rsidRPr="00A358CE">
        <w:t xml:space="preserve"> H1 </w:t>
      </w:r>
      <w:r w:rsidRPr="00A358CE">
        <w:t>的接口匹配？</w:t>
      </w:r>
    </w:p>
    <w:p w14:paraId="5D9643DD" w14:textId="2040787B" w:rsidR="00CD79D9" w:rsidRPr="00A358CE" w:rsidRDefault="00A358CE" w:rsidP="00A358CE">
      <w:r w:rsidRPr="00A358CE">
        <w:t>匹配。</w:t>
      </w:r>
      <w:r w:rsidRPr="00A358CE">
        <w:t xml:space="preserve">H1-eth0 </w:t>
      </w:r>
      <w:r w:rsidRPr="00A358CE">
        <w:t>接口的</w:t>
      </w:r>
      <w:r w:rsidRPr="00A358CE">
        <w:t xml:space="preserve"> MAC </w:t>
      </w:r>
      <w:r w:rsidRPr="00A358CE">
        <w:t>地址为</w:t>
      </w:r>
      <w:r w:rsidRPr="00A358CE">
        <w:t xml:space="preserve"> 8a:b4:55:83:dd:ef</w:t>
      </w:r>
      <w:r w:rsidRPr="00A358CE">
        <w:t>。在</w:t>
      </w:r>
      <w:r w:rsidRPr="00A358CE">
        <w:t xml:space="preserve"> Wireshark </w:t>
      </w:r>
      <w:r w:rsidRPr="00A358CE">
        <w:t>捕获的</w:t>
      </w:r>
      <w:r w:rsidRPr="00A358CE">
        <w:t xml:space="preserve"> ICMP </w:t>
      </w:r>
      <w:r w:rsidRPr="00A358CE">
        <w:t>请求帧中，通过查看</w:t>
      </w:r>
      <w:r w:rsidRPr="00A358CE">
        <w:t xml:space="preserve"> “Ethernet II” </w:t>
      </w:r>
      <w:r w:rsidRPr="00A358CE">
        <w:t>部分的源</w:t>
      </w:r>
      <w:r w:rsidRPr="00A358CE">
        <w:t xml:space="preserve"> MAC </w:t>
      </w:r>
      <w:r w:rsidRPr="00A358CE">
        <w:t>地址，发现其同样为</w:t>
      </w:r>
      <w:r w:rsidRPr="00A358CE">
        <w:t xml:space="preserve"> 8a:b4:55:83:dd:ef</w:t>
      </w:r>
      <w:r w:rsidRPr="00A358CE">
        <w:t>，与</w:t>
      </w:r>
      <w:r w:rsidRPr="00A358CE">
        <w:t xml:space="preserve"> H1-eth0 </w:t>
      </w:r>
      <w:r w:rsidRPr="00A358CE">
        <w:t>接口的</w:t>
      </w:r>
      <w:r w:rsidRPr="00A358CE">
        <w:t xml:space="preserve"> MAC </w:t>
      </w:r>
      <w:r w:rsidRPr="00A358CE">
        <w:t>地址完全一致。这是因为在同一</w:t>
      </w:r>
      <w:r w:rsidRPr="00A358CE">
        <w:t xml:space="preserve"> LAN </w:t>
      </w:r>
      <w:r w:rsidRPr="00A358CE">
        <w:t>内传输数据时，数据包的源</w:t>
      </w:r>
      <w:r w:rsidRPr="00A358CE">
        <w:t xml:space="preserve"> MAC </w:t>
      </w:r>
      <w:r w:rsidRPr="00A358CE">
        <w:t>地址会直接使用发送方主机（即</w:t>
      </w:r>
      <w:r w:rsidRPr="00A358CE">
        <w:t xml:space="preserve"> H1</w:t>
      </w:r>
      <w:r w:rsidRPr="00A358CE">
        <w:t>）对应网络接口的</w:t>
      </w:r>
      <w:r w:rsidRPr="00A358CE">
        <w:t xml:space="preserve"> MAC </w:t>
      </w:r>
      <w:r w:rsidRPr="00A358CE">
        <w:t>地址，以确保数据能准确标识来源，所以二者匹配。</w:t>
      </w:r>
    </w:p>
    <w:p w14:paraId="5F7B1DB2" w14:textId="77777777" w:rsidR="00CD79D9" w:rsidRPr="00A358CE" w:rsidRDefault="007A6E31" w:rsidP="00A358CE">
      <w:r w:rsidRPr="00A358CE">
        <w:t xml:space="preserve">Wireshark </w:t>
      </w:r>
      <w:r w:rsidRPr="00A358CE">
        <w:t>中的目的</w:t>
      </w:r>
      <w:r w:rsidRPr="00A358CE">
        <w:t xml:space="preserve"> MAC </w:t>
      </w:r>
      <w:r w:rsidRPr="00A358CE">
        <w:t>地址是否与</w:t>
      </w:r>
      <w:r w:rsidRPr="00A358CE">
        <w:t xml:space="preserve"> H2 </w:t>
      </w:r>
      <w:r w:rsidRPr="00A358CE">
        <w:t>的</w:t>
      </w:r>
      <w:r w:rsidRPr="00A358CE">
        <w:t xml:space="preserve"> MAC </w:t>
      </w:r>
      <w:r w:rsidRPr="00A358CE">
        <w:t>地址匹配？</w:t>
      </w:r>
    </w:p>
    <w:p w14:paraId="0AE30DD4" w14:textId="77777777" w:rsidR="00A358CE" w:rsidRPr="00A358CE" w:rsidRDefault="00CD79D9" w:rsidP="00A358CE">
      <w:r w:rsidRPr="00A358CE">
        <w:t>匹配</w:t>
      </w:r>
      <w:r w:rsidR="00A358CE" w:rsidRPr="00A358CE">
        <w:t>。</w:t>
      </w:r>
      <w:r w:rsidR="00A358CE" w:rsidRPr="00A358CE">
        <w:t xml:space="preserve">H2-eth0 </w:t>
      </w:r>
      <w:r w:rsidR="00A358CE" w:rsidRPr="00A358CE">
        <w:t>接口的</w:t>
      </w:r>
      <w:r w:rsidR="00A358CE" w:rsidRPr="00A358CE">
        <w:t xml:space="preserve"> MAC </w:t>
      </w:r>
      <w:r w:rsidR="00A358CE" w:rsidRPr="00A358CE">
        <w:t>地址为</w:t>
      </w:r>
      <w:r w:rsidR="00A358CE" w:rsidRPr="00A358CE">
        <w:t xml:space="preserve"> 62:10:7c:67:2b:99</w:t>
      </w:r>
      <w:r w:rsidR="00A358CE" w:rsidRPr="00A358CE">
        <w:t>。在</w:t>
      </w:r>
      <w:r w:rsidR="00A358CE" w:rsidRPr="00A358CE">
        <w:t xml:space="preserve"> Wireshark </w:t>
      </w:r>
      <w:r w:rsidR="00A358CE" w:rsidRPr="00A358CE">
        <w:t>捕获的</w:t>
      </w:r>
      <w:r w:rsidR="00A358CE" w:rsidRPr="00A358CE">
        <w:t xml:space="preserve"> ICMP </w:t>
      </w:r>
      <w:r w:rsidR="00A358CE" w:rsidRPr="00A358CE">
        <w:t>请求帧中，查看</w:t>
      </w:r>
      <w:r w:rsidR="00A358CE" w:rsidRPr="00A358CE">
        <w:t>“Ethernet II”</w:t>
      </w:r>
      <w:r w:rsidR="00A358CE" w:rsidRPr="00A358CE">
        <w:t>部分的目的</w:t>
      </w:r>
      <w:r w:rsidR="00A358CE" w:rsidRPr="00A358CE">
        <w:t xml:space="preserve"> MAC </w:t>
      </w:r>
      <w:r w:rsidR="00A358CE" w:rsidRPr="00A358CE">
        <w:t>地址，发现其同样为</w:t>
      </w:r>
      <w:r w:rsidR="00A358CE" w:rsidRPr="00A358CE">
        <w:t xml:space="preserve"> 62:10:7c:67:2b:99</w:t>
      </w:r>
      <w:r w:rsidR="00A358CE" w:rsidRPr="00A358CE">
        <w:t>，与</w:t>
      </w:r>
      <w:r w:rsidR="00A358CE" w:rsidRPr="00A358CE">
        <w:t xml:space="preserve"> H2-eth0 </w:t>
      </w:r>
      <w:r w:rsidR="00A358CE" w:rsidRPr="00A358CE">
        <w:t>接口的</w:t>
      </w:r>
      <w:r w:rsidR="00A358CE" w:rsidRPr="00A358CE">
        <w:t xml:space="preserve"> MAC </w:t>
      </w:r>
      <w:r w:rsidR="00A358CE" w:rsidRPr="00A358CE">
        <w:t>地址完全一致。这是因为</w:t>
      </w:r>
      <w:r w:rsidR="00A358CE" w:rsidRPr="00A358CE">
        <w:t xml:space="preserve"> H1 </w:t>
      </w:r>
      <w:r w:rsidR="00A358CE" w:rsidRPr="00A358CE">
        <w:t>与</w:t>
      </w:r>
      <w:r w:rsidR="00A358CE" w:rsidRPr="00A358CE">
        <w:t xml:space="preserve"> H2 </w:t>
      </w:r>
      <w:r w:rsidR="00A358CE" w:rsidRPr="00A358CE">
        <w:t>处于同一</w:t>
      </w:r>
      <w:r w:rsidR="00A358CE" w:rsidRPr="00A358CE">
        <w:t xml:space="preserve"> LAN</w:t>
      </w:r>
      <w:r w:rsidR="00A358CE" w:rsidRPr="00A358CE">
        <w:t>（</w:t>
      </w:r>
      <w:r w:rsidR="00A358CE" w:rsidRPr="00A358CE">
        <w:t xml:space="preserve">10.0.0.0/24 </w:t>
      </w:r>
      <w:r w:rsidR="00A358CE" w:rsidRPr="00A358CE">
        <w:t>网段），</w:t>
      </w:r>
      <w:r w:rsidR="00A358CE" w:rsidRPr="00A358CE">
        <w:t xml:space="preserve">H1 </w:t>
      </w:r>
      <w:r w:rsidR="00A358CE" w:rsidRPr="00A358CE">
        <w:t>向</w:t>
      </w:r>
      <w:r w:rsidR="00A358CE" w:rsidRPr="00A358CE">
        <w:t xml:space="preserve"> H2 </w:t>
      </w:r>
      <w:r w:rsidR="00A358CE" w:rsidRPr="00A358CE">
        <w:t>发送</w:t>
      </w:r>
      <w:r w:rsidR="00A358CE" w:rsidRPr="00A358CE">
        <w:t xml:space="preserve"> ICMP </w:t>
      </w:r>
      <w:r w:rsidR="00A358CE" w:rsidRPr="00A358CE">
        <w:t>请求时，会通过</w:t>
      </w:r>
      <w:r w:rsidR="00A358CE" w:rsidRPr="00A358CE">
        <w:t xml:space="preserve"> ARP </w:t>
      </w:r>
      <w:r w:rsidR="00A358CE" w:rsidRPr="00A358CE">
        <w:t>协议获取</w:t>
      </w:r>
      <w:r w:rsidR="00A358CE" w:rsidRPr="00A358CE">
        <w:t xml:space="preserve"> H2 </w:t>
      </w:r>
      <w:r w:rsidR="00A358CE" w:rsidRPr="00A358CE">
        <w:t>的</w:t>
      </w:r>
      <w:r w:rsidR="00A358CE" w:rsidRPr="00A358CE">
        <w:t xml:space="preserve"> MAC </w:t>
      </w:r>
      <w:r w:rsidR="00A358CE" w:rsidRPr="00A358CE">
        <w:t>地址，并将其作为以太网帧的目的</w:t>
      </w:r>
      <w:r w:rsidR="00A358CE" w:rsidRPr="00A358CE">
        <w:t xml:space="preserve"> MAC</w:t>
      </w:r>
      <w:r w:rsidR="00A358CE" w:rsidRPr="00A358CE">
        <w:t>，以确保数据能准确送达</w:t>
      </w:r>
      <w:r w:rsidR="00A358CE" w:rsidRPr="00A358CE">
        <w:t xml:space="preserve"> H2</w:t>
      </w:r>
      <w:r w:rsidR="00A358CE" w:rsidRPr="00A358CE">
        <w:t>，所以二者匹配。</w:t>
      </w:r>
    </w:p>
    <w:p w14:paraId="125C3139" w14:textId="1DB02E0B" w:rsidR="007A6E31" w:rsidRPr="00A358CE" w:rsidRDefault="007A6E31" w:rsidP="00A358CE">
      <w:r w:rsidRPr="00A358CE">
        <w:t>注意：在之前的已捕获</w:t>
      </w:r>
      <w:r w:rsidRPr="00A358CE">
        <w:t xml:space="preserve"> ICMP </w:t>
      </w:r>
      <w:r w:rsidRPr="00A358CE">
        <w:t>请求示例中，</w:t>
      </w:r>
      <w:r w:rsidRPr="00A358CE">
        <w:t xml:space="preserve">ICMP </w:t>
      </w:r>
      <w:r w:rsidRPr="00A358CE">
        <w:t>数据封装在</w:t>
      </w:r>
      <w:r w:rsidRPr="00A358CE">
        <w:t xml:space="preserve"> IPv4 </w:t>
      </w:r>
      <w:r w:rsidRPr="00A358CE">
        <w:t>数据包</w:t>
      </w:r>
      <w:r w:rsidRPr="00A358CE">
        <w:t xml:space="preserve"> PDU</w:t>
      </w:r>
      <w:r w:rsidRPr="00A358CE">
        <w:t>（</w:t>
      </w:r>
      <w:r w:rsidRPr="00A358CE">
        <w:t xml:space="preserve">IPv4 </w:t>
      </w:r>
      <w:r w:rsidRPr="00A358CE">
        <w:t>报头）内，然后该</w:t>
      </w:r>
      <w:r w:rsidRPr="00A358CE">
        <w:t xml:space="preserve"> PDU </w:t>
      </w:r>
      <w:r w:rsidRPr="00A358CE">
        <w:t>会被封装到以太网</w:t>
      </w:r>
      <w:r w:rsidRPr="00A358CE">
        <w:t xml:space="preserve"> II </w:t>
      </w:r>
      <w:r w:rsidRPr="00A358CE">
        <w:t>帧的</w:t>
      </w:r>
      <w:r w:rsidRPr="00A358CE">
        <w:t xml:space="preserve"> PDU</w:t>
      </w:r>
      <w:r w:rsidRPr="00A358CE">
        <w:t>（以太网</w:t>
      </w:r>
      <w:r w:rsidRPr="00A358CE">
        <w:t xml:space="preserve"> II </w:t>
      </w:r>
      <w:r w:rsidRPr="00A358CE">
        <w:t>报头）中，以便在</w:t>
      </w:r>
      <w:r w:rsidRPr="00A358CE">
        <w:t xml:space="preserve"> LAN </w:t>
      </w:r>
      <w:r w:rsidRPr="00A358CE">
        <w:t>上传输。</w:t>
      </w:r>
    </w:p>
    <w:p w14:paraId="75D91DD6" w14:textId="77777777" w:rsidR="007A6E31" w:rsidRDefault="007A6E31" w:rsidP="00FC3DBD">
      <w:pPr>
        <w:pStyle w:val="3"/>
      </w:pPr>
      <w:r>
        <w:t>检查远程</w:t>
      </w:r>
      <w:r>
        <w:t xml:space="preserve"> LAN </w:t>
      </w:r>
      <w:r>
        <w:t>上捕获的数据。</w:t>
      </w:r>
    </w:p>
    <w:p w14:paraId="255A9B8C" w14:textId="77777777" w:rsidR="007A6E31" w:rsidRDefault="007A6E31" w:rsidP="007A6E31">
      <w:pPr>
        <w:pStyle w:val="BodyTextL25"/>
      </w:pPr>
      <w:r>
        <w:t>您将对远程主机（不在</w:t>
      </w:r>
      <w:r>
        <w:t xml:space="preserve"> LAN </w:t>
      </w:r>
      <w:r>
        <w:t>中的主机）执行</w:t>
      </w:r>
      <w:r>
        <w:t xml:space="preserve"> ping </w:t>
      </w:r>
      <w:r>
        <w:t>操作，并研究这些</w:t>
      </w:r>
      <w:r>
        <w:t xml:space="preserve"> ping </w:t>
      </w:r>
      <w:r>
        <w:t>操作生成的数据。</w:t>
      </w:r>
      <w:proofErr w:type="gramStart"/>
      <w:r>
        <w:t>然后您</w:t>
      </w:r>
      <w:proofErr w:type="gramEnd"/>
      <w:r>
        <w:t>将确定该数据与第</w:t>
      </w:r>
      <w:r>
        <w:t xml:space="preserve"> 1 </w:t>
      </w:r>
      <w:r>
        <w:t>部分中研究的数据有何不同。</w:t>
      </w:r>
    </w:p>
    <w:p w14:paraId="200E06A1" w14:textId="77777777" w:rsidR="007A6E31" w:rsidRDefault="007A6E31" w:rsidP="00C75161">
      <w:pPr>
        <w:pStyle w:val="SubStepAlpha"/>
      </w:pPr>
      <w:r>
        <w:t>在</w:t>
      </w:r>
      <w:r>
        <w:t xml:space="preserve"> mininet </w:t>
      </w:r>
      <w:r>
        <w:t>提示符后，启动主机</w:t>
      </w:r>
      <w:r>
        <w:t xml:space="preserve"> H4 </w:t>
      </w:r>
      <w:r>
        <w:t>和</w:t>
      </w:r>
      <w:r>
        <w:t xml:space="preserve"> R1 </w:t>
      </w:r>
      <w:r>
        <w:t>上的终端窗口。</w:t>
      </w:r>
    </w:p>
    <w:p w14:paraId="55210DE0" w14:textId="77777777" w:rsidR="007A6E31" w:rsidRDefault="007A6E31" w:rsidP="007A6E31">
      <w:pPr>
        <w:pStyle w:val="CMD"/>
        <w:rPr>
          <w:b/>
        </w:rPr>
      </w:pPr>
      <w:r>
        <w:t xml:space="preserve">mininet&gt; </w:t>
      </w:r>
      <w:r>
        <w:rPr>
          <w:b/>
        </w:rPr>
        <w:t>xterm H4</w:t>
      </w:r>
    </w:p>
    <w:p w14:paraId="701E3DD6" w14:textId="77777777" w:rsidR="007A6E31" w:rsidRPr="00483729" w:rsidRDefault="007A6E31" w:rsidP="007A6E31">
      <w:pPr>
        <w:pStyle w:val="CMD"/>
      </w:pPr>
      <w:r>
        <w:t xml:space="preserve">mininet&gt; </w:t>
      </w:r>
      <w:r>
        <w:rPr>
          <w:b/>
        </w:rPr>
        <w:t>xterm R1</w:t>
      </w:r>
    </w:p>
    <w:p w14:paraId="5337376C" w14:textId="4D51B46A" w:rsidR="007A6E31" w:rsidRDefault="007A6E31" w:rsidP="00C75161">
      <w:pPr>
        <w:pStyle w:val="SubStepAlpha"/>
      </w:pPr>
      <w:r>
        <w:t>在</w:t>
      </w:r>
      <w:r>
        <w:t xml:space="preserve"> </w:t>
      </w:r>
      <w:r>
        <w:rPr>
          <w:b/>
        </w:rPr>
        <w:t>Node: H4</w:t>
      </w:r>
      <w:r>
        <w:t xml:space="preserve"> </w:t>
      </w:r>
      <w:r>
        <w:t>上的提示符后，输入</w:t>
      </w:r>
      <w:r>
        <w:t xml:space="preserve"> </w:t>
      </w:r>
      <w:r>
        <w:rPr>
          <w:b/>
        </w:rPr>
        <w:t>ip address</w:t>
      </w:r>
      <w:r>
        <w:t xml:space="preserve"> </w:t>
      </w:r>
      <w:r>
        <w:t>以验证</w:t>
      </w:r>
      <w:r>
        <w:t xml:space="preserve"> IPv4 </w:t>
      </w:r>
      <w:r>
        <w:t>地址并记录</w:t>
      </w:r>
      <w:r>
        <w:t xml:space="preserve"> MAC </w:t>
      </w:r>
      <w:r>
        <w:t>地址。对</w:t>
      </w:r>
      <w:r>
        <w:t xml:space="preserve"> </w:t>
      </w:r>
      <w:r>
        <w:rPr>
          <w:b/>
        </w:rPr>
        <w:t>Node: R1</w:t>
      </w:r>
      <w:r>
        <w:t xml:space="preserve"> </w:t>
      </w:r>
      <w:r>
        <w:t>执行相同的操作。</w:t>
      </w:r>
    </w:p>
    <w:p w14:paraId="101B66BC" w14:textId="77777777" w:rsidR="00A358CE" w:rsidRDefault="007A6E31" w:rsidP="007A6E31">
      <w:pPr>
        <w:pStyle w:val="CMD"/>
        <w:keepNext/>
        <w:spacing w:after="120"/>
        <w:rPr>
          <w:rFonts w:eastAsiaTheme="minorEastAsia"/>
          <w:b/>
        </w:rPr>
      </w:pPr>
      <w:r>
        <w:lastRenderedPageBreak/>
        <w:t>[</w:t>
      </w:r>
      <w:proofErr w:type="spellStart"/>
      <w:r>
        <w:t>root@secOps</w:t>
      </w:r>
      <w:proofErr w:type="spellEnd"/>
      <w:r>
        <w:t xml:space="preserve"> </w:t>
      </w:r>
      <w:proofErr w:type="gramStart"/>
      <w:r>
        <w:t>analyst]#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address</w:t>
      </w:r>
    </w:p>
    <w:p w14:paraId="08560DAB" w14:textId="0A8E4C8D" w:rsidR="007A6E31" w:rsidRDefault="00A358CE" w:rsidP="007A6E31">
      <w:pPr>
        <w:pStyle w:val="CMD"/>
        <w:keepNext/>
        <w:spacing w:after="120"/>
        <w:rPr>
          <w:b/>
        </w:rPr>
      </w:pPr>
      <w:r w:rsidRPr="00244F22">
        <w:rPr>
          <w:b/>
          <w:noProof/>
        </w:rPr>
        <w:drawing>
          <wp:inline distT="0" distB="0" distL="0" distR="0" wp14:anchorId="6805B2A3" wp14:editId="0B1095C9">
            <wp:extent cx="3244972" cy="2019080"/>
            <wp:effectExtent l="0" t="0" r="0" b="635"/>
            <wp:docPr id="137128005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09" r="-908" b="10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151" cy="201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4F22" w:rsidRPr="00244F22">
        <w:rPr>
          <w:b/>
          <w:noProof/>
        </w:rPr>
        <w:drawing>
          <wp:inline distT="0" distB="0" distL="0" distR="0" wp14:anchorId="7D2D8BA2" wp14:editId="2B0F71D2">
            <wp:extent cx="3129045" cy="1601521"/>
            <wp:effectExtent l="0" t="0" r="0" b="0"/>
            <wp:docPr id="6401719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15" b="29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045" cy="1601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此表列出了主机接口、IP 地址和 MAC 地址。记录标记为 “空白” 的单元格中主机接口的 IP 地址和 MAC 地址。"/>
      </w:tblPr>
      <w:tblGrid>
        <w:gridCol w:w="2067"/>
        <w:gridCol w:w="2520"/>
        <w:gridCol w:w="4683"/>
      </w:tblGrid>
      <w:tr w:rsidR="007A6E31" w14:paraId="2E7CF671" w14:textId="77777777" w:rsidTr="00C751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67" w:type="dxa"/>
          </w:tcPr>
          <w:p w14:paraId="68570E05" w14:textId="77777777" w:rsidR="007A6E31" w:rsidRDefault="007A6E31" w:rsidP="00E16A6C">
            <w:pPr>
              <w:pStyle w:val="TableHeading"/>
            </w:pPr>
            <w:r>
              <w:t>主机-接口</w:t>
            </w:r>
          </w:p>
        </w:tc>
        <w:tc>
          <w:tcPr>
            <w:tcW w:w="2520" w:type="dxa"/>
          </w:tcPr>
          <w:p w14:paraId="6EC1B8CB" w14:textId="77777777" w:rsidR="007A6E31" w:rsidRDefault="007A6E31" w:rsidP="00E16A6C">
            <w:pPr>
              <w:pStyle w:val="TableHeading"/>
            </w:pPr>
            <w:r>
              <w:t>IP 地址</w:t>
            </w:r>
          </w:p>
        </w:tc>
        <w:tc>
          <w:tcPr>
            <w:tcW w:w="4683" w:type="dxa"/>
          </w:tcPr>
          <w:p w14:paraId="18DB41EE" w14:textId="77777777" w:rsidR="007A6E31" w:rsidRDefault="007A6E31" w:rsidP="00E16A6C">
            <w:pPr>
              <w:pStyle w:val="TableHeading"/>
            </w:pPr>
            <w:r>
              <w:t>MAC 地址</w:t>
            </w:r>
          </w:p>
        </w:tc>
      </w:tr>
      <w:tr w:rsidR="00CD79D9" w14:paraId="25A1427F" w14:textId="77777777" w:rsidTr="00FB262B">
        <w:tc>
          <w:tcPr>
            <w:tcW w:w="2067" w:type="dxa"/>
          </w:tcPr>
          <w:p w14:paraId="0B07229F" w14:textId="77777777" w:rsidR="00CD79D9" w:rsidRDefault="00CD79D9" w:rsidP="00CD79D9">
            <w:pPr>
              <w:pStyle w:val="TableText"/>
            </w:pPr>
            <w:r>
              <w:t>H4-eth0</w:t>
            </w:r>
          </w:p>
        </w:tc>
        <w:tc>
          <w:tcPr>
            <w:tcW w:w="2520" w:type="dxa"/>
            <w:vAlign w:val="center"/>
          </w:tcPr>
          <w:p w14:paraId="2BC7F1E0" w14:textId="78BCE92D" w:rsidR="00CD79D9" w:rsidRPr="002A574C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172.16.0.40/12</w:t>
            </w:r>
          </w:p>
        </w:tc>
        <w:tc>
          <w:tcPr>
            <w:tcW w:w="4683" w:type="dxa"/>
            <w:vAlign w:val="center"/>
          </w:tcPr>
          <w:p w14:paraId="3096D61F" w14:textId="7B66C38E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  <w:proofErr w:type="gramStart"/>
            <w:r>
              <w:rPr>
                <w:rFonts w:ascii="Segoe UI" w:hAnsi="Segoe UI" w:cs="Segoe UI"/>
                <w:color w:val="000000"/>
              </w:rPr>
              <w:t>a:d7:09:d</w:t>
            </w:r>
            <w:proofErr w:type="gramEnd"/>
            <w:r>
              <w:rPr>
                <w:rFonts w:ascii="Segoe UI" w:hAnsi="Segoe UI" w:cs="Segoe UI"/>
                <w:color w:val="000000"/>
              </w:rPr>
              <w:t>4:40:db</w:t>
            </w:r>
          </w:p>
        </w:tc>
      </w:tr>
      <w:tr w:rsidR="00CD79D9" w14:paraId="3609397E" w14:textId="77777777" w:rsidTr="00B276C5">
        <w:tc>
          <w:tcPr>
            <w:tcW w:w="2067" w:type="dxa"/>
          </w:tcPr>
          <w:p w14:paraId="3680D6CE" w14:textId="77777777" w:rsidR="00CD79D9" w:rsidRDefault="00CD79D9" w:rsidP="00CD79D9">
            <w:pPr>
              <w:pStyle w:val="TableText"/>
            </w:pPr>
            <w:r>
              <w:t>R1-eth1</w:t>
            </w:r>
          </w:p>
        </w:tc>
        <w:tc>
          <w:tcPr>
            <w:tcW w:w="2520" w:type="dxa"/>
            <w:vAlign w:val="center"/>
          </w:tcPr>
          <w:p w14:paraId="07BD806B" w14:textId="6712D53A" w:rsidR="00CD79D9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10.0.0.1/24</w:t>
            </w:r>
          </w:p>
        </w:tc>
        <w:tc>
          <w:tcPr>
            <w:tcW w:w="4683" w:type="dxa"/>
            <w:vAlign w:val="center"/>
          </w:tcPr>
          <w:p w14:paraId="0BF44BB6" w14:textId="66C52194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d2:0a:</w:t>
            </w:r>
            <w:proofErr w:type="gramStart"/>
            <w:r>
              <w:rPr>
                <w:rFonts w:ascii="Segoe UI" w:hAnsi="Segoe UI" w:cs="Segoe UI"/>
                <w:color w:val="000000"/>
              </w:rPr>
              <w:t>be:d</w:t>
            </w:r>
            <w:proofErr w:type="gramEnd"/>
            <w:r>
              <w:rPr>
                <w:rFonts w:ascii="Segoe UI" w:hAnsi="Segoe UI" w:cs="Segoe UI"/>
                <w:color w:val="000000"/>
              </w:rPr>
              <w:t>3:24:4b</w:t>
            </w:r>
          </w:p>
        </w:tc>
      </w:tr>
      <w:tr w:rsidR="00CD79D9" w14:paraId="622AC338" w14:textId="77777777" w:rsidTr="00725D86">
        <w:tc>
          <w:tcPr>
            <w:tcW w:w="2067" w:type="dxa"/>
          </w:tcPr>
          <w:p w14:paraId="1AEF6F57" w14:textId="77777777" w:rsidR="00CD79D9" w:rsidRDefault="00CD79D9" w:rsidP="00CD79D9">
            <w:pPr>
              <w:pStyle w:val="TableText"/>
            </w:pPr>
            <w:r>
              <w:t>R1-eth2</w:t>
            </w:r>
          </w:p>
        </w:tc>
        <w:tc>
          <w:tcPr>
            <w:tcW w:w="2520" w:type="dxa"/>
            <w:vAlign w:val="center"/>
          </w:tcPr>
          <w:p w14:paraId="6E8F2AE7" w14:textId="5A74DAE5" w:rsidR="00CD79D9" w:rsidRDefault="00CD79D9" w:rsidP="00CD79D9">
            <w:pPr>
              <w:pStyle w:val="TableText"/>
              <w:rPr>
                <w:rStyle w:val="AnswerGray"/>
              </w:rPr>
            </w:pPr>
            <w:r>
              <w:rPr>
                <w:rFonts w:ascii="Segoe UI" w:hAnsi="Segoe UI" w:cs="Segoe UI"/>
                <w:color w:val="000000"/>
              </w:rPr>
              <w:t>172.16.0.1/12</w:t>
            </w:r>
          </w:p>
        </w:tc>
        <w:tc>
          <w:tcPr>
            <w:tcW w:w="4683" w:type="dxa"/>
            <w:vAlign w:val="center"/>
          </w:tcPr>
          <w:p w14:paraId="056DD902" w14:textId="70403FAA" w:rsidR="00CD79D9" w:rsidRPr="00E7540B" w:rsidRDefault="00CD79D9" w:rsidP="00CD79D9">
            <w:pPr>
              <w:pStyle w:val="TableText"/>
              <w:rPr>
                <w:rStyle w:val="AnswerGray"/>
                <w:rFonts w:eastAsiaTheme="minorEastAsia"/>
              </w:rPr>
            </w:pPr>
            <w:r>
              <w:rPr>
                <w:rFonts w:ascii="Segoe UI" w:hAnsi="Segoe UI" w:cs="Segoe UI"/>
                <w:color w:val="000000"/>
              </w:rPr>
              <w:t>c6:77:42:4d:c6:64</w:t>
            </w:r>
          </w:p>
        </w:tc>
      </w:tr>
    </w:tbl>
    <w:p w14:paraId="1D901C9A" w14:textId="655A5102" w:rsidR="007A6E31" w:rsidRDefault="007A6E31" w:rsidP="00C75161">
      <w:pPr>
        <w:pStyle w:val="SubStepAlpha"/>
      </w:pPr>
      <w:r>
        <w:t>依次选择</w:t>
      </w:r>
      <w:r>
        <w:t xml:space="preserve"> </w:t>
      </w:r>
      <w:r w:rsidRPr="00A778B1">
        <w:rPr>
          <w:b/>
        </w:rPr>
        <w:t>Capture</w:t>
      </w:r>
      <w:r w:rsidRPr="00A778B1">
        <w:rPr>
          <w:b/>
        </w:rPr>
        <w:t>（捕获）</w:t>
      </w:r>
      <w:r w:rsidRPr="00A778B1">
        <w:rPr>
          <w:b/>
        </w:rPr>
        <w:t>&gt; Start</w:t>
      </w:r>
      <w:r w:rsidRPr="00A778B1">
        <w:rPr>
          <w:b/>
        </w:rPr>
        <w:t>（开始）</w:t>
      </w:r>
      <w:r>
        <w:t>，在</w:t>
      </w:r>
      <w:r>
        <w:t xml:space="preserve"> H1 </w:t>
      </w:r>
      <w:r>
        <w:t>上开始新的</w:t>
      </w:r>
      <w:r>
        <w:t xml:space="preserve"> Wireshark </w:t>
      </w:r>
      <w:r>
        <w:t>捕获。也可以点击</w:t>
      </w:r>
      <w:r>
        <w:t xml:space="preserve"> </w:t>
      </w:r>
      <w:r w:rsidRPr="00A778B1">
        <w:rPr>
          <w:b/>
        </w:rPr>
        <w:t>Start</w:t>
      </w:r>
      <w:r>
        <w:t>（开始）按钮，或键入</w:t>
      </w:r>
      <w:r>
        <w:t xml:space="preserve"> </w:t>
      </w:r>
      <w:r w:rsidRPr="00A778B1">
        <w:rPr>
          <w:b/>
        </w:rPr>
        <w:t>Ctrl-E</w:t>
      </w:r>
      <w:r>
        <w:t xml:space="preserve"> </w:t>
      </w:r>
      <w:r>
        <w:t>点击</w:t>
      </w:r>
      <w:r>
        <w:t xml:space="preserve"> </w:t>
      </w:r>
      <w:r w:rsidRPr="00A778B1">
        <w:rPr>
          <w:b/>
        </w:rPr>
        <w:t>Continue without Saving</w:t>
      </w:r>
      <w:r>
        <w:t>（继续但不保存）以开始新的捕获。</w:t>
      </w:r>
    </w:p>
    <w:p w14:paraId="3CA610F1" w14:textId="77777777" w:rsidR="007A6E31" w:rsidRDefault="007A6E31" w:rsidP="00C75161">
      <w:pPr>
        <w:pStyle w:val="SubStepAlpha"/>
      </w:pPr>
      <w:r>
        <w:t xml:space="preserve">H4 </w:t>
      </w:r>
      <w:r>
        <w:t>是模拟的远程服务器。从</w:t>
      </w:r>
      <w:r>
        <w:t xml:space="preserve"> H1 </w:t>
      </w:r>
      <w:r>
        <w:t>对</w:t>
      </w:r>
      <w:r>
        <w:t xml:space="preserve"> H4 </w:t>
      </w:r>
      <w:r>
        <w:t>执行</w:t>
      </w:r>
      <w:r>
        <w:t xml:space="preserve"> ping </w:t>
      </w:r>
      <w:r>
        <w:t>操作。该</w:t>
      </w:r>
      <w:r>
        <w:t xml:space="preserve"> ping </w:t>
      </w:r>
      <w:r>
        <w:t>操作应该能够成功。</w:t>
      </w:r>
    </w:p>
    <w:p w14:paraId="49E4D4F4" w14:textId="77777777" w:rsidR="007A6E31" w:rsidRDefault="007A6E31" w:rsidP="007A6E31">
      <w:pPr>
        <w:pStyle w:val="CMD"/>
        <w:rPr>
          <w:b/>
        </w:rPr>
      </w:pPr>
      <w:r>
        <w:t xml:space="preserve">[root@secOps </w:t>
      </w:r>
      <w:proofErr w:type="gramStart"/>
      <w:r>
        <w:t>analyst]#</w:t>
      </w:r>
      <w:proofErr w:type="gramEnd"/>
      <w:r>
        <w:rPr>
          <w:b/>
        </w:rPr>
        <w:t xml:space="preserve"> ping -c 5 172.16.0.40</w:t>
      </w:r>
    </w:p>
    <w:p w14:paraId="6ACA6197" w14:textId="76569A46" w:rsidR="007A6E31" w:rsidRDefault="007A6E31" w:rsidP="00C75161">
      <w:pPr>
        <w:pStyle w:val="SubStepAlpha"/>
        <w:spacing w:after="0"/>
      </w:pPr>
      <w:r>
        <w:t>查看</w:t>
      </w:r>
      <w:r>
        <w:t xml:space="preserve"> Wireshark </w:t>
      </w:r>
      <w:r>
        <w:t>中捕获的数据。检查您</w:t>
      </w:r>
      <w:r>
        <w:t xml:space="preserve"> ping </w:t>
      </w:r>
      <w:r>
        <w:t>过的</w:t>
      </w:r>
      <w:r>
        <w:t xml:space="preserve"> IP </w:t>
      </w:r>
      <w:r>
        <w:t>地址和</w:t>
      </w:r>
      <w:r>
        <w:t xml:space="preserve"> MAC </w:t>
      </w:r>
      <w:r>
        <w:t>地址。请注意，</w:t>
      </w:r>
      <w:r>
        <w:t xml:space="preserve">MAC </w:t>
      </w:r>
      <w:r>
        <w:t>地址用于</w:t>
      </w:r>
      <w:r>
        <w:t xml:space="preserve"> R1-eth1 </w:t>
      </w:r>
      <w:r>
        <w:t>接口。列出目的</w:t>
      </w:r>
      <w:r>
        <w:t xml:space="preserve"> IP </w:t>
      </w:r>
      <w:r>
        <w:t>地址和</w:t>
      </w:r>
      <w:r>
        <w:t xml:space="preserve"> MAC </w:t>
      </w:r>
      <w:r>
        <w:t>地址。</w:t>
      </w:r>
    </w:p>
    <w:p w14:paraId="1720C6DD" w14:textId="1649B512" w:rsidR="00B60008" w:rsidRDefault="00B60008" w:rsidP="00C75161">
      <w:pPr>
        <w:pStyle w:val="SubStepAlpha"/>
        <w:spacing w:after="0"/>
      </w:pPr>
      <w:r w:rsidRPr="00244F22">
        <w:rPr>
          <w:noProof/>
        </w:rPr>
        <w:lastRenderedPageBreak/>
        <w:drawing>
          <wp:inline distT="0" distB="0" distL="0" distR="0" wp14:anchorId="24B43E05" wp14:editId="584E515C">
            <wp:extent cx="5063924" cy="2859509"/>
            <wp:effectExtent l="0" t="0" r="3810" b="0"/>
            <wp:docPr id="8552817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236" cy="286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734D" w14:textId="43F99C3F" w:rsidR="00732F08" w:rsidRDefault="00732F08" w:rsidP="00732F08">
      <w:pPr>
        <w:pStyle w:val="4"/>
      </w:pPr>
      <w:r>
        <w:t>问题：</w:t>
      </w:r>
    </w:p>
    <w:p w14:paraId="48AAC6C4" w14:textId="096604B0" w:rsidR="005A7F23" w:rsidRPr="00A358CE" w:rsidRDefault="007A6E31" w:rsidP="00A358CE">
      <w:pPr>
        <w:pStyle w:val="BodyTextL50"/>
        <w:tabs>
          <w:tab w:val="right" w:leader="underscore" w:pos="5220"/>
          <w:tab w:val="right" w:leader="underscore" w:pos="9900"/>
        </w:tabs>
        <w:rPr>
          <w:rFonts w:hint="eastAsia"/>
        </w:rPr>
      </w:pPr>
      <w:r>
        <w:t xml:space="preserve">IP </w:t>
      </w:r>
      <w:r>
        <w:t>地址：</w:t>
      </w:r>
      <w:r w:rsidR="00CD79D9" w:rsidRPr="00CD79D9">
        <w:t>源</w:t>
      </w:r>
      <w:r w:rsidR="00CD79D9" w:rsidRPr="00CD79D9">
        <w:t xml:space="preserve"> IP </w:t>
      </w:r>
      <w:r w:rsidR="00CD79D9" w:rsidRPr="00CD79D9">
        <w:t>为</w:t>
      </w:r>
      <w:r w:rsidR="00CD79D9" w:rsidRPr="00CD79D9">
        <w:t xml:space="preserve"> 10.0.0.11</w:t>
      </w:r>
      <w:r w:rsidR="00CD79D9" w:rsidRPr="00CD79D9">
        <w:t>（</w:t>
      </w:r>
      <w:r w:rsidR="00CD79D9" w:rsidRPr="00CD79D9">
        <w:t>H1-eth0</w:t>
      </w:r>
      <w:r w:rsidR="00CD79D9" w:rsidRPr="00CD79D9">
        <w:t>），目的</w:t>
      </w:r>
      <w:r w:rsidR="00CD79D9" w:rsidRPr="00CD79D9">
        <w:t xml:space="preserve"> IP </w:t>
      </w:r>
      <w:r w:rsidR="00CD79D9" w:rsidRPr="00CD79D9">
        <w:t>为</w:t>
      </w:r>
      <w:r w:rsidR="00CD79D9" w:rsidRPr="00CD79D9">
        <w:t xml:space="preserve"> 172.16.0.40</w:t>
      </w:r>
      <w:r w:rsidR="00CD79D9" w:rsidRPr="00CD79D9">
        <w:t>（</w:t>
      </w:r>
      <w:r w:rsidR="00CD79D9" w:rsidRPr="00CD79D9">
        <w:t>H4-eth0</w:t>
      </w:r>
      <w:r w:rsidR="00CD79D9" w:rsidRPr="00CD79D9">
        <w:t>）</w:t>
      </w:r>
    </w:p>
    <w:p w14:paraId="5FCBF567" w14:textId="6D9CD3E3" w:rsidR="007A6E31" w:rsidRPr="00A358CE" w:rsidRDefault="007A6E31" w:rsidP="00A358CE">
      <w:pPr>
        <w:pStyle w:val="BodyTextL50"/>
        <w:tabs>
          <w:tab w:val="right" w:leader="underscore" w:pos="5220"/>
          <w:tab w:val="right" w:leader="underscore" w:pos="9900"/>
        </w:tabs>
        <w:rPr>
          <w:rStyle w:val="AnswerGray"/>
          <w:rFonts w:eastAsiaTheme="minorEastAsia" w:hint="eastAsia"/>
          <w:b w:val="0"/>
          <w:shd w:val="clear" w:color="auto" w:fill="auto"/>
        </w:rPr>
      </w:pPr>
      <w:r>
        <w:t xml:space="preserve">MAC </w:t>
      </w:r>
      <w:r>
        <w:t>地址：</w:t>
      </w:r>
      <w:r>
        <w:t xml:space="preserve"> </w:t>
      </w:r>
      <w:r w:rsidR="00CD79D9" w:rsidRPr="00CD79D9">
        <w:t>源</w:t>
      </w:r>
      <w:r w:rsidR="00CD79D9" w:rsidRPr="00CD79D9">
        <w:t xml:space="preserve"> MAC </w:t>
      </w:r>
      <w:r w:rsidR="00CD79D9" w:rsidRPr="00CD79D9">
        <w:t>为</w:t>
      </w:r>
      <w:r w:rsidR="00CD79D9" w:rsidRPr="00CD79D9">
        <w:t xml:space="preserve"> 8a:b4:55:83:dd:ef</w:t>
      </w:r>
      <w:r w:rsidR="00CD79D9" w:rsidRPr="00CD79D9">
        <w:t>（</w:t>
      </w:r>
      <w:r w:rsidR="00CD79D9" w:rsidRPr="00CD79D9">
        <w:t>H1-eth0</w:t>
      </w:r>
      <w:r w:rsidR="00CD79D9" w:rsidRPr="00CD79D9">
        <w:t>），目的</w:t>
      </w:r>
      <w:r w:rsidR="00CD79D9" w:rsidRPr="00CD79D9">
        <w:t xml:space="preserve"> MAC </w:t>
      </w:r>
      <w:r w:rsidR="00CD79D9" w:rsidRPr="00CD79D9">
        <w:t>为</w:t>
      </w:r>
      <w:r w:rsidR="00CD79D9" w:rsidRPr="00CD79D9">
        <w:t xml:space="preserve"> d2:0a:be:d3:24:4b</w:t>
      </w:r>
      <w:r w:rsidR="00CD79D9" w:rsidRPr="00CD79D9">
        <w:t>（</w:t>
      </w:r>
      <w:r w:rsidR="00CD79D9" w:rsidRPr="00CD79D9">
        <w:t>R1-eth1</w:t>
      </w:r>
      <w:r w:rsidR="00CD79D9" w:rsidRPr="00CD79D9">
        <w:t>）</w:t>
      </w:r>
    </w:p>
    <w:p w14:paraId="2E9258F2" w14:textId="77777777" w:rsidR="007A6E31" w:rsidRDefault="007A6E31" w:rsidP="00C75161">
      <w:pPr>
        <w:pStyle w:val="SubStepAlpha"/>
      </w:pPr>
      <w:r>
        <w:t>在主</w:t>
      </w:r>
      <w:r>
        <w:t xml:space="preserve"> </w:t>
      </w:r>
      <w:proofErr w:type="spellStart"/>
      <w:r>
        <w:t>CyberOps</w:t>
      </w:r>
      <w:proofErr w:type="spellEnd"/>
      <w:r>
        <w:t xml:space="preserve"> </w:t>
      </w:r>
      <w:r>
        <w:t>虚拟机窗口中，输入</w:t>
      </w:r>
      <w:r>
        <w:t xml:space="preserve"> </w:t>
      </w:r>
      <w:r w:rsidRPr="00A778B1">
        <w:rPr>
          <w:b/>
        </w:rPr>
        <w:t>quit</w:t>
      </w:r>
      <w:r>
        <w:t xml:space="preserve"> </w:t>
      </w:r>
      <w:r>
        <w:t>以停止</w:t>
      </w:r>
      <w:r>
        <w:t xml:space="preserve"> Mininet</w:t>
      </w:r>
      <w:r>
        <w:t>。</w:t>
      </w:r>
    </w:p>
    <w:p w14:paraId="3F6AFE4D" w14:textId="77777777" w:rsidR="007A6E31" w:rsidRDefault="007A6E31" w:rsidP="007A6E31">
      <w:pPr>
        <w:pStyle w:val="CMD"/>
      </w:pPr>
      <w:r>
        <w:t xml:space="preserve">mininet&gt; </w:t>
      </w:r>
      <w:r w:rsidRPr="00A778B1">
        <w:rPr>
          <w:b/>
        </w:rPr>
        <w:t>quit</w:t>
      </w:r>
    </w:p>
    <w:p w14:paraId="06AAA745" w14:textId="77777777" w:rsidR="007A6E31" w:rsidRDefault="007A6E31" w:rsidP="007A6E31">
      <w:pPr>
        <w:pStyle w:val="CMDOutput"/>
      </w:pPr>
      <w:r>
        <w:t>*** Stopping 0 controllers</w:t>
      </w:r>
    </w:p>
    <w:p w14:paraId="5BDFA6A1" w14:textId="77777777" w:rsidR="007A6E31" w:rsidRDefault="007A6E31" w:rsidP="007A6E31">
      <w:pPr>
        <w:pStyle w:val="CMDOutput"/>
      </w:pPr>
    </w:p>
    <w:p w14:paraId="2E0860E8" w14:textId="77777777" w:rsidR="007A6E31" w:rsidRDefault="007A6E31" w:rsidP="007A6E31">
      <w:pPr>
        <w:pStyle w:val="CMDOutput"/>
      </w:pPr>
      <w:r>
        <w:t>*** Stopping 4 terms</w:t>
      </w:r>
    </w:p>
    <w:p w14:paraId="127A65C6" w14:textId="77777777" w:rsidR="007A6E31" w:rsidRDefault="007A6E31" w:rsidP="007A6E31">
      <w:pPr>
        <w:pStyle w:val="CMDOutput"/>
      </w:pPr>
      <w:r>
        <w:t>*** Stopping 5 links</w:t>
      </w:r>
    </w:p>
    <w:p w14:paraId="7C9F06F6" w14:textId="77777777" w:rsidR="007A6E31" w:rsidRDefault="007A6E31" w:rsidP="007A6E31">
      <w:pPr>
        <w:pStyle w:val="CMDOutput"/>
      </w:pPr>
      <w:r>
        <w:t>.....</w:t>
      </w:r>
    </w:p>
    <w:p w14:paraId="7BDB07BF" w14:textId="77777777" w:rsidR="007A6E31" w:rsidRDefault="007A6E31" w:rsidP="007A6E31">
      <w:pPr>
        <w:pStyle w:val="CMDOutput"/>
      </w:pPr>
      <w:r>
        <w:t>*** Stopping 1 switches</w:t>
      </w:r>
    </w:p>
    <w:p w14:paraId="1CC5184F" w14:textId="77777777" w:rsidR="007A6E31" w:rsidRDefault="007A6E31" w:rsidP="007A6E31">
      <w:pPr>
        <w:pStyle w:val="CMDOutput"/>
      </w:pPr>
      <w:r>
        <w:t xml:space="preserve">s1 </w:t>
      </w:r>
    </w:p>
    <w:p w14:paraId="50425428" w14:textId="77777777" w:rsidR="007A6E31" w:rsidRDefault="007A6E31" w:rsidP="007A6E31">
      <w:pPr>
        <w:pStyle w:val="CMDOutput"/>
      </w:pPr>
      <w:r>
        <w:t>*** Stopping 5 hosts</w:t>
      </w:r>
    </w:p>
    <w:p w14:paraId="1BA36AFC" w14:textId="77777777" w:rsidR="007A6E31" w:rsidRDefault="007A6E31" w:rsidP="007A6E31">
      <w:pPr>
        <w:pStyle w:val="CMDOutput"/>
      </w:pPr>
      <w:r>
        <w:t xml:space="preserve">H1 H2 H3 H4 R1 </w:t>
      </w:r>
    </w:p>
    <w:p w14:paraId="009BF2D8" w14:textId="77777777" w:rsidR="00883A4E" w:rsidRDefault="007A6E31" w:rsidP="007A6E31">
      <w:pPr>
        <w:pStyle w:val="CMDOutput"/>
        <w:rPr>
          <w:rFonts w:eastAsiaTheme="minorEastAsia"/>
        </w:rPr>
      </w:pPr>
      <w:r>
        <w:t>*** Done</w:t>
      </w:r>
    </w:p>
    <w:p w14:paraId="674C00F7" w14:textId="72E61AB8" w:rsidR="007A6E31" w:rsidRDefault="00B60008" w:rsidP="007A6E31">
      <w:pPr>
        <w:pStyle w:val="CMDOutput"/>
      </w:pPr>
      <w:r w:rsidRPr="00B60008">
        <w:rPr>
          <w:noProof/>
        </w:rPr>
        <w:drawing>
          <wp:inline distT="0" distB="0" distL="0" distR="0" wp14:anchorId="28D2F07F" wp14:editId="049C1534">
            <wp:extent cx="2177646" cy="1948815"/>
            <wp:effectExtent l="0" t="0" r="0" b="0"/>
            <wp:docPr id="8667723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079" cy="1955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DDF24" w14:textId="77777777" w:rsidR="007A6E31" w:rsidRDefault="007A6E31" w:rsidP="00C75161">
      <w:pPr>
        <w:pStyle w:val="SubStepAlpha"/>
      </w:pPr>
      <w:r>
        <w:t>要清除</w:t>
      </w:r>
      <w:r>
        <w:t xml:space="preserve"> Mininet </w:t>
      </w:r>
      <w:r>
        <w:t>使用的所有进程，请在提示符后输入</w:t>
      </w:r>
      <w:r>
        <w:t xml:space="preserve"> </w:t>
      </w:r>
      <w:r>
        <w:rPr>
          <w:b/>
        </w:rPr>
        <w:t>sudo mn -c</w:t>
      </w:r>
      <w:r>
        <w:t xml:space="preserve"> </w:t>
      </w:r>
      <w:r>
        <w:t>命令。</w:t>
      </w:r>
    </w:p>
    <w:p w14:paraId="19F658FF" w14:textId="77777777" w:rsidR="007A6E31" w:rsidRDefault="007A6E31" w:rsidP="007A6E31">
      <w:pPr>
        <w:pStyle w:val="CMD"/>
      </w:pPr>
      <w:r>
        <w:t xml:space="preserve">analyst@secOps </w:t>
      </w:r>
      <w:proofErr w:type="gramStart"/>
      <w:r>
        <w:t>~]$</w:t>
      </w:r>
      <w:proofErr w:type="gramEnd"/>
      <w:r>
        <w:rPr>
          <w:b/>
        </w:rPr>
        <w:t xml:space="preserve"> sudo mn -c</w:t>
      </w:r>
    </w:p>
    <w:p w14:paraId="1AC0FE37" w14:textId="77777777" w:rsidR="007A6E31" w:rsidRDefault="007A6E31" w:rsidP="007A6E31">
      <w:pPr>
        <w:pStyle w:val="CMD"/>
      </w:pPr>
      <w:r>
        <w:t xml:space="preserve">[sudo] password for analyst: </w:t>
      </w:r>
    </w:p>
    <w:p w14:paraId="78E533B5" w14:textId="77777777" w:rsidR="007A6E31" w:rsidRDefault="007A6E31" w:rsidP="007A6E31">
      <w:pPr>
        <w:pStyle w:val="CMDOutput"/>
      </w:pPr>
      <w:r>
        <w:lastRenderedPageBreak/>
        <w:t>*** Removing excess controllers/ofprotocols/ofdatapaths/pings/noxes</w:t>
      </w:r>
    </w:p>
    <w:p w14:paraId="0BFD9BA5" w14:textId="77777777" w:rsidR="007A6E31" w:rsidRDefault="007A6E31" w:rsidP="007A6E31">
      <w:pPr>
        <w:pStyle w:val="CMDOutput"/>
      </w:pPr>
      <w:r>
        <w:t>killall controller ofprotocol ofdatapath ping nox_core lt-nox_core ovs-openflowd ovs-controller udpbwtest mnexec ivs 2&gt; /dev/null</w:t>
      </w:r>
    </w:p>
    <w:p w14:paraId="1B48CA35" w14:textId="77777777" w:rsidR="007A6E31" w:rsidRDefault="007A6E31" w:rsidP="007A6E31">
      <w:pPr>
        <w:pStyle w:val="CMDOutput"/>
      </w:pPr>
      <w:r>
        <w:t>killall -9 controller ofprotocol ofdatapath ping nox_core lt-nox_core ovs-openflowd ovs-controller udpbwtest mnexec ivs 2&gt; /dev/null</w:t>
      </w:r>
    </w:p>
    <w:p w14:paraId="52820EBF" w14:textId="77777777" w:rsidR="007A6E31" w:rsidRDefault="007A6E31" w:rsidP="007A6E31">
      <w:pPr>
        <w:pStyle w:val="CMDOutput"/>
      </w:pPr>
      <w:r>
        <w:t>pkill -9 -f "sudo mnexec"</w:t>
      </w:r>
    </w:p>
    <w:p w14:paraId="627C97C4" w14:textId="77777777" w:rsidR="007A6E31" w:rsidRDefault="007A6E31" w:rsidP="007A6E31">
      <w:pPr>
        <w:pStyle w:val="CMDOutput"/>
      </w:pPr>
      <w:r>
        <w:t>*** Removing junk from /tmp</w:t>
      </w:r>
    </w:p>
    <w:p w14:paraId="60D726FF" w14:textId="77777777" w:rsidR="007A6E31" w:rsidRDefault="007A6E31" w:rsidP="007A6E31">
      <w:pPr>
        <w:pStyle w:val="CMDOutput"/>
      </w:pPr>
      <w:r>
        <w:t>rm -f /tmp/vconn* /tmp/vlogs* /tmp/*.out /tmp/*.log</w:t>
      </w:r>
    </w:p>
    <w:p w14:paraId="38FFFAF3" w14:textId="77777777" w:rsidR="007A6E31" w:rsidRDefault="007A6E31" w:rsidP="007A6E31">
      <w:pPr>
        <w:pStyle w:val="CMDOutput"/>
      </w:pPr>
      <w:r>
        <w:t>*** Removing old X11 tunnels</w:t>
      </w:r>
    </w:p>
    <w:p w14:paraId="4F4B0ED9" w14:textId="77777777" w:rsidR="007A6E31" w:rsidRDefault="007A6E31" w:rsidP="007A6E31">
      <w:pPr>
        <w:pStyle w:val="CMDOutput"/>
      </w:pPr>
      <w:r>
        <w:t>*** Removing excess kernel datapaths</w:t>
      </w:r>
    </w:p>
    <w:p w14:paraId="0D857B1E" w14:textId="77777777" w:rsidR="007A6E31" w:rsidRDefault="007A6E31" w:rsidP="007A6E31">
      <w:pPr>
        <w:pStyle w:val="CMDOutput"/>
      </w:pPr>
      <w:r>
        <w:t>ps ax | egrep -o '</w:t>
      </w:r>
      <w:proofErr w:type="gramStart"/>
      <w:r>
        <w:t>dp[</w:t>
      </w:r>
      <w:proofErr w:type="gramEnd"/>
      <w:r>
        <w:t>0-</w:t>
      </w:r>
      <w:proofErr w:type="gramStart"/>
      <w:r>
        <w:t>9]+</w:t>
      </w:r>
      <w:proofErr w:type="gramEnd"/>
      <w:r>
        <w:t>' | sed 's/dp/nl:/'</w:t>
      </w:r>
    </w:p>
    <w:p w14:paraId="54D0F109" w14:textId="77777777" w:rsidR="007A6E31" w:rsidRDefault="007A6E31" w:rsidP="007A6E31">
      <w:pPr>
        <w:pStyle w:val="CMDOutput"/>
      </w:pPr>
      <w:r>
        <w:t>*** Removing OVS datapaths</w:t>
      </w:r>
    </w:p>
    <w:p w14:paraId="6EBBB684" w14:textId="77777777" w:rsidR="007A6E31" w:rsidRDefault="007A6E31" w:rsidP="007A6E31">
      <w:pPr>
        <w:pStyle w:val="CMDOutput"/>
      </w:pPr>
      <w:r>
        <w:t>ovs-vsctl --timeout=1 list-br</w:t>
      </w:r>
    </w:p>
    <w:p w14:paraId="3255D466" w14:textId="77777777" w:rsidR="007A6E31" w:rsidRDefault="007A6E31" w:rsidP="007A6E31">
      <w:pPr>
        <w:pStyle w:val="CMDOutput"/>
      </w:pPr>
      <w:r>
        <w:t>ovs-vsctl --timeout=1 list-br</w:t>
      </w:r>
    </w:p>
    <w:p w14:paraId="21C21D01" w14:textId="77777777" w:rsidR="007A6E31" w:rsidRDefault="007A6E31" w:rsidP="007A6E31">
      <w:pPr>
        <w:pStyle w:val="CMDOutput"/>
      </w:pPr>
      <w:r>
        <w:t>*** Removing all links of the pattern foo-ethX</w:t>
      </w:r>
    </w:p>
    <w:p w14:paraId="2EDF81F0" w14:textId="77777777" w:rsidR="007A6E31" w:rsidRDefault="007A6E31" w:rsidP="007A6E31">
      <w:pPr>
        <w:pStyle w:val="CMDOutput"/>
      </w:pPr>
      <w:r>
        <w:t>ip link show | egrep -o '([-</w:t>
      </w:r>
      <w:proofErr w:type="gramStart"/>
      <w:r>
        <w:t>_.[</w:t>
      </w:r>
      <w:proofErr w:type="gramEnd"/>
      <w:r>
        <w:t>:alnum:</w:t>
      </w:r>
      <w:proofErr w:type="gramStart"/>
      <w:r>
        <w:t>]]+</w:t>
      </w:r>
      <w:proofErr w:type="gramEnd"/>
      <w:r>
        <w:t>-eth[</w:t>
      </w:r>
      <w:proofErr w:type="gramStart"/>
      <w:r>
        <w:t>[:digit</w:t>
      </w:r>
      <w:proofErr w:type="gramEnd"/>
      <w:r>
        <w:t>:</w:t>
      </w:r>
      <w:proofErr w:type="gramStart"/>
      <w:r>
        <w:t>]]+</w:t>
      </w:r>
      <w:proofErr w:type="gramEnd"/>
      <w:r>
        <w:t>)'</w:t>
      </w:r>
    </w:p>
    <w:p w14:paraId="4F888E1B" w14:textId="77777777" w:rsidR="007A6E31" w:rsidRDefault="007A6E31" w:rsidP="007A6E31">
      <w:pPr>
        <w:pStyle w:val="CMDOutput"/>
      </w:pPr>
      <w:r>
        <w:t>ip link show</w:t>
      </w:r>
    </w:p>
    <w:p w14:paraId="44C08B4F" w14:textId="77777777" w:rsidR="007A6E31" w:rsidRDefault="007A6E31" w:rsidP="007A6E31">
      <w:pPr>
        <w:pStyle w:val="CMDOutput"/>
      </w:pPr>
      <w:r>
        <w:t>*** Killing stale mininet node processes</w:t>
      </w:r>
    </w:p>
    <w:p w14:paraId="29AD25F3" w14:textId="77777777" w:rsidR="007A6E31" w:rsidRDefault="007A6E31" w:rsidP="007A6E31">
      <w:pPr>
        <w:pStyle w:val="CMDOutput"/>
      </w:pPr>
      <w:r>
        <w:t>pkill -9 -f mininet:</w:t>
      </w:r>
    </w:p>
    <w:p w14:paraId="7295A35B" w14:textId="77777777" w:rsidR="007A6E31" w:rsidRDefault="007A6E31" w:rsidP="007A6E31">
      <w:pPr>
        <w:pStyle w:val="CMDOutput"/>
      </w:pPr>
      <w:r>
        <w:t>*** Shutting down stale tunnels</w:t>
      </w:r>
    </w:p>
    <w:p w14:paraId="71A8D038" w14:textId="77777777" w:rsidR="007A6E31" w:rsidRDefault="007A6E31" w:rsidP="007A6E31">
      <w:pPr>
        <w:pStyle w:val="CMDOutput"/>
      </w:pPr>
      <w:r>
        <w:t>pkill -9 -f Tunnel=Ethernet</w:t>
      </w:r>
    </w:p>
    <w:p w14:paraId="7448DF6A" w14:textId="77777777" w:rsidR="007A6E31" w:rsidRDefault="007A6E31" w:rsidP="007A6E31">
      <w:pPr>
        <w:pStyle w:val="CMDOutput"/>
      </w:pPr>
      <w:r>
        <w:t>pkill -9 -f .ssh/mn</w:t>
      </w:r>
    </w:p>
    <w:p w14:paraId="2AAFD514" w14:textId="77777777" w:rsidR="007A6E31" w:rsidRDefault="007A6E31" w:rsidP="007A6E31">
      <w:pPr>
        <w:pStyle w:val="CMDOutput"/>
      </w:pPr>
      <w:r>
        <w:t>rm -f ~/.ssh/mn/*</w:t>
      </w:r>
    </w:p>
    <w:p w14:paraId="368E2593" w14:textId="77777777" w:rsidR="007A6E31" w:rsidRDefault="007A6E31" w:rsidP="007A6E31">
      <w:pPr>
        <w:pStyle w:val="CMDOutput"/>
        <w:rPr>
          <w:rStyle w:val="AnswerGray"/>
        </w:rPr>
      </w:pPr>
      <w:r>
        <w:t>*** Cleanup complete.</w:t>
      </w:r>
    </w:p>
    <w:p w14:paraId="77F4BCF1" w14:textId="503EF70F" w:rsidR="00C162C0" w:rsidRPr="00E16A6C" w:rsidRDefault="00E16A6C" w:rsidP="00E16A6C">
      <w:pPr>
        <w:pStyle w:val="ConfigWindow"/>
      </w:pPr>
      <w:r>
        <w:t>文档结尾</w:t>
      </w:r>
      <w:r w:rsidR="00B60008" w:rsidRPr="00B60008">
        <w:rPr>
          <w:noProof/>
        </w:rPr>
        <w:drawing>
          <wp:inline distT="0" distB="0" distL="0" distR="0" wp14:anchorId="51388E2B" wp14:editId="4AA86BCC">
            <wp:extent cx="6251751" cy="2986335"/>
            <wp:effectExtent l="0" t="0" r="0" b="5080"/>
            <wp:docPr id="19229309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" t="8032" r="1899" b="1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790" cy="298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62C0" w:rsidRPr="00E16A6C" w:rsidSect="009C318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D6666" w14:textId="77777777" w:rsidR="004B135E" w:rsidRDefault="004B135E" w:rsidP="00710659">
      <w:pPr>
        <w:spacing w:after="0" w:line="240" w:lineRule="auto"/>
      </w:pPr>
      <w:r>
        <w:separator/>
      </w:r>
    </w:p>
    <w:p w14:paraId="196E0E94" w14:textId="77777777" w:rsidR="004B135E" w:rsidRDefault="004B135E"/>
  </w:endnote>
  <w:endnote w:type="continuationSeparator" w:id="0">
    <w:p w14:paraId="51538FC0" w14:textId="77777777" w:rsidR="004B135E" w:rsidRDefault="004B135E" w:rsidP="00710659">
      <w:pPr>
        <w:spacing w:after="0" w:line="240" w:lineRule="auto"/>
      </w:pPr>
      <w:r>
        <w:continuationSeparator/>
      </w:r>
    </w:p>
    <w:p w14:paraId="0DBE9B36" w14:textId="77777777" w:rsidR="004B135E" w:rsidRDefault="004B13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C191" w14:textId="77777777" w:rsidR="00F70D46" w:rsidRDefault="00F70D4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53F54" w14:textId="5531E638" w:rsidR="00E16A6C" w:rsidRPr="00882B63" w:rsidRDefault="00E16A6C" w:rsidP="00F70D46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D949" w14:textId="3FBD5D53" w:rsidR="00E16A6C" w:rsidRPr="00882B63" w:rsidRDefault="00E16A6C" w:rsidP="00F70D46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B24E0" w14:textId="77777777" w:rsidR="004B135E" w:rsidRDefault="004B135E" w:rsidP="00710659">
      <w:pPr>
        <w:spacing w:after="0" w:line="240" w:lineRule="auto"/>
      </w:pPr>
      <w:r>
        <w:separator/>
      </w:r>
    </w:p>
    <w:p w14:paraId="23728E94" w14:textId="77777777" w:rsidR="004B135E" w:rsidRDefault="004B135E"/>
  </w:footnote>
  <w:footnote w:type="continuationSeparator" w:id="0">
    <w:p w14:paraId="7E11D5A4" w14:textId="77777777" w:rsidR="004B135E" w:rsidRDefault="004B135E" w:rsidP="00710659">
      <w:pPr>
        <w:spacing w:after="0" w:line="240" w:lineRule="auto"/>
      </w:pPr>
      <w:r>
        <w:continuationSeparator/>
      </w:r>
    </w:p>
    <w:p w14:paraId="0D3DE965" w14:textId="77777777" w:rsidR="004B135E" w:rsidRDefault="004B135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01742" w14:textId="77777777" w:rsidR="00F70D46" w:rsidRDefault="00F70D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4EC80ABD6A5445EBAC1EAB3C16159A9D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81B9FA7" w14:textId="42C2EAAD" w:rsidR="00E16A6C" w:rsidRDefault="00F70D46" w:rsidP="008402F2">
        <w:pPr>
          <w:pStyle w:val="PageHead"/>
        </w:pPr>
        <w:r>
          <w:t>实验</w:t>
        </w:r>
        <w:r>
          <w:t xml:space="preserve">3 - Wireshark </w:t>
        </w:r>
        <w:r>
          <w:t>简介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A7DF0" w14:textId="4AB1CB02" w:rsidR="00E16A6C" w:rsidRDefault="00E16A6C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F3A6C62C"/>
    <w:styleLink w:val="PartStepSubStepList"/>
    <w:lvl w:ilvl="0">
      <w:start w:val="1"/>
      <w:numFmt w:val="decimal"/>
      <w:suff w:val="space"/>
      <w:lvlText w:val="第 %1部分：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371997791">
    <w:abstractNumId w:val="6"/>
  </w:num>
  <w:num w:numId="2" w16cid:durableId="64112656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84310056">
    <w:abstractNumId w:val="2"/>
  </w:num>
  <w:num w:numId="4" w16cid:durableId="358698203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55197176">
    <w:abstractNumId w:val="4"/>
  </w:num>
  <w:num w:numId="6" w16cid:durableId="1609586507">
    <w:abstractNumId w:val="0"/>
  </w:num>
  <w:num w:numId="7" w16cid:durableId="1485658912">
    <w:abstractNumId w:val="1"/>
  </w:num>
  <w:num w:numId="8" w16cid:durableId="118536214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223297731">
    <w:abstractNumId w:val="4"/>
  </w:num>
  <w:num w:numId="10" w16cid:durableId="781456189">
    <w:abstractNumId w:val="3"/>
    <w:lvlOverride w:ilvl="0">
      <w:startOverride w:val="1"/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2838267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28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0F6ED7"/>
    <w:rsid w:val="001006C2"/>
    <w:rsid w:val="0010136B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5EE9"/>
    <w:rsid w:val="00176E39"/>
    <w:rsid w:val="001772B8"/>
    <w:rsid w:val="00177B76"/>
    <w:rsid w:val="00180FBF"/>
    <w:rsid w:val="001813C3"/>
    <w:rsid w:val="00182CF4"/>
    <w:rsid w:val="00186CE1"/>
    <w:rsid w:val="0019129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0EB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4F22"/>
    <w:rsid w:val="00246492"/>
    <w:rsid w:val="002506CF"/>
    <w:rsid w:val="0025107F"/>
    <w:rsid w:val="00260CD4"/>
    <w:rsid w:val="002639D8"/>
    <w:rsid w:val="00264F28"/>
    <w:rsid w:val="00265F77"/>
    <w:rsid w:val="00266C83"/>
    <w:rsid w:val="00270FCC"/>
    <w:rsid w:val="002768DC"/>
    <w:rsid w:val="00283E0B"/>
    <w:rsid w:val="00294C8F"/>
    <w:rsid w:val="002A0B2E"/>
    <w:rsid w:val="002A0DC1"/>
    <w:rsid w:val="002A6C56"/>
    <w:rsid w:val="002C046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4628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9589F"/>
    <w:rsid w:val="004A1CA0"/>
    <w:rsid w:val="004A22E9"/>
    <w:rsid w:val="004A4ACD"/>
    <w:rsid w:val="004A506C"/>
    <w:rsid w:val="004A5BC5"/>
    <w:rsid w:val="004B023D"/>
    <w:rsid w:val="004B135E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F23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408B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4BD1"/>
    <w:rsid w:val="006D7590"/>
    <w:rsid w:val="006E372B"/>
    <w:rsid w:val="006E5FE9"/>
    <w:rsid w:val="006E6581"/>
    <w:rsid w:val="006E65B3"/>
    <w:rsid w:val="006E71DF"/>
    <w:rsid w:val="006F1616"/>
    <w:rsid w:val="006F1CC4"/>
    <w:rsid w:val="006F2A86"/>
    <w:rsid w:val="006F3163"/>
    <w:rsid w:val="00703EA2"/>
    <w:rsid w:val="00705FEC"/>
    <w:rsid w:val="00710659"/>
    <w:rsid w:val="0071147A"/>
    <w:rsid w:val="0071185D"/>
    <w:rsid w:val="00721E01"/>
    <w:rsid w:val="007222AD"/>
    <w:rsid w:val="007267CF"/>
    <w:rsid w:val="00731F3F"/>
    <w:rsid w:val="00732F08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67AE2"/>
    <w:rsid w:val="0077125A"/>
    <w:rsid w:val="00780E04"/>
    <w:rsid w:val="0078405B"/>
    <w:rsid w:val="007842D5"/>
    <w:rsid w:val="00786F58"/>
    <w:rsid w:val="00787CC1"/>
    <w:rsid w:val="00792F4E"/>
    <w:rsid w:val="0079398D"/>
    <w:rsid w:val="00796C25"/>
    <w:rsid w:val="007A287C"/>
    <w:rsid w:val="007A3B2A"/>
    <w:rsid w:val="007A6E31"/>
    <w:rsid w:val="007B0C9D"/>
    <w:rsid w:val="007B5522"/>
    <w:rsid w:val="007C0EE0"/>
    <w:rsid w:val="007C1B71"/>
    <w:rsid w:val="007C2FBB"/>
    <w:rsid w:val="007C7164"/>
    <w:rsid w:val="007C7413"/>
    <w:rsid w:val="007D00EF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6120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3A4E"/>
    <w:rsid w:val="0088426A"/>
    <w:rsid w:val="008852BA"/>
    <w:rsid w:val="00890108"/>
    <w:rsid w:val="00893877"/>
    <w:rsid w:val="0089532C"/>
    <w:rsid w:val="00896165"/>
    <w:rsid w:val="00896681"/>
    <w:rsid w:val="00897ED5"/>
    <w:rsid w:val="008A2749"/>
    <w:rsid w:val="008A3A90"/>
    <w:rsid w:val="008B06D4"/>
    <w:rsid w:val="008B4F20"/>
    <w:rsid w:val="008B68E7"/>
    <w:rsid w:val="008B7FFD"/>
    <w:rsid w:val="008C286A"/>
    <w:rsid w:val="008C2920"/>
    <w:rsid w:val="008C2F41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358CE"/>
    <w:rsid w:val="00A378E4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6795D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0008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593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5161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9D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25AE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6A6C"/>
    <w:rsid w:val="00E17FA5"/>
    <w:rsid w:val="00E21BFE"/>
    <w:rsid w:val="00E21C88"/>
    <w:rsid w:val="00E223AC"/>
    <w:rsid w:val="00E26930"/>
    <w:rsid w:val="00E27257"/>
    <w:rsid w:val="00E27F4F"/>
    <w:rsid w:val="00E33C65"/>
    <w:rsid w:val="00E364AD"/>
    <w:rsid w:val="00E449D0"/>
    <w:rsid w:val="00E44A34"/>
    <w:rsid w:val="00E4506A"/>
    <w:rsid w:val="00E46204"/>
    <w:rsid w:val="00E53F99"/>
    <w:rsid w:val="00E56510"/>
    <w:rsid w:val="00E62EA8"/>
    <w:rsid w:val="00E67A6E"/>
    <w:rsid w:val="00E70096"/>
    <w:rsid w:val="00E71B43"/>
    <w:rsid w:val="00E7540B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0D46"/>
    <w:rsid w:val="00F75533"/>
    <w:rsid w:val="00F8036D"/>
    <w:rsid w:val="00F809DC"/>
    <w:rsid w:val="00F86EB0"/>
    <w:rsid w:val="00FA154B"/>
    <w:rsid w:val="00FA1B81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3DBD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D534D"/>
  <w15:docId w15:val="{06D771B0-1E7A-4B19-9E8F-3D6DCCA73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5A7F23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FA1B81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A7F23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5A7F23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7A6E31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C80ABD6A5445EBAC1EAB3C16159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857D3-B62A-45E2-B1D9-EE68B7F7DB0F}"/>
      </w:docPartPr>
      <w:docPartBody>
        <w:p w:rsidR="004E7E2E" w:rsidRDefault="006B1F5B">
          <w:pPr>
            <w:pStyle w:val="4EC80ABD6A5445EBAC1EAB3C16159A9D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5B"/>
    <w:rsid w:val="0000111E"/>
    <w:rsid w:val="0008502C"/>
    <w:rsid w:val="000E2F31"/>
    <w:rsid w:val="0010136B"/>
    <w:rsid w:val="00144B76"/>
    <w:rsid w:val="004E7E2E"/>
    <w:rsid w:val="00531081"/>
    <w:rsid w:val="00665840"/>
    <w:rsid w:val="0067408B"/>
    <w:rsid w:val="006B1F5B"/>
    <w:rsid w:val="006C4594"/>
    <w:rsid w:val="007D00EF"/>
    <w:rsid w:val="00840A02"/>
    <w:rsid w:val="008C2F41"/>
    <w:rsid w:val="00A9602E"/>
    <w:rsid w:val="00C52D86"/>
    <w:rsid w:val="00DD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4EC80ABD6A5445EBAC1EAB3C16159A9D">
    <w:name w:val="4EC80ABD6A5445EBAC1EAB3C16159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5904A5-B7FE-4F25-BD4B-A5EDCADB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11</TotalTime>
  <Pages>9</Pages>
  <Words>1762</Words>
  <Characters>3859</Characters>
  <Application>Microsoft Office Word</Application>
  <DocSecurity>0</DocSecurity>
  <Lines>154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Introduction to Wireshark</vt:lpstr>
    </vt:vector>
  </TitlesOfParts>
  <Company>Cisco Systems, Inc.</Company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实验3 - Wireshark 简介</dc:title>
  <dc:creator>SP</dc:creator>
  <dc:description>2018 年</dc:description>
  <cp:lastModifiedBy>江涛 王</cp:lastModifiedBy>
  <cp:revision>4</cp:revision>
  <dcterms:created xsi:type="dcterms:W3CDTF">2025-11-17T12:50:00Z</dcterms:created>
  <dcterms:modified xsi:type="dcterms:W3CDTF">2025-11-17T14:13:00Z</dcterms:modified>
</cp:coreProperties>
</file>