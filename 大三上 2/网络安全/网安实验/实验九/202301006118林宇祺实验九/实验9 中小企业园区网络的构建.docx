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1215E933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594D02">
            <w:rPr>
              <w:rFonts w:hint="eastAsia"/>
            </w:rPr>
            <w:t>9</w:t>
          </w:r>
          <w:r w:rsidR="00036824">
            <w:rPr>
              <w:rFonts w:hint="eastAsia"/>
            </w:rPr>
            <w:t xml:space="preserve"> -</w:t>
          </w:r>
          <w:r w:rsidR="00594D02">
            <w:rPr>
              <w:rFonts w:hint="eastAsia"/>
            </w:rPr>
            <w:t>中小企业园区网络的构建</w:t>
          </w:r>
        </w:sdtContent>
      </w:sdt>
    </w:p>
    <w:p w14:paraId="6414D3B8" w14:textId="1E6243C3" w:rsidR="00D778DF" w:rsidRPr="00E70096" w:rsidRDefault="008525C0" w:rsidP="00D452F4">
      <w:pPr>
        <w:pStyle w:val="1"/>
      </w:pPr>
      <w:r>
        <w:rPr>
          <w:rFonts w:hint="eastAsia"/>
        </w:rPr>
        <w:t>实验</w:t>
      </w:r>
      <w:r w:rsidR="00D778DF">
        <w:t>目标</w:t>
      </w:r>
    </w:p>
    <w:p w14:paraId="30E5D2FF" w14:textId="6B9B8712" w:rsidR="008525C0" w:rsidRDefault="003734BA" w:rsidP="008525C0">
      <w:pPr>
        <w:pStyle w:val="BodyTextL25Bold"/>
      </w:pPr>
      <w:r>
        <w:t>1</w:t>
      </w:r>
      <w:r w:rsidR="008525C0">
        <w:rPr>
          <w:rFonts w:hint="eastAsia"/>
        </w:rPr>
        <w:t>．通过在防火墙上配置</w:t>
      </w:r>
      <w:r w:rsidR="008525C0">
        <w:rPr>
          <w:rFonts w:hint="eastAsia"/>
        </w:rPr>
        <w:t>NAT</w:t>
      </w:r>
      <w:r w:rsidR="008525C0">
        <w:rPr>
          <w:rFonts w:hint="eastAsia"/>
        </w:rPr>
        <w:t>转换，掌握</w:t>
      </w:r>
      <w:r w:rsidR="008525C0">
        <w:rPr>
          <w:rFonts w:hint="eastAsia"/>
        </w:rPr>
        <w:t>NAT</w:t>
      </w:r>
      <w:r w:rsidR="008525C0">
        <w:rPr>
          <w:rFonts w:hint="eastAsia"/>
        </w:rPr>
        <w:t>转换工作原理</w:t>
      </w:r>
    </w:p>
    <w:p w14:paraId="06A63183" w14:textId="4D9A7025" w:rsidR="008525C0" w:rsidRPr="008525C0" w:rsidRDefault="008525C0" w:rsidP="008525C0">
      <w:pPr>
        <w:pStyle w:val="BodyTextL25Bold"/>
      </w:pPr>
      <w:r>
        <w:rPr>
          <w:rFonts w:hint="eastAsia"/>
        </w:rPr>
        <w:t>2</w:t>
      </w:r>
      <w:r>
        <w:rPr>
          <w:rFonts w:hint="eastAsia"/>
        </w:rPr>
        <w:t>．熟悉并掌握</w:t>
      </w:r>
      <w:r>
        <w:rPr>
          <w:rFonts w:hint="eastAsia"/>
        </w:rPr>
        <w:t>ACL</w:t>
      </w:r>
      <w:r>
        <w:rPr>
          <w:rFonts w:hint="eastAsia"/>
        </w:rPr>
        <w:t>在防火墙上的配置过程，了解</w:t>
      </w:r>
      <w:r>
        <w:rPr>
          <w:rFonts w:hint="eastAsia"/>
        </w:rPr>
        <w:t>ACL</w:t>
      </w:r>
      <w:r>
        <w:rPr>
          <w:rFonts w:hint="eastAsia"/>
        </w:rPr>
        <w:t>在不同区域的</w:t>
      </w:r>
      <w:r>
        <w:rPr>
          <w:rFonts w:hint="eastAsia"/>
        </w:rPr>
        <w:t>in</w:t>
      </w:r>
      <w:r>
        <w:rPr>
          <w:rFonts w:hint="eastAsia"/>
        </w:rPr>
        <w:t>和</w:t>
      </w:r>
      <w:r>
        <w:rPr>
          <w:rFonts w:hint="eastAsia"/>
        </w:rPr>
        <w:t>out</w:t>
      </w:r>
    </w:p>
    <w:p w14:paraId="4C714F8E" w14:textId="18FA1B97" w:rsidR="008525C0" w:rsidRDefault="008525C0" w:rsidP="008525C0">
      <w:pPr>
        <w:pStyle w:val="BodyTextL25Bold"/>
      </w:pPr>
      <w:r>
        <w:rPr>
          <w:rFonts w:hint="eastAsia"/>
        </w:rPr>
        <w:t>3</w:t>
      </w:r>
      <w:r>
        <w:rPr>
          <w:rFonts w:hint="eastAsia"/>
        </w:rPr>
        <w:t>．</w:t>
      </w:r>
      <w:proofErr w:type="gramStart"/>
      <w:r>
        <w:rPr>
          <w:rFonts w:hint="eastAsia"/>
        </w:rPr>
        <w:t>在内网</w:t>
      </w:r>
      <w:proofErr w:type="gramEnd"/>
      <w:r>
        <w:rPr>
          <w:rFonts w:hint="eastAsia"/>
        </w:rPr>
        <w:t>以及防火墙上配置动态路由，是网络中的设备可以连通</w:t>
      </w:r>
    </w:p>
    <w:p w14:paraId="0E0B1F73" w14:textId="2E401042" w:rsidR="003734BA" w:rsidRPr="0047026E" w:rsidRDefault="008525C0" w:rsidP="008525C0">
      <w:pPr>
        <w:pStyle w:val="BodyTextL25Bold"/>
      </w:pPr>
      <w:r>
        <w:rPr>
          <w:rFonts w:hint="eastAsia"/>
        </w:rPr>
        <w:t>4</w:t>
      </w:r>
      <w:r>
        <w:rPr>
          <w:rFonts w:hint="eastAsia"/>
        </w:rPr>
        <w:t>．掌握为防火墙不同端口划分区域的方法</w:t>
      </w:r>
    </w:p>
    <w:p w14:paraId="45CF251C" w14:textId="22EAA254" w:rsidR="00D778DF" w:rsidRDefault="008525C0" w:rsidP="00D452F4">
      <w:pPr>
        <w:pStyle w:val="1"/>
      </w:pPr>
      <w:r>
        <w:rPr>
          <w:rFonts w:hint="eastAsia"/>
        </w:rPr>
        <w:t>实验</w:t>
      </w:r>
      <w:r w:rsidR="00D778DF">
        <w:t>背景</w:t>
      </w:r>
    </w:p>
    <w:p w14:paraId="3364A070" w14:textId="77777777" w:rsidR="008525C0" w:rsidRDefault="008525C0" w:rsidP="008525C0">
      <w:pPr>
        <w:pStyle w:val="BodyTextL25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企业计划建设自己的企业园区网络，希望通过这个新建的网络，提供一个安全、可靠、可扩展、高效的网络环境，使企业内能够方便快捷的实现网络资源共享、全网接入</w:t>
      </w:r>
      <w:r>
        <w:rPr>
          <w:rFonts w:hint="eastAsia"/>
        </w:rPr>
        <w:t>Internet</w:t>
      </w:r>
      <w:r>
        <w:rPr>
          <w:rFonts w:hint="eastAsia"/>
        </w:rPr>
        <w:t>等目标，同时实现公司内部的信息保密隔离，以及对公网的安全访问。为了确保这些关键应用系统的正常运行、安全和发展。</w:t>
      </w:r>
    </w:p>
    <w:p w14:paraId="41B53F04" w14:textId="366BA96D" w:rsidR="008525C0" w:rsidRDefault="008525C0" w:rsidP="008525C0">
      <w:pPr>
        <w:pStyle w:val="BodyTextL25"/>
      </w:pPr>
      <w:r>
        <w:rPr>
          <w:rFonts w:hint="eastAsia"/>
        </w:rPr>
        <w:t>随着计算机网络得发展，计算机网络安全变成一个焦点，为了更好的保护企业内部网络安全，前后依次出现了很多设备，其中防火墙是一个重点设备，防火墙是一种访问控制技术，在某个机构的网络和不安全的网络之间设置障碍，从而控制非法组织对信息资源的非法访问。防火墙就是一个门槛，控制进出两个方向的通信。本项目将以防火墙为重点，通过对防火墙的相关配置，完成区域网络安全的建设。</w:t>
      </w:r>
    </w:p>
    <w:p w14:paraId="2BB590CB" w14:textId="3E12D33A" w:rsidR="003734BA" w:rsidRDefault="008525C0" w:rsidP="00391B09">
      <w:pPr>
        <w:pStyle w:val="1"/>
      </w:pPr>
      <w:r>
        <w:rPr>
          <w:rFonts w:hint="eastAsia"/>
        </w:rPr>
        <w:t>项目需求</w:t>
      </w:r>
    </w:p>
    <w:p w14:paraId="5D9AF61C" w14:textId="77777777" w:rsidR="008525C0" w:rsidRDefault="008525C0" w:rsidP="008525C0">
      <w:pPr>
        <w:pStyle w:val="Bulletlevel1"/>
        <w:numPr>
          <w:ilvl w:val="0"/>
          <w:numId w:val="0"/>
        </w:numPr>
        <w:ind w:left="720" w:hanging="360"/>
      </w:pPr>
      <w:r>
        <w:rPr>
          <w:rFonts w:hint="eastAsia"/>
        </w:rPr>
        <w:t>为了确保企业网的安全正常运行，利用防火墙实现企业网络安全：</w:t>
      </w:r>
    </w:p>
    <w:p w14:paraId="1CE06D4F" w14:textId="77777777" w:rsidR="008525C0" w:rsidRDefault="008525C0" w:rsidP="008525C0">
      <w:pPr>
        <w:pStyle w:val="Bulletlevel1"/>
      </w:pPr>
      <w:r>
        <w:rPr>
          <w:rFonts w:hint="eastAsia"/>
        </w:rPr>
        <w:t>防火墙实验</w:t>
      </w:r>
      <w:r>
        <w:rPr>
          <w:rFonts w:hint="eastAsia"/>
        </w:rPr>
        <w:t>NAT</w:t>
      </w:r>
    </w:p>
    <w:p w14:paraId="68CE4112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配置</w:t>
      </w:r>
      <w:r>
        <w:rPr>
          <w:rFonts w:hint="eastAsia"/>
        </w:rPr>
        <w:t>ASA</w:t>
      </w:r>
      <w:r>
        <w:rPr>
          <w:rFonts w:hint="eastAsia"/>
        </w:rPr>
        <w:t>防火墙上的</w:t>
      </w:r>
      <w:r>
        <w:rPr>
          <w:rFonts w:hint="eastAsia"/>
        </w:rPr>
        <w:t>NAT</w:t>
      </w:r>
      <w:r>
        <w:rPr>
          <w:rFonts w:hint="eastAsia"/>
        </w:rPr>
        <w:t>规则，使得</w:t>
      </w:r>
      <w:r>
        <w:rPr>
          <w:rFonts w:hint="eastAsia"/>
        </w:rPr>
        <w:t>inside</w:t>
      </w:r>
      <w:r>
        <w:rPr>
          <w:rFonts w:hint="eastAsia"/>
        </w:rPr>
        <w:t>区能单向访问</w:t>
      </w:r>
      <w:r>
        <w:rPr>
          <w:rFonts w:hint="eastAsia"/>
        </w:rPr>
        <w:t>DMZ</w:t>
      </w:r>
      <w:r>
        <w:rPr>
          <w:rFonts w:hint="eastAsia"/>
        </w:rPr>
        <w:t>区和</w:t>
      </w:r>
      <w:r>
        <w:rPr>
          <w:rFonts w:hint="eastAsia"/>
        </w:rPr>
        <w:t>outside</w:t>
      </w:r>
      <w:r>
        <w:rPr>
          <w:rFonts w:hint="eastAsia"/>
        </w:rPr>
        <w:t>区，</w:t>
      </w:r>
      <w:r>
        <w:rPr>
          <w:rFonts w:hint="eastAsia"/>
        </w:rPr>
        <w:t>DMZ</w:t>
      </w:r>
      <w:r>
        <w:rPr>
          <w:rFonts w:hint="eastAsia"/>
        </w:rPr>
        <w:t>区和</w:t>
      </w:r>
      <w:r>
        <w:rPr>
          <w:rFonts w:hint="eastAsia"/>
        </w:rPr>
        <w:t>outside</w:t>
      </w:r>
      <w:proofErr w:type="gramStart"/>
      <w:r>
        <w:rPr>
          <w:rFonts w:hint="eastAsia"/>
        </w:rPr>
        <w:t>区能够</w:t>
      </w:r>
      <w:proofErr w:type="gramEnd"/>
      <w:r>
        <w:rPr>
          <w:rFonts w:hint="eastAsia"/>
        </w:rPr>
        <w:t>互访。</w:t>
      </w:r>
    </w:p>
    <w:p w14:paraId="4BA3336B" w14:textId="77777777" w:rsidR="008525C0" w:rsidRDefault="008525C0" w:rsidP="008525C0">
      <w:pPr>
        <w:pStyle w:val="Bulletlevel1"/>
      </w:pPr>
      <w:r>
        <w:rPr>
          <w:rFonts w:hint="eastAsia"/>
        </w:rPr>
        <w:t>防火墙</w:t>
      </w:r>
      <w:proofErr w:type="spellStart"/>
      <w:r>
        <w:rPr>
          <w:rFonts w:hint="eastAsia"/>
        </w:rPr>
        <w:t>ACLlist</w:t>
      </w:r>
      <w:proofErr w:type="spellEnd"/>
      <w:r>
        <w:rPr>
          <w:rFonts w:hint="eastAsia"/>
        </w:rPr>
        <w:t>实验</w:t>
      </w:r>
    </w:p>
    <w:p w14:paraId="4EF86E94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使用</w:t>
      </w:r>
      <w:r>
        <w:rPr>
          <w:rFonts w:hint="eastAsia"/>
        </w:rPr>
        <w:t>access-list</w:t>
      </w:r>
      <w:r>
        <w:rPr>
          <w:rFonts w:hint="eastAsia"/>
        </w:rPr>
        <w:t>，控制各区域有选择地访问</w:t>
      </w:r>
      <w:r>
        <w:rPr>
          <w:rFonts w:hint="eastAsia"/>
        </w:rPr>
        <w:t>DMZ</w:t>
      </w:r>
      <w:r>
        <w:rPr>
          <w:rFonts w:hint="eastAsia"/>
        </w:rPr>
        <w:t>区内服务器，且仅可访问生产网服务器，内网之间也可以控制方向，外网段不能访问办公网。</w:t>
      </w:r>
    </w:p>
    <w:p w14:paraId="2BB71462" w14:textId="77777777" w:rsidR="008525C0" w:rsidRDefault="008525C0" w:rsidP="008525C0">
      <w:pPr>
        <w:pStyle w:val="Bulletlevel1"/>
      </w:pPr>
      <w:r>
        <w:rPr>
          <w:rFonts w:hint="eastAsia"/>
        </w:rPr>
        <w:t>防火墙</w:t>
      </w:r>
      <w:r>
        <w:rPr>
          <w:rFonts w:hint="eastAsia"/>
        </w:rPr>
        <w:t>DMZ</w:t>
      </w:r>
      <w:r>
        <w:rPr>
          <w:rFonts w:hint="eastAsia"/>
        </w:rPr>
        <w:t>区实验</w:t>
      </w:r>
    </w:p>
    <w:p w14:paraId="2995CDAB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1</w:t>
      </w:r>
      <w:r>
        <w:rPr>
          <w:rFonts w:hint="eastAsia"/>
        </w:rPr>
        <w:t>、划分</w:t>
      </w:r>
      <w:r>
        <w:rPr>
          <w:rFonts w:hint="eastAsia"/>
        </w:rPr>
        <w:t>inside</w:t>
      </w:r>
      <w:r>
        <w:rPr>
          <w:rFonts w:hint="eastAsia"/>
        </w:rPr>
        <w:t>（内网）、</w:t>
      </w:r>
      <w:r>
        <w:rPr>
          <w:rFonts w:hint="eastAsia"/>
        </w:rPr>
        <w:t>outside</w:t>
      </w:r>
      <w:r>
        <w:rPr>
          <w:rFonts w:hint="eastAsia"/>
        </w:rPr>
        <w:t>（外网）、</w:t>
      </w:r>
      <w:proofErr w:type="spellStart"/>
      <w:r>
        <w:rPr>
          <w:rFonts w:hint="eastAsia"/>
        </w:rPr>
        <w:t>dmz</w:t>
      </w:r>
      <w:proofErr w:type="spellEnd"/>
      <w:r>
        <w:rPr>
          <w:rFonts w:hint="eastAsia"/>
        </w:rPr>
        <w:t>（安全区）三个区域。</w:t>
      </w:r>
    </w:p>
    <w:p w14:paraId="5C35E2E6" w14:textId="733E1D14" w:rsidR="008525C0" w:rsidRDefault="008525C0" w:rsidP="00391B09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2</w:t>
      </w:r>
      <w:r>
        <w:rPr>
          <w:rFonts w:hint="eastAsia"/>
        </w:rPr>
        <w:t>、内网可访问外网及</w:t>
      </w:r>
      <w:proofErr w:type="spellStart"/>
      <w:r>
        <w:rPr>
          <w:rFonts w:hint="eastAsia"/>
        </w:rPr>
        <w:t>dmz</w:t>
      </w:r>
      <w:proofErr w:type="spellEnd"/>
      <w:r>
        <w:rPr>
          <w:rFonts w:hint="eastAsia"/>
        </w:rPr>
        <w:t>内服务器（</w:t>
      </w:r>
      <w:r>
        <w:rPr>
          <w:rFonts w:hint="eastAsia"/>
        </w:rPr>
        <w:t>web</w:t>
      </w:r>
      <w:r>
        <w:rPr>
          <w:rFonts w:hint="eastAsia"/>
        </w:rPr>
        <w:t>），外网可访问</w:t>
      </w:r>
      <w:proofErr w:type="spellStart"/>
      <w:r>
        <w:rPr>
          <w:rFonts w:hint="eastAsia"/>
        </w:rPr>
        <w:t>dmz</w:t>
      </w:r>
      <w:proofErr w:type="spellEnd"/>
      <w:r>
        <w:rPr>
          <w:rFonts w:hint="eastAsia"/>
        </w:rPr>
        <w:t>内服务器（</w:t>
      </w:r>
      <w:r>
        <w:rPr>
          <w:rFonts w:hint="eastAsia"/>
        </w:rPr>
        <w:t>web</w:t>
      </w:r>
      <w:r>
        <w:rPr>
          <w:rFonts w:hint="eastAsia"/>
        </w:rPr>
        <w:t>）。</w:t>
      </w:r>
    </w:p>
    <w:p w14:paraId="6E0A9AD9" w14:textId="77777777" w:rsidR="00391B09" w:rsidRDefault="00391B09" w:rsidP="00391B09">
      <w:pPr>
        <w:pStyle w:val="1"/>
      </w:pPr>
      <w:r>
        <w:rPr>
          <w:rFonts w:hint="eastAsia"/>
        </w:rPr>
        <w:t>实验设备</w:t>
      </w:r>
    </w:p>
    <w:p w14:paraId="27E37098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一台思科防火墙</w:t>
      </w:r>
      <w:r w:rsidRPr="003F7E98">
        <w:rPr>
          <w:rFonts w:ascii="Times New Roman" w:eastAsia="宋体" w:hAnsi="Times New Roman" w:cs="Times New Roman"/>
        </w:rPr>
        <w:t>5506</w:t>
      </w:r>
    </w:p>
    <w:p w14:paraId="5B633123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两个思科路由器</w:t>
      </w:r>
      <w:r w:rsidRPr="003F7E98">
        <w:rPr>
          <w:rFonts w:ascii="Times New Roman" w:eastAsia="宋体" w:hAnsi="Times New Roman" w:cs="Times New Roman"/>
        </w:rPr>
        <w:t>4321</w:t>
      </w:r>
    </w:p>
    <w:p w14:paraId="0760F538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一个思科服务器</w:t>
      </w:r>
    </w:p>
    <w:p w14:paraId="2DAC0F3B" w14:textId="77777777" w:rsidR="00391B09" w:rsidRPr="00391B09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两台思科主机</w:t>
      </w:r>
    </w:p>
    <w:p w14:paraId="41E0F458" w14:textId="3BC021C1" w:rsidR="00391B09" w:rsidRDefault="00391B09" w:rsidP="00391B09">
      <w:pPr>
        <w:pStyle w:val="1"/>
      </w:pPr>
      <w:r>
        <w:rPr>
          <w:rFonts w:hint="eastAsia"/>
        </w:rPr>
        <w:t>实验原理</w:t>
      </w:r>
    </w:p>
    <w:p w14:paraId="0DF04523" w14:textId="29BE51CD" w:rsidR="00391B09" w:rsidRDefault="00391B09" w:rsidP="00391B09">
      <w:pPr>
        <w:pStyle w:val="BodyTextL25"/>
      </w:pPr>
      <w:r>
        <w:rPr>
          <w:rFonts w:hint="eastAsia"/>
        </w:rPr>
        <w:t>1</w:t>
      </w:r>
      <w:r w:rsidR="008F6D04">
        <w:rPr>
          <w:rFonts w:hint="eastAsia"/>
        </w:rPr>
        <w:t>．</w:t>
      </w:r>
      <w:r>
        <w:rPr>
          <w:rFonts w:hint="eastAsia"/>
        </w:rPr>
        <w:t>NAT</w:t>
      </w:r>
      <w:r>
        <w:rPr>
          <w:rFonts w:hint="eastAsia"/>
        </w:rPr>
        <w:t>转换</w:t>
      </w:r>
    </w:p>
    <w:p w14:paraId="55990AD5" w14:textId="77777777" w:rsidR="00391B09" w:rsidRDefault="00391B09" w:rsidP="00391B09">
      <w:pPr>
        <w:pStyle w:val="BodyTextL25"/>
      </w:pPr>
      <w:r>
        <w:rPr>
          <w:rFonts w:hint="eastAsia"/>
        </w:rPr>
        <w:t xml:space="preserve">         NAT(Network Address Translation</w:t>
      </w:r>
      <w:r>
        <w:rPr>
          <w:rFonts w:hint="eastAsia"/>
        </w:rPr>
        <w:t>，网络地址转换</w:t>
      </w:r>
      <w:r>
        <w:rPr>
          <w:rFonts w:hint="eastAsia"/>
        </w:rPr>
        <w:t>)</w:t>
      </w:r>
      <w:r>
        <w:rPr>
          <w:rFonts w:hint="eastAsia"/>
        </w:rPr>
        <w:t>是将一个地址映射到另一个</w:t>
      </w:r>
      <w:proofErr w:type="gramStart"/>
      <w:r>
        <w:rPr>
          <w:rFonts w:hint="eastAsia"/>
        </w:rPr>
        <w:t>地址域得标准</w:t>
      </w:r>
      <w:proofErr w:type="gramEnd"/>
      <w:r>
        <w:rPr>
          <w:rFonts w:hint="eastAsia"/>
        </w:rPr>
        <w:t>方法。通常</w:t>
      </w:r>
      <w:r>
        <w:rPr>
          <w:rFonts w:hint="eastAsia"/>
        </w:rPr>
        <w:t>NAT</w:t>
      </w:r>
      <w:r>
        <w:rPr>
          <w:rFonts w:hint="eastAsia"/>
        </w:rPr>
        <w:t>是在用户私有地址域</w:t>
      </w:r>
      <w:r>
        <w:rPr>
          <w:rFonts w:hint="eastAsia"/>
        </w:rPr>
        <w:t>Internet</w:t>
      </w:r>
      <w:r>
        <w:rPr>
          <w:rFonts w:hint="eastAsia"/>
        </w:rPr>
        <w:t>公有地址直接进行转换，使得一个私有网络可以通过和发的</w:t>
      </w:r>
      <w:r>
        <w:rPr>
          <w:rFonts w:hint="eastAsia"/>
        </w:rPr>
        <w:t>IP</w:t>
      </w:r>
      <w:r>
        <w:rPr>
          <w:rFonts w:hint="eastAsia"/>
        </w:rPr>
        <w:t>连接到因特网。</w:t>
      </w:r>
      <w:r>
        <w:rPr>
          <w:rFonts w:hint="eastAsia"/>
        </w:rPr>
        <w:t>NAT</w:t>
      </w:r>
      <w:r>
        <w:rPr>
          <w:rFonts w:hint="eastAsia"/>
        </w:rPr>
        <w:t>工作过程如下：</w:t>
      </w:r>
    </w:p>
    <w:p w14:paraId="6B417347" w14:textId="0A25AB2F" w:rsidR="00391B09" w:rsidRDefault="00391B09" w:rsidP="00391B09">
      <w:pPr>
        <w:pStyle w:val="BodyTextL25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客户端需要与</w:t>
      </w:r>
      <w:r>
        <w:rPr>
          <w:rFonts w:hint="eastAsia"/>
        </w:rPr>
        <w:t>Internet</w:t>
      </w:r>
      <w:r>
        <w:rPr>
          <w:rFonts w:hint="eastAsia"/>
        </w:rPr>
        <w:t>通信，并简述举报给</w:t>
      </w:r>
      <w:r>
        <w:rPr>
          <w:rFonts w:hint="eastAsia"/>
        </w:rPr>
        <w:t>NAT</w:t>
      </w:r>
      <w:r>
        <w:rPr>
          <w:rFonts w:hint="eastAsia"/>
        </w:rPr>
        <w:t>防火墙。</w:t>
      </w:r>
    </w:p>
    <w:p w14:paraId="48F06C32" w14:textId="4CBF8B96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防火墙将数据包中的源端口和专用</w:t>
      </w:r>
      <w:r>
        <w:rPr>
          <w:rFonts w:hint="eastAsia"/>
        </w:rPr>
        <w:t>IP</w:t>
      </w:r>
      <w:r>
        <w:rPr>
          <w:rFonts w:hint="eastAsia"/>
        </w:rPr>
        <w:t>地址转换成自己端口号和公用</w:t>
      </w:r>
      <w:r>
        <w:rPr>
          <w:rFonts w:hint="eastAsia"/>
        </w:rPr>
        <w:t>IP</w:t>
      </w:r>
      <w:r>
        <w:rPr>
          <w:rFonts w:hint="eastAsia"/>
        </w:rPr>
        <w:t>地址得映射关系记录下来，一遍后续过程使用。</w:t>
      </w:r>
    </w:p>
    <w:p w14:paraId="4A738850" w14:textId="622810A3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Internet</w:t>
      </w:r>
      <w:r>
        <w:rPr>
          <w:rFonts w:hint="eastAsia"/>
        </w:rPr>
        <w:t>上得主机将回应发送给</w:t>
      </w:r>
      <w:r>
        <w:rPr>
          <w:rFonts w:hint="eastAsia"/>
        </w:rPr>
        <w:t>NAT</w:t>
      </w:r>
      <w:r>
        <w:rPr>
          <w:rFonts w:hint="eastAsia"/>
        </w:rPr>
        <w:t>防火墙得公用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4D415036" w14:textId="3BACD68C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防火墙将所收到得数据包的目的端口号和公用</w:t>
      </w:r>
      <w:r>
        <w:rPr>
          <w:rFonts w:hint="eastAsia"/>
        </w:rPr>
        <w:t>IP</w:t>
      </w:r>
      <w:r>
        <w:rPr>
          <w:rFonts w:hint="eastAsia"/>
        </w:rPr>
        <w:t>地址根据映射关系转换成客户机的端口号和专用</w:t>
      </w:r>
      <w:r>
        <w:rPr>
          <w:rFonts w:hint="eastAsia"/>
        </w:rPr>
        <w:t>IP</w:t>
      </w:r>
      <w:r>
        <w:rPr>
          <w:rFonts w:hint="eastAsia"/>
        </w:rPr>
        <w:t>地址发给客户端。</w:t>
      </w:r>
    </w:p>
    <w:p w14:paraId="5DAEF7B7" w14:textId="693825BA" w:rsidR="00391B09" w:rsidRDefault="00391B09" w:rsidP="00391B09">
      <w:pPr>
        <w:pStyle w:val="BodyTextL25"/>
      </w:pPr>
      <w:r>
        <w:rPr>
          <w:rFonts w:hint="eastAsia"/>
        </w:rPr>
        <w:t>2</w:t>
      </w:r>
      <w:r>
        <w:rPr>
          <w:rFonts w:hint="eastAsia"/>
        </w:rPr>
        <w:t>．防火墙</w:t>
      </w:r>
    </w:p>
    <w:p w14:paraId="1C6207FE" w14:textId="163B7125" w:rsidR="00391B09" w:rsidRDefault="00391B09" w:rsidP="008F6D04">
      <w:pPr>
        <w:pStyle w:val="BodyTextL25"/>
        <w:ind w:firstLineChars="200" w:firstLine="400"/>
      </w:pPr>
      <w:r>
        <w:rPr>
          <w:rFonts w:hint="eastAsia"/>
        </w:rPr>
        <w:t>“防火墙”是一种形象的说法</w:t>
      </w:r>
      <w:r w:rsidR="008F6D04">
        <w:rPr>
          <w:rFonts w:hint="eastAsia"/>
        </w:rPr>
        <w:t>，</w:t>
      </w:r>
      <w:r>
        <w:rPr>
          <w:rFonts w:hint="eastAsia"/>
        </w:rPr>
        <w:t>从其组织结构方面来看，防火墙主要包括安全操作系统、过滤器、网关、域名服务和函件处理等五个部分，其实它是一种由计算机硬件和软件组成的一个或一组系统</w:t>
      </w:r>
      <w:r>
        <w:rPr>
          <w:rFonts w:hint="eastAsia"/>
        </w:rPr>
        <w:t xml:space="preserve"> , </w:t>
      </w:r>
      <w:r>
        <w:rPr>
          <w:rFonts w:hint="eastAsia"/>
        </w:rPr>
        <w:t>用于增强内部网络和</w:t>
      </w:r>
      <w:r>
        <w:rPr>
          <w:rFonts w:hint="eastAsia"/>
        </w:rPr>
        <w:t xml:space="preserve"> Internet </w:t>
      </w:r>
      <w:r>
        <w:rPr>
          <w:rFonts w:hint="eastAsia"/>
        </w:rPr>
        <w:t>之间的访问控制。从狭义上来看，防火墙是安装了防火墙软件的主机或路由器系统；从广义上来看，防火墙还应该包括整个网络的安全策略和安全行为。防火墙是设置在被保护网络和外部网络之间的一道屏障，使内部网和互联网之间建立起一个安全网关（</w:t>
      </w:r>
      <w:r>
        <w:rPr>
          <w:rFonts w:hint="eastAsia"/>
        </w:rPr>
        <w:t xml:space="preserve"> security gateway </w:t>
      </w:r>
      <w:r>
        <w:rPr>
          <w:rFonts w:hint="eastAsia"/>
        </w:rPr>
        <w:t>）</w:t>
      </w:r>
      <w:r w:rsidR="008F6D04">
        <w:rPr>
          <w:rFonts w:hint="eastAsia"/>
        </w:rPr>
        <w:t>，</w:t>
      </w:r>
      <w:r>
        <w:rPr>
          <w:rFonts w:hint="eastAsia"/>
        </w:rPr>
        <w:t>从而防止发生不可预测的、具有潜在破坏性的侵入。它可以通过监测、限制、更改跨越防火墙的数据流，尽可能地对外部屏蔽网络内部的信息、结构和运行状况，以此来实现网络的安全保护。具体来讲，防火墙主要功能包括过滤不安全的服务和非法化安全策略；有效记录</w:t>
      </w:r>
      <w:r>
        <w:rPr>
          <w:rFonts w:hint="eastAsia"/>
        </w:rPr>
        <w:t xml:space="preserve"> Internet </w:t>
      </w:r>
      <w:r>
        <w:rPr>
          <w:rFonts w:hint="eastAsia"/>
        </w:rPr>
        <w:t>上的活动，管理进出网络的访问行为；限制暴露用户，封堵禁止的网络行为；是一个安全策略的检查站，对网络攻击进行探测和告警。</w:t>
      </w:r>
    </w:p>
    <w:p w14:paraId="77D94CF3" w14:textId="01157BE8" w:rsidR="00391B09" w:rsidRDefault="008F6D04" w:rsidP="00391B09">
      <w:pPr>
        <w:pStyle w:val="BodyTextL25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391B09">
        <w:t>DMZ</w:t>
      </w:r>
    </w:p>
    <w:p w14:paraId="6669F086" w14:textId="77777777" w:rsidR="00391B09" w:rsidRDefault="00391B09" w:rsidP="00391B09">
      <w:pPr>
        <w:pStyle w:val="BodyTextL25"/>
      </w:pPr>
      <w:r>
        <w:rPr>
          <w:rFonts w:hint="eastAsia"/>
        </w:rPr>
        <w:t xml:space="preserve">     </w:t>
      </w:r>
      <w:r>
        <w:rPr>
          <w:rFonts w:hint="eastAsia"/>
        </w:rPr>
        <w:t>一般网络分成内网和外网，也就是</w:t>
      </w:r>
      <w:r>
        <w:rPr>
          <w:rFonts w:hint="eastAsia"/>
        </w:rPr>
        <w:t>LAN</w:t>
      </w:r>
      <w:r>
        <w:rPr>
          <w:rFonts w:hint="eastAsia"/>
        </w:rPr>
        <w:t>和</w:t>
      </w:r>
      <w:r>
        <w:rPr>
          <w:rFonts w:hint="eastAsia"/>
        </w:rPr>
        <w:t>WAN,</w:t>
      </w:r>
      <w:r>
        <w:rPr>
          <w:rFonts w:hint="eastAsia"/>
        </w:rPr>
        <w:t>那么，当你有</w:t>
      </w:r>
      <w:r>
        <w:rPr>
          <w:rFonts w:hint="eastAsia"/>
        </w:rPr>
        <w:t>1</w:t>
      </w:r>
      <w:r>
        <w:rPr>
          <w:rFonts w:hint="eastAsia"/>
        </w:rPr>
        <w:t>台物理位置上的</w:t>
      </w:r>
      <w:r>
        <w:rPr>
          <w:rFonts w:hint="eastAsia"/>
        </w:rPr>
        <w:t>1</w:t>
      </w:r>
      <w:r>
        <w:rPr>
          <w:rFonts w:hint="eastAsia"/>
        </w:rPr>
        <w:t>台服务器，需要被外网访问，并且，也</w:t>
      </w:r>
      <w:proofErr w:type="gramStart"/>
      <w:r>
        <w:rPr>
          <w:rFonts w:hint="eastAsia"/>
        </w:rPr>
        <w:t>被内网</w:t>
      </w:r>
      <w:proofErr w:type="gramEnd"/>
      <w:r>
        <w:rPr>
          <w:rFonts w:hint="eastAsia"/>
        </w:rPr>
        <w:t>访问的时候，那么，有两种方法，一种是放在</w:t>
      </w:r>
      <w:r>
        <w:rPr>
          <w:rFonts w:hint="eastAsia"/>
        </w:rPr>
        <w:t>LAN</w:t>
      </w:r>
      <w:r>
        <w:rPr>
          <w:rFonts w:hint="eastAsia"/>
        </w:rPr>
        <w:t>中，一种是放在</w:t>
      </w:r>
      <w:r>
        <w:rPr>
          <w:rFonts w:hint="eastAsia"/>
        </w:rPr>
        <w:t>DMZ</w:t>
      </w:r>
      <w:r>
        <w:rPr>
          <w:rFonts w:hint="eastAsia"/>
        </w:rPr>
        <w:t>。因为防火墙默认情况下，是为了保护内网的，所以，一般的策略是禁止外网访问内网，允许内网访问外网。但如果这个服务器能被外网所访问，那么，就意味着这个服务器已经处于不可信任的状态，那么，这个服务器就不能（主动）访问内网。所以，如果服务器放在内网（通过端口重定向让外网访问），一旦这个服务器被攻击，则内网将会处于非常不安全的状态。</w:t>
      </w:r>
    </w:p>
    <w:p w14:paraId="1038DBCF" w14:textId="4EDAA87D" w:rsidR="00391B09" w:rsidRPr="00391B09" w:rsidRDefault="00391B09" w:rsidP="008F6D04">
      <w:pPr>
        <w:pStyle w:val="BodyTextL25"/>
        <w:ind w:firstLineChars="200" w:firstLine="400"/>
      </w:pPr>
      <w:r>
        <w:rPr>
          <w:rFonts w:hint="eastAsia"/>
        </w:rPr>
        <w:t>但</w:t>
      </w:r>
      <w:r>
        <w:rPr>
          <w:rFonts w:hint="eastAsia"/>
        </w:rPr>
        <w:t>DMZ</w:t>
      </w:r>
      <w:r>
        <w:rPr>
          <w:rFonts w:hint="eastAsia"/>
        </w:rPr>
        <w:t>就是为了让外网能访问内部的资源，也就是这个服务器，而内网也能访问这个服务器，但这个服务器不能</w:t>
      </w:r>
      <w:proofErr w:type="gramStart"/>
      <w:r>
        <w:rPr>
          <w:rFonts w:hint="eastAsia"/>
        </w:rPr>
        <w:t>主动访问内</w:t>
      </w:r>
      <w:proofErr w:type="gramEnd"/>
      <w:r>
        <w:rPr>
          <w:rFonts w:hint="eastAsia"/>
        </w:rPr>
        <w:t>网。</w:t>
      </w:r>
      <w:r>
        <w:rPr>
          <w:rFonts w:hint="eastAsia"/>
        </w:rPr>
        <w:t>DMZ</w:t>
      </w:r>
      <w:r>
        <w:rPr>
          <w:rFonts w:hint="eastAsia"/>
        </w:rPr>
        <w:t>就是为了让物理位置在内网，并且能被外网所访问的一个区域。</w:t>
      </w:r>
    </w:p>
    <w:p w14:paraId="2DC83FC4" w14:textId="0421F985" w:rsidR="00125806" w:rsidRDefault="00564512" w:rsidP="00D452F4">
      <w:pPr>
        <w:pStyle w:val="1"/>
      </w:pPr>
      <w:r>
        <w:rPr>
          <w:rFonts w:hint="eastAsia"/>
        </w:rPr>
        <w:t>实验拓扑图</w:t>
      </w:r>
    </w:p>
    <w:p w14:paraId="678FE560" w14:textId="1DC2EDAA" w:rsidR="00564512" w:rsidRDefault="00391B09" w:rsidP="00391B09">
      <w:pPr>
        <w:pStyle w:val="BodyTextL25"/>
        <w:jc w:val="center"/>
      </w:pPr>
      <w:r>
        <w:rPr>
          <w:noProof/>
        </w:rPr>
        <w:drawing>
          <wp:inline distT="0" distB="0" distL="0" distR="0" wp14:anchorId="43708FC2" wp14:editId="4935799E">
            <wp:extent cx="5129287" cy="1911350"/>
            <wp:effectExtent l="0" t="0" r="0" b="0"/>
            <wp:docPr id="846922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981" cy="1924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A858E" w14:textId="77777777" w:rsidR="00391B09" w:rsidRDefault="00391B09" w:rsidP="00391B09">
      <w:pPr>
        <w:ind w:firstLineChars="200" w:firstLine="440"/>
        <w:rPr>
          <w:rFonts w:ascii="Times New Roman" w:eastAsia="宋体" w:hAnsi="Times New Roman"/>
        </w:rPr>
      </w:pPr>
      <w:r w:rsidRPr="006E09B9">
        <w:rPr>
          <w:rFonts w:ascii="Times New Roman" w:eastAsia="宋体" w:hAnsi="Times New Roman"/>
        </w:rPr>
        <w:t>该实验将网络通过防火墙分为</w:t>
      </w:r>
      <w:r w:rsidRPr="006E09B9">
        <w:rPr>
          <w:rFonts w:ascii="Times New Roman" w:eastAsia="宋体" w:hAnsi="Times New Roman"/>
        </w:rPr>
        <w:t>3</w:t>
      </w:r>
      <w:r w:rsidRPr="006E09B9">
        <w:rPr>
          <w:rFonts w:ascii="Times New Roman" w:eastAsia="宋体" w:hAnsi="Times New Roman"/>
        </w:rPr>
        <w:t>个网段，包括</w:t>
      </w:r>
      <w:r w:rsidRPr="006E09B9">
        <w:rPr>
          <w:rFonts w:ascii="Times New Roman" w:eastAsia="宋体" w:hAnsi="Times New Roman"/>
        </w:rPr>
        <w:t>inside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outside</w:t>
      </w:r>
      <w:r w:rsidRPr="006E09B9">
        <w:rPr>
          <w:rFonts w:ascii="Times New Roman" w:eastAsia="宋体" w:hAnsi="Times New Roman"/>
        </w:rPr>
        <w:t>，</w:t>
      </w:r>
      <w:proofErr w:type="spellStart"/>
      <w:r w:rsidRPr="006E09B9">
        <w:rPr>
          <w:rFonts w:ascii="Times New Roman" w:eastAsia="宋体" w:hAnsi="Times New Roman"/>
        </w:rPr>
        <w:t>dmz</w:t>
      </w:r>
      <w:proofErr w:type="spellEnd"/>
      <w:r w:rsidRPr="006E09B9">
        <w:rPr>
          <w:rFonts w:ascii="Times New Roman" w:eastAsia="宋体" w:hAnsi="Times New Roman"/>
        </w:rPr>
        <w:t>，其中</w:t>
      </w:r>
      <w:r w:rsidRPr="006E09B9">
        <w:rPr>
          <w:rFonts w:ascii="Times New Roman" w:eastAsia="宋体" w:hAnsi="Times New Roman"/>
        </w:rPr>
        <w:t>inside</w:t>
      </w:r>
      <w:r w:rsidRPr="006E09B9">
        <w:rPr>
          <w:rFonts w:ascii="Times New Roman" w:eastAsia="宋体" w:hAnsi="Times New Roman"/>
        </w:rPr>
        <w:t>区中网络地址为</w:t>
      </w:r>
      <w:r w:rsidRPr="006E09B9">
        <w:rPr>
          <w:rFonts w:ascii="Times New Roman" w:eastAsia="宋体" w:hAnsi="Times New Roman"/>
        </w:rPr>
        <w:t>192.168.2.0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outside</w:t>
      </w:r>
      <w:proofErr w:type="gramStart"/>
      <w:r w:rsidRPr="006E09B9">
        <w:rPr>
          <w:rFonts w:ascii="Times New Roman" w:eastAsia="宋体" w:hAnsi="Times New Roman"/>
        </w:rPr>
        <w:t>区网络</w:t>
      </w:r>
      <w:proofErr w:type="gramEnd"/>
      <w:r w:rsidRPr="006E09B9">
        <w:rPr>
          <w:rFonts w:ascii="Times New Roman" w:eastAsia="宋体" w:hAnsi="Times New Roman"/>
        </w:rPr>
        <w:t>地址为</w:t>
      </w:r>
      <w:r w:rsidRPr="006E09B9">
        <w:rPr>
          <w:rFonts w:ascii="Times New Roman" w:eastAsia="宋体" w:hAnsi="Times New Roman"/>
        </w:rPr>
        <w:t>202.1.1.0</w:t>
      </w:r>
      <w:r w:rsidRPr="006E09B9">
        <w:rPr>
          <w:rFonts w:ascii="Times New Roman" w:eastAsia="宋体" w:hAnsi="Times New Roman"/>
        </w:rPr>
        <w:t>，</w:t>
      </w:r>
      <w:proofErr w:type="spellStart"/>
      <w:r w:rsidRPr="006E09B9">
        <w:rPr>
          <w:rFonts w:ascii="Times New Roman" w:eastAsia="宋体" w:hAnsi="Times New Roman"/>
        </w:rPr>
        <w:t>dmz</w:t>
      </w:r>
      <w:proofErr w:type="spellEnd"/>
      <w:proofErr w:type="gramStart"/>
      <w:r w:rsidRPr="006E09B9">
        <w:rPr>
          <w:rFonts w:ascii="Times New Roman" w:eastAsia="宋体" w:hAnsi="Times New Roman"/>
        </w:rPr>
        <w:t>区网络</w:t>
      </w:r>
      <w:proofErr w:type="gramEnd"/>
      <w:r w:rsidRPr="006E09B9">
        <w:rPr>
          <w:rFonts w:ascii="Times New Roman" w:eastAsia="宋体" w:hAnsi="Times New Roman"/>
        </w:rPr>
        <w:t>地址为</w:t>
      </w:r>
      <w:r w:rsidRPr="006E09B9">
        <w:rPr>
          <w:rFonts w:ascii="Times New Roman" w:eastAsia="宋体" w:hAnsi="Times New Roman"/>
        </w:rPr>
        <w:t>192.168.1.0</w:t>
      </w:r>
      <w:r w:rsidRPr="006E09B9">
        <w:rPr>
          <w:rFonts w:ascii="Times New Roman" w:eastAsia="宋体" w:hAnsi="Times New Roman"/>
        </w:rPr>
        <w:t>，内网通过路由器与防火墙得端口相连，外网通过路由器与防火墙的端口相连，</w:t>
      </w:r>
      <w:proofErr w:type="spellStart"/>
      <w:r w:rsidRPr="006E09B9">
        <w:rPr>
          <w:rFonts w:ascii="Times New Roman" w:eastAsia="宋体" w:hAnsi="Times New Roman"/>
        </w:rPr>
        <w:t>dmz</w:t>
      </w:r>
      <w:proofErr w:type="spellEnd"/>
      <w:r w:rsidRPr="006E09B9">
        <w:rPr>
          <w:rFonts w:ascii="Times New Roman" w:eastAsia="宋体" w:hAnsi="Times New Roman"/>
        </w:rPr>
        <w:t>区设置一台服务器与防火墙的端口相连。</w:t>
      </w:r>
    </w:p>
    <w:p w14:paraId="541BCC21" w14:textId="4E04E529" w:rsidR="008F6D04" w:rsidRPr="006E09B9" w:rsidRDefault="008F6D04" w:rsidP="008F6D04">
      <w:pPr>
        <w:pStyle w:val="1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实验步骤</w:t>
      </w:r>
    </w:p>
    <w:p w14:paraId="37A8995D" w14:textId="58A73AD4" w:rsidR="003734BA" w:rsidRPr="001F4F1B" w:rsidRDefault="008F6D04" w:rsidP="002A6578">
      <w:pPr>
        <w:pStyle w:val="3"/>
      </w:pPr>
      <w:r>
        <w:rPr>
          <w:rFonts w:hint="eastAsia"/>
        </w:rPr>
        <w:t>配置</w:t>
      </w:r>
      <w:r w:rsidR="003C11AC">
        <w:rPr>
          <w:rFonts w:hint="eastAsia"/>
        </w:rPr>
        <w:t>内网路由器</w:t>
      </w:r>
      <w:r w:rsidR="003C11AC">
        <w:rPr>
          <w:rFonts w:hint="eastAsia"/>
        </w:rPr>
        <w:t>R0</w:t>
      </w:r>
    </w:p>
    <w:p w14:paraId="47131753" w14:textId="77777777" w:rsidR="003C11AC" w:rsidRPr="003F7E98" w:rsidRDefault="003C11AC" w:rsidP="003C11AC">
      <w:pPr>
        <w:ind w:left="420" w:firstLineChars="200" w:firstLine="440"/>
        <w:jc w:val="both"/>
        <w:rPr>
          <w:rFonts w:ascii="Times New Roman" w:eastAsia="宋体" w:hAnsi="Times New Roman"/>
        </w:rPr>
      </w:pPr>
      <w:r w:rsidRPr="003F7E98">
        <w:rPr>
          <w:rFonts w:ascii="Times New Roman" w:eastAsia="宋体" w:hAnsi="Times New Roman"/>
        </w:rPr>
        <w:t>为路由器</w:t>
      </w:r>
      <w:r w:rsidRPr="003F7E98">
        <w:rPr>
          <w:rFonts w:ascii="Times New Roman" w:eastAsia="宋体" w:hAnsi="Times New Roman"/>
        </w:rPr>
        <w:t>R0</w:t>
      </w:r>
      <w:r w:rsidRPr="003F7E98">
        <w:rPr>
          <w:rFonts w:ascii="Times New Roman" w:eastAsia="宋体" w:hAnsi="Times New Roman"/>
        </w:rPr>
        <w:t>各个端口配置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，端口</w:t>
      </w:r>
      <w:r w:rsidRPr="003F7E98">
        <w:rPr>
          <w:rFonts w:ascii="Times New Roman" w:eastAsia="宋体" w:hAnsi="Times New Roman"/>
        </w:rPr>
        <w:t>g0/0/0</w:t>
      </w:r>
      <w:r w:rsidRPr="003F7E98">
        <w:rPr>
          <w:rFonts w:ascii="Times New Roman" w:eastAsia="宋体" w:hAnsi="Times New Roman"/>
        </w:rPr>
        <w:t>分配</w:t>
      </w:r>
      <w:r w:rsidRPr="003F7E98">
        <w:rPr>
          <w:rFonts w:ascii="Times New Roman" w:eastAsia="宋体" w:hAnsi="Times New Roman"/>
        </w:rPr>
        <w:t>192.168.2.1</w:t>
      </w:r>
      <w:r w:rsidRPr="003F7E98">
        <w:rPr>
          <w:rFonts w:ascii="Times New Roman" w:eastAsia="宋体" w:hAnsi="Times New Roman"/>
        </w:rPr>
        <w:t>，用于连接防火墙</w:t>
      </w:r>
      <w:r w:rsidRPr="003F7E98">
        <w:rPr>
          <w:rFonts w:ascii="Times New Roman" w:eastAsia="宋体" w:hAnsi="Times New Roman"/>
        </w:rPr>
        <w:t>inside</w:t>
      </w:r>
      <w:r w:rsidRPr="003F7E98">
        <w:rPr>
          <w:rFonts w:ascii="Times New Roman" w:eastAsia="宋体" w:hAnsi="Times New Roman"/>
        </w:rPr>
        <w:t>端口，</w:t>
      </w:r>
      <w:r w:rsidRPr="003F7E98">
        <w:rPr>
          <w:rFonts w:ascii="Times New Roman" w:eastAsia="宋体" w:hAnsi="Times New Roman"/>
        </w:rPr>
        <w:t>g0/0/1</w:t>
      </w:r>
      <w:r w:rsidRPr="003F7E98">
        <w:rPr>
          <w:rFonts w:ascii="Times New Roman" w:eastAsia="宋体" w:hAnsi="Times New Roman"/>
        </w:rPr>
        <w:t>分配</w:t>
      </w:r>
      <w:r w:rsidRPr="003F7E98">
        <w:rPr>
          <w:rFonts w:ascii="Times New Roman" w:eastAsia="宋体" w:hAnsi="Times New Roman"/>
        </w:rPr>
        <w:t>192.168.3.1</w:t>
      </w:r>
      <w:r w:rsidRPr="003F7E98">
        <w:rPr>
          <w:rFonts w:ascii="Times New Roman" w:eastAsia="宋体" w:hAnsi="Times New Roman"/>
        </w:rPr>
        <w:t>，用于连接内网，为该两个网段配置动态路由，保证内网之间相互连通。具体代码如下：</w:t>
      </w:r>
    </w:p>
    <w:p w14:paraId="5022994E" w14:textId="77777777" w:rsidR="003C11AC" w:rsidRDefault="003C11AC" w:rsidP="003C11AC">
      <w:pPr>
        <w:pStyle w:val="BodyTextL25"/>
      </w:pPr>
      <w:r>
        <w:t>Router&gt;enable</w:t>
      </w:r>
    </w:p>
    <w:p w14:paraId="5A601BBA" w14:textId="77777777" w:rsidR="003C11AC" w:rsidRDefault="003C11AC" w:rsidP="003C11AC">
      <w:pPr>
        <w:pStyle w:val="BodyTextL25"/>
      </w:pPr>
      <w:r>
        <w:t>Router#</w:t>
      </w:r>
    </w:p>
    <w:p w14:paraId="341498F8" w14:textId="77777777" w:rsidR="003C11AC" w:rsidRDefault="003C11AC" w:rsidP="003C11AC">
      <w:pPr>
        <w:pStyle w:val="BodyTextL25"/>
      </w:pPr>
      <w:proofErr w:type="spellStart"/>
      <w:r>
        <w:t>Router#configure</w:t>
      </w:r>
      <w:proofErr w:type="spellEnd"/>
      <w:r>
        <w:t xml:space="preserve"> terminal</w:t>
      </w:r>
    </w:p>
    <w:p w14:paraId="153D393D" w14:textId="77777777" w:rsidR="003C11AC" w:rsidRDefault="003C11AC" w:rsidP="003C11AC">
      <w:pPr>
        <w:pStyle w:val="BodyTextL25"/>
      </w:pPr>
      <w:r>
        <w:t>Router(config)#hostname R0</w:t>
      </w:r>
    </w:p>
    <w:p w14:paraId="68C99626" w14:textId="77777777" w:rsidR="003C11AC" w:rsidRDefault="003C11AC" w:rsidP="003C11AC">
      <w:pPr>
        <w:pStyle w:val="BodyTextL25"/>
      </w:pPr>
      <w:r>
        <w:t>R0 (config)#interface GigabitEthernet0/0/0</w:t>
      </w:r>
    </w:p>
    <w:p w14:paraId="18922A77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no shutdown</w:t>
      </w:r>
    </w:p>
    <w:p w14:paraId="3A73D7F8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ip address 192.168.3.1 255.255.255.0</w:t>
      </w:r>
    </w:p>
    <w:p w14:paraId="09311C8A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exit</w:t>
      </w:r>
    </w:p>
    <w:p w14:paraId="3C208CA3" w14:textId="77777777" w:rsidR="003C11AC" w:rsidRDefault="003C11AC" w:rsidP="003C11AC">
      <w:pPr>
        <w:pStyle w:val="BodyTextL25"/>
      </w:pPr>
      <w:r>
        <w:t>R0 (config)#interface GigabitEthernet0/0/1</w:t>
      </w:r>
    </w:p>
    <w:p w14:paraId="47C00D06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no shutdown</w:t>
      </w:r>
    </w:p>
    <w:p w14:paraId="2DC087C8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ip address 192.168.2.1 255.255.255.0</w:t>
      </w:r>
    </w:p>
    <w:p w14:paraId="4E25CD03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exit</w:t>
      </w:r>
    </w:p>
    <w:p w14:paraId="1B36BF43" w14:textId="77777777" w:rsidR="003C11AC" w:rsidRDefault="003C11AC" w:rsidP="003C11AC">
      <w:pPr>
        <w:pStyle w:val="BodyTextL25"/>
      </w:pPr>
      <w:r>
        <w:t>R0 (config)#router rip</w:t>
      </w:r>
    </w:p>
    <w:p w14:paraId="1E5438A5" w14:textId="77777777" w:rsidR="003C11AC" w:rsidRDefault="003C11AC" w:rsidP="003C11AC">
      <w:pPr>
        <w:pStyle w:val="BodyTextL25"/>
      </w:pPr>
      <w:r>
        <w:t>R0 (config-</w:t>
      </w:r>
      <w:proofErr w:type="gramStart"/>
      <w:r>
        <w:t>router)#</w:t>
      </w:r>
      <w:proofErr w:type="gramEnd"/>
      <w:r>
        <w:t>network 192.168.2.0</w:t>
      </w:r>
    </w:p>
    <w:p w14:paraId="200DDA79" w14:textId="77777777" w:rsidR="003C11AC" w:rsidRDefault="003C11AC" w:rsidP="003C11AC">
      <w:pPr>
        <w:pStyle w:val="BodyTextL25"/>
      </w:pPr>
      <w:r>
        <w:t>R0 (config-</w:t>
      </w:r>
      <w:proofErr w:type="gramStart"/>
      <w:r>
        <w:t>router)#</w:t>
      </w:r>
      <w:proofErr w:type="gramEnd"/>
      <w:r>
        <w:t>network 192.168.3.0</w:t>
      </w:r>
    </w:p>
    <w:p w14:paraId="7009DDD5" w14:textId="26B11958" w:rsidR="003C11AC" w:rsidRDefault="003C11AC" w:rsidP="003C11AC">
      <w:pPr>
        <w:pStyle w:val="BodyTextL25"/>
      </w:pPr>
      <w:r>
        <w:lastRenderedPageBreak/>
        <w:t>R0 (config-</w:t>
      </w:r>
      <w:proofErr w:type="gramStart"/>
      <w:r>
        <w:t>router)#</w:t>
      </w:r>
      <w:proofErr w:type="gramEnd"/>
      <w:r w:rsidR="0021199E" w:rsidRPr="0021199E">
        <w:rPr>
          <w:noProof/>
        </w:rPr>
        <w:drawing>
          <wp:inline distT="0" distB="0" distL="0" distR="0" wp14:anchorId="5F598AA0" wp14:editId="1427097E">
            <wp:extent cx="4841563" cy="3673027"/>
            <wp:effectExtent l="0" t="0" r="0" b="3810"/>
            <wp:docPr id="13299766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5" t="10572" r="19393" b="12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345" cy="367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26175" w14:textId="30F64A22" w:rsidR="003734BA" w:rsidRPr="00BA5235" w:rsidRDefault="003C11AC" w:rsidP="002A6578">
      <w:pPr>
        <w:pStyle w:val="3"/>
      </w:pPr>
      <w:r w:rsidRPr="003C11AC">
        <w:rPr>
          <w:rFonts w:hint="eastAsia"/>
        </w:rPr>
        <w:t>配置外网路由器</w:t>
      </w:r>
      <w:r w:rsidRPr="003C11AC">
        <w:rPr>
          <w:rFonts w:hint="eastAsia"/>
        </w:rPr>
        <w:t>R1</w:t>
      </w:r>
    </w:p>
    <w:p w14:paraId="485B2651" w14:textId="5744F0E7" w:rsidR="003C11AC" w:rsidRDefault="003C11AC" w:rsidP="003C11AC">
      <w:pPr>
        <w:ind w:left="420" w:firstLineChars="200" w:firstLine="440"/>
        <w:jc w:val="both"/>
      </w:pPr>
      <w:r w:rsidRPr="003C11AC">
        <w:rPr>
          <w:rFonts w:hint="eastAsia"/>
        </w:rPr>
        <w:t>为路由器</w:t>
      </w:r>
      <w:r w:rsidRPr="003C11AC">
        <w:rPr>
          <w:rFonts w:hint="eastAsia"/>
        </w:rPr>
        <w:t>R1</w:t>
      </w:r>
      <w:r w:rsidRPr="003C11AC">
        <w:rPr>
          <w:rFonts w:hint="eastAsia"/>
        </w:rPr>
        <w:t>各个端口配置</w:t>
      </w:r>
      <w:r w:rsidRPr="003C11AC">
        <w:rPr>
          <w:rFonts w:hint="eastAsia"/>
        </w:rPr>
        <w:t>IP</w:t>
      </w:r>
      <w:r w:rsidRPr="003C11AC">
        <w:rPr>
          <w:rFonts w:hint="eastAsia"/>
        </w:rPr>
        <w:t>，端口</w:t>
      </w:r>
      <w:r w:rsidRPr="003C11AC">
        <w:rPr>
          <w:rFonts w:hint="eastAsia"/>
        </w:rPr>
        <w:t>g0/0/0</w:t>
      </w:r>
      <w:r w:rsidRPr="003C11AC">
        <w:rPr>
          <w:rFonts w:hint="eastAsia"/>
        </w:rPr>
        <w:t>分配</w:t>
      </w:r>
      <w:r w:rsidRPr="003C11AC">
        <w:rPr>
          <w:rFonts w:hint="eastAsia"/>
        </w:rPr>
        <w:t>202.1.1.1</w:t>
      </w:r>
      <w:r w:rsidRPr="003C11AC">
        <w:rPr>
          <w:rFonts w:hint="eastAsia"/>
        </w:rPr>
        <w:t>，用于连接防火墙</w:t>
      </w:r>
      <w:r w:rsidRPr="003C11AC">
        <w:rPr>
          <w:rFonts w:hint="eastAsia"/>
        </w:rPr>
        <w:t>outside</w:t>
      </w:r>
      <w:r w:rsidRPr="003C11AC">
        <w:rPr>
          <w:rFonts w:hint="eastAsia"/>
        </w:rPr>
        <w:t>端口，</w:t>
      </w:r>
      <w:r w:rsidRPr="003C11AC">
        <w:rPr>
          <w:rFonts w:hint="eastAsia"/>
        </w:rPr>
        <w:t>g0/0/1</w:t>
      </w:r>
      <w:r w:rsidRPr="003C11AC">
        <w:rPr>
          <w:rFonts w:hint="eastAsia"/>
        </w:rPr>
        <w:t>分配</w:t>
      </w:r>
      <w:r w:rsidRPr="003C11AC">
        <w:rPr>
          <w:rFonts w:hint="eastAsia"/>
        </w:rPr>
        <w:t>202.1.2.1</w:t>
      </w:r>
      <w:r w:rsidRPr="003C11AC">
        <w:rPr>
          <w:rFonts w:hint="eastAsia"/>
        </w:rPr>
        <w:t>，用于连接外网，之后为该两个网段配置动态路由，保证外网之间相互连通。具体代码如下：</w:t>
      </w:r>
    </w:p>
    <w:p w14:paraId="7327D9A5" w14:textId="3BF2E85D" w:rsidR="003C11AC" w:rsidRDefault="003C11AC" w:rsidP="003C11AC">
      <w:pPr>
        <w:pStyle w:val="BodyTextL25"/>
      </w:pPr>
      <w:r>
        <w:t>Router&gt;enable</w:t>
      </w:r>
    </w:p>
    <w:p w14:paraId="5AD58A46" w14:textId="77777777" w:rsidR="003C11AC" w:rsidRDefault="003C11AC" w:rsidP="003C11AC">
      <w:pPr>
        <w:pStyle w:val="BodyTextL25"/>
      </w:pPr>
      <w:r>
        <w:t>Router#</w:t>
      </w:r>
    </w:p>
    <w:p w14:paraId="4D2678AB" w14:textId="77777777" w:rsidR="003C11AC" w:rsidRDefault="003C11AC" w:rsidP="003C11AC">
      <w:pPr>
        <w:pStyle w:val="BodyTextL25"/>
      </w:pPr>
      <w:proofErr w:type="spellStart"/>
      <w:r>
        <w:t>Router#configure</w:t>
      </w:r>
      <w:proofErr w:type="spellEnd"/>
      <w:r>
        <w:t xml:space="preserve"> terminal</w:t>
      </w:r>
    </w:p>
    <w:p w14:paraId="57F01EC6" w14:textId="77777777" w:rsidR="003C11AC" w:rsidRDefault="003C11AC" w:rsidP="003C11AC">
      <w:pPr>
        <w:pStyle w:val="BodyTextL25"/>
      </w:pPr>
      <w:r>
        <w:t>Router(config)#hostname R1</w:t>
      </w:r>
    </w:p>
    <w:p w14:paraId="3312DA12" w14:textId="31D965ED" w:rsidR="003C11AC" w:rsidRDefault="003C11AC" w:rsidP="003C11AC">
      <w:pPr>
        <w:pStyle w:val="BodyTextL25"/>
      </w:pPr>
      <w:r>
        <w:t>R1 (config)#interface GigabitEthernet0/0/0</w:t>
      </w:r>
    </w:p>
    <w:p w14:paraId="1C8CC03C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no shutdown</w:t>
      </w:r>
    </w:p>
    <w:p w14:paraId="5EB782A8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ip address 202.1.1.1 255.255.255.0</w:t>
      </w:r>
    </w:p>
    <w:p w14:paraId="411C3E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exit</w:t>
      </w:r>
    </w:p>
    <w:p w14:paraId="73872177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(config)#interface GigabitEthernet0/0/1</w:t>
      </w:r>
    </w:p>
    <w:p w14:paraId="221BD10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ip address 202.1.2.1 255.255.255.0</w:t>
      </w:r>
    </w:p>
    <w:p w14:paraId="202E2075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exit</w:t>
      </w:r>
    </w:p>
    <w:p w14:paraId="249FDD1B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(config)#router rip</w:t>
      </w:r>
    </w:p>
    <w:p w14:paraId="23F21BEB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router)#</w:t>
      </w:r>
      <w:proofErr w:type="gramEnd"/>
      <w:r>
        <w:rPr>
          <w:rFonts w:ascii="Times New Roman" w:eastAsia="宋体" w:hAnsi="Times New Roman"/>
          <w:szCs w:val="21"/>
        </w:rPr>
        <w:t>network 202.1.1.0</w:t>
      </w:r>
    </w:p>
    <w:p w14:paraId="1A25C850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router)#</w:t>
      </w:r>
      <w:proofErr w:type="gramEnd"/>
      <w:r>
        <w:rPr>
          <w:rFonts w:ascii="Times New Roman" w:eastAsia="宋体" w:hAnsi="Times New Roman"/>
          <w:szCs w:val="21"/>
        </w:rPr>
        <w:t>network 202.1.2.0</w:t>
      </w:r>
    </w:p>
    <w:p w14:paraId="6B9C4578" w14:textId="5AFAC5C4" w:rsidR="003C11AC" w:rsidRDefault="0021199E" w:rsidP="0021199E">
      <w:pPr>
        <w:pStyle w:val="BodyTextL25"/>
      </w:pPr>
      <w:r>
        <w:rPr>
          <w:rFonts w:ascii="Times New Roman" w:eastAsia="宋体" w:hAnsi="Times New Roman"/>
          <w:szCs w:val="21"/>
        </w:rPr>
        <w:lastRenderedPageBreak/>
        <w:t>R1 (config-</w:t>
      </w:r>
      <w:proofErr w:type="gramStart"/>
      <w:r>
        <w:rPr>
          <w:rFonts w:ascii="Times New Roman" w:eastAsia="宋体" w:hAnsi="Times New Roman"/>
          <w:szCs w:val="21"/>
        </w:rPr>
        <w:t>router)#</w:t>
      </w:r>
      <w:proofErr w:type="gramEnd"/>
      <w:r w:rsidRPr="0021199E">
        <w:rPr>
          <w:rFonts w:ascii="Times New Roman" w:eastAsia="宋体" w:hAnsi="Times New Roman"/>
          <w:noProof/>
          <w:szCs w:val="21"/>
        </w:rPr>
        <w:drawing>
          <wp:inline distT="0" distB="0" distL="0" distR="0" wp14:anchorId="5E829054" wp14:editId="6FBE6915">
            <wp:extent cx="5972671" cy="3625887"/>
            <wp:effectExtent l="0" t="0" r="9525" b="0"/>
            <wp:docPr id="14059085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9" b="2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671" cy="362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453D0" w14:textId="77777777" w:rsidR="003C11AC" w:rsidRDefault="003C11AC" w:rsidP="003C11AC">
      <w:pPr>
        <w:pStyle w:val="BodyTextL25"/>
      </w:pPr>
    </w:p>
    <w:p w14:paraId="4544B8DB" w14:textId="76890BA3" w:rsidR="003734BA" w:rsidRPr="00BA5235" w:rsidRDefault="003C11AC" w:rsidP="002A6578">
      <w:pPr>
        <w:pStyle w:val="3"/>
      </w:pPr>
      <w:r w:rsidRPr="003C11AC">
        <w:rPr>
          <w:rFonts w:hint="eastAsia"/>
        </w:rPr>
        <w:t>配置</w:t>
      </w:r>
      <w:r w:rsidRPr="003C11AC">
        <w:rPr>
          <w:rFonts w:hint="eastAsia"/>
        </w:rPr>
        <w:t>DMZ</w:t>
      </w:r>
      <w:r w:rsidRPr="003C11AC">
        <w:rPr>
          <w:rFonts w:hint="eastAsia"/>
        </w:rPr>
        <w:t>区服务器</w:t>
      </w:r>
    </w:p>
    <w:p w14:paraId="78748844" w14:textId="4910D3BB" w:rsidR="003734BA" w:rsidRDefault="003C11AC" w:rsidP="003C11AC">
      <w:pPr>
        <w:ind w:left="420" w:firstLineChars="200" w:firstLine="440"/>
        <w:jc w:val="both"/>
      </w:pPr>
      <w:r w:rsidRPr="003C11AC">
        <w:rPr>
          <w:rFonts w:hint="eastAsia"/>
        </w:rPr>
        <w:t>为</w:t>
      </w:r>
      <w:r w:rsidRPr="003C11AC">
        <w:rPr>
          <w:rFonts w:hint="eastAsia"/>
        </w:rPr>
        <w:t>DMZ</w:t>
      </w:r>
      <w:r w:rsidRPr="003C11AC">
        <w:rPr>
          <w:rFonts w:hint="eastAsia"/>
        </w:rPr>
        <w:t>服务器分配</w:t>
      </w:r>
      <w:r w:rsidRPr="003C11AC">
        <w:rPr>
          <w:rFonts w:hint="eastAsia"/>
        </w:rPr>
        <w:t>IP 192.168.1.1</w:t>
      </w:r>
      <w:r w:rsidR="00194D37">
        <w:rPr>
          <w:rFonts w:hint="eastAsia"/>
        </w:rPr>
        <w:t>，具体代码如下：</w:t>
      </w:r>
    </w:p>
    <w:p w14:paraId="3617E7C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  <w:proofErr w:type="spellStart"/>
      <w:r>
        <w:rPr>
          <w:rFonts w:ascii="Times New Roman" w:hAnsi="Times New Roman" w:cs="Times New Roman"/>
          <w:sz w:val="21"/>
          <w:szCs w:val="21"/>
        </w:rPr>
        <w:t>en</w:t>
      </w:r>
      <w:proofErr w:type="spellEnd"/>
    </w:p>
    <w:p w14:paraId="4E24B129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Password: </w:t>
      </w:r>
    </w:p>
    <w:p w14:paraId="70AD5E3D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ciscoasa#enable</w:t>
      </w:r>
      <w:proofErr w:type="spellEnd"/>
    </w:p>
    <w:p w14:paraId="46053D0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ciscoasa#conf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t</w:t>
      </w:r>
    </w:p>
    <w:p w14:paraId="5202FA8D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g1/1</w:t>
      </w:r>
    </w:p>
    <w:p w14:paraId="5752D83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nameif inside</w:t>
      </w:r>
    </w:p>
    <w:p w14:paraId="203DFD38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security-level 100</w:t>
      </w:r>
    </w:p>
    <w:p w14:paraId="0528002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192.168.2.254 255.255.255.0</w:t>
      </w:r>
    </w:p>
    <w:p w14:paraId="6A9A6B1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no shut</w:t>
      </w:r>
    </w:p>
    <w:p w14:paraId="410C82B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exit</w:t>
      </w:r>
    </w:p>
    <w:p w14:paraId="18007DE1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</w:t>
      </w:r>
    </w:p>
    <w:p w14:paraId="65E9E5D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g1/2</w:t>
      </w:r>
    </w:p>
    <w:p w14:paraId="5922954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nameif outside</w:t>
      </w:r>
    </w:p>
    <w:p w14:paraId="1EC4FB5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security-level 0</w:t>
      </w:r>
    </w:p>
    <w:p w14:paraId="05EBF85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202.1.1.254</w:t>
      </w:r>
    </w:p>
    <w:p w14:paraId="48A264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202.1.1.254 255.255.255.0</w:t>
      </w:r>
    </w:p>
    <w:p w14:paraId="18EF3AF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no shut</w:t>
      </w:r>
    </w:p>
    <w:p w14:paraId="2CB4D5E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exit</w:t>
      </w:r>
    </w:p>
    <w:p w14:paraId="307F4BD9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</w:t>
      </w:r>
    </w:p>
    <w:p w14:paraId="1E8D958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g1/3</w:t>
      </w:r>
    </w:p>
    <w:p w14:paraId="38AD4F41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192.168.1.1 255.255.255.0</w:t>
      </w:r>
    </w:p>
    <w:p w14:paraId="6BC63ED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nameif </w:t>
      </w:r>
      <w:proofErr w:type="spellStart"/>
      <w:r>
        <w:rPr>
          <w:rFonts w:ascii="Times New Roman" w:hAnsi="Times New Roman" w:cs="Times New Roman"/>
          <w:sz w:val="21"/>
          <w:szCs w:val="21"/>
        </w:rPr>
        <w:t>dmz</w:t>
      </w:r>
      <w:proofErr w:type="spellEnd"/>
    </w:p>
    <w:p w14:paraId="2F6589DC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INFO: Security level for "</w:t>
      </w:r>
      <w:proofErr w:type="spellStart"/>
      <w:r>
        <w:rPr>
          <w:rFonts w:ascii="Times New Roman" w:hAnsi="Times New Roman" w:cs="Times New Roman"/>
          <w:sz w:val="21"/>
          <w:szCs w:val="21"/>
        </w:rPr>
        <w:t>dmz</w:t>
      </w:r>
      <w:proofErr w:type="spellEnd"/>
      <w:r>
        <w:rPr>
          <w:rFonts w:ascii="Times New Roman" w:hAnsi="Times New Roman" w:cs="Times New Roman"/>
          <w:sz w:val="21"/>
          <w:szCs w:val="21"/>
        </w:rPr>
        <w:t>" set to 0 by default.</w:t>
      </w:r>
    </w:p>
    <w:p w14:paraId="656688F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lastRenderedPageBreak/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security-level 50</w:t>
      </w:r>
    </w:p>
    <w:p w14:paraId="29A1A04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no shut</w:t>
      </w:r>
    </w:p>
    <w:p w14:paraId="388FC7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</w:p>
    <w:p w14:paraId="7ED5E0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#</w:t>
      </w:r>
    </w:p>
    <w:p w14:paraId="7B51D6D8" w14:textId="04F40DD4" w:rsidR="003C11AC" w:rsidRDefault="0021199E" w:rsidP="003C11AC">
      <w:pPr>
        <w:pStyle w:val="BodyTextL25"/>
      </w:pPr>
      <w:r w:rsidRPr="0021199E">
        <w:rPr>
          <w:noProof/>
        </w:rPr>
        <w:drawing>
          <wp:inline distT="0" distB="0" distL="0" distR="0" wp14:anchorId="6FB68647" wp14:editId="662F9A30">
            <wp:extent cx="4561429" cy="4736538"/>
            <wp:effectExtent l="0" t="0" r="0" b="6985"/>
            <wp:docPr id="11056993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2" r="2873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429" cy="473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59068" w14:textId="77777777" w:rsidR="003C11AC" w:rsidRPr="006D37A8" w:rsidRDefault="003C11AC" w:rsidP="003C11AC">
      <w:pPr>
        <w:ind w:left="420" w:firstLineChars="200" w:firstLine="440"/>
        <w:jc w:val="both"/>
      </w:pPr>
    </w:p>
    <w:p w14:paraId="312A342B" w14:textId="1BE19659" w:rsidR="000872E3" w:rsidRDefault="00194D37" w:rsidP="00194D37">
      <w:pPr>
        <w:pStyle w:val="3"/>
      </w:pPr>
      <w:r w:rsidRPr="00194D37">
        <w:rPr>
          <w:rFonts w:hint="eastAsia"/>
        </w:rPr>
        <w:t>防火墙端口区域划分</w:t>
      </w:r>
    </w:p>
    <w:p w14:paraId="151ECB72" w14:textId="281FE2AC" w:rsidR="00194D37" w:rsidRDefault="00194D37" w:rsidP="00194D37">
      <w:pPr>
        <w:ind w:left="420" w:firstLineChars="200" w:firstLine="440"/>
        <w:jc w:val="both"/>
      </w:pPr>
      <w:r w:rsidRPr="00194D37">
        <w:rPr>
          <w:rFonts w:hint="eastAsia"/>
        </w:rPr>
        <w:t>为防火墙的</w:t>
      </w:r>
      <w:r w:rsidRPr="00194D37">
        <w:rPr>
          <w:rFonts w:hint="eastAsia"/>
        </w:rPr>
        <w:t>3</w:t>
      </w:r>
      <w:r w:rsidRPr="00194D37">
        <w:rPr>
          <w:rFonts w:hint="eastAsia"/>
        </w:rPr>
        <w:t>个端口划分区域</w:t>
      </w:r>
      <w:r w:rsidRPr="00194D37">
        <w:rPr>
          <w:rFonts w:hint="eastAsia"/>
        </w:rPr>
        <w:t>inside</w:t>
      </w:r>
      <w:r w:rsidRPr="00194D37">
        <w:rPr>
          <w:rFonts w:hint="eastAsia"/>
        </w:rPr>
        <w:t>、</w:t>
      </w:r>
      <w:proofErr w:type="spellStart"/>
      <w:r w:rsidRPr="00194D37">
        <w:rPr>
          <w:rFonts w:hint="eastAsia"/>
        </w:rPr>
        <w:t>dmz</w:t>
      </w:r>
      <w:proofErr w:type="spellEnd"/>
      <w:r w:rsidRPr="00194D37">
        <w:rPr>
          <w:rFonts w:hint="eastAsia"/>
        </w:rPr>
        <w:t>、</w:t>
      </w:r>
      <w:r w:rsidRPr="00194D37">
        <w:rPr>
          <w:rFonts w:hint="eastAsia"/>
        </w:rPr>
        <w:t>outside</w:t>
      </w:r>
      <w:r w:rsidRPr="00194D37">
        <w:rPr>
          <w:rFonts w:hint="eastAsia"/>
        </w:rPr>
        <w:t>，分配</w:t>
      </w:r>
      <w:r w:rsidRPr="00194D37">
        <w:rPr>
          <w:rFonts w:hint="eastAsia"/>
        </w:rPr>
        <w:t>IP</w:t>
      </w:r>
      <w:r w:rsidRPr="00194D37">
        <w:rPr>
          <w:rFonts w:hint="eastAsia"/>
        </w:rPr>
        <w:t>地址和安全级别。将端口</w:t>
      </w:r>
      <w:r w:rsidRPr="00194D37">
        <w:rPr>
          <w:rFonts w:hint="eastAsia"/>
        </w:rPr>
        <w:t>g1/1</w:t>
      </w:r>
      <w:r w:rsidRPr="00194D37">
        <w:rPr>
          <w:rFonts w:hint="eastAsia"/>
        </w:rPr>
        <w:t>划分为内网，分配</w:t>
      </w:r>
      <w:r w:rsidRPr="00194D37">
        <w:rPr>
          <w:rFonts w:hint="eastAsia"/>
        </w:rPr>
        <w:t>IP 192.168.2.254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100</w:t>
      </w:r>
      <w:r w:rsidRPr="00194D37">
        <w:rPr>
          <w:rFonts w:hint="eastAsia"/>
        </w:rPr>
        <w:t>；将端口</w:t>
      </w:r>
      <w:r w:rsidRPr="00194D37">
        <w:rPr>
          <w:rFonts w:hint="eastAsia"/>
        </w:rPr>
        <w:t>g1/2</w:t>
      </w:r>
      <w:r w:rsidRPr="00194D37">
        <w:rPr>
          <w:rFonts w:hint="eastAsia"/>
        </w:rPr>
        <w:t>划分为外网，分配</w:t>
      </w:r>
      <w:r w:rsidRPr="00194D37">
        <w:rPr>
          <w:rFonts w:hint="eastAsia"/>
        </w:rPr>
        <w:t>IP 202.1.1.254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0</w:t>
      </w:r>
      <w:r w:rsidRPr="00194D37">
        <w:rPr>
          <w:rFonts w:hint="eastAsia"/>
        </w:rPr>
        <w:t>；将端口</w:t>
      </w:r>
      <w:r w:rsidRPr="00194D37">
        <w:rPr>
          <w:rFonts w:hint="eastAsia"/>
        </w:rPr>
        <w:t>g1/3</w:t>
      </w:r>
      <w:r w:rsidRPr="00194D37">
        <w:rPr>
          <w:rFonts w:hint="eastAsia"/>
        </w:rPr>
        <w:t>划分为</w:t>
      </w:r>
      <w:proofErr w:type="spellStart"/>
      <w:r w:rsidRPr="00194D37">
        <w:rPr>
          <w:rFonts w:hint="eastAsia"/>
        </w:rPr>
        <w:t>dmz</w:t>
      </w:r>
      <w:proofErr w:type="spellEnd"/>
      <w:r w:rsidRPr="00194D37">
        <w:rPr>
          <w:rFonts w:hint="eastAsia"/>
        </w:rPr>
        <w:t>区，分配</w:t>
      </w:r>
      <w:r w:rsidRPr="00194D37">
        <w:rPr>
          <w:rFonts w:hint="eastAsia"/>
        </w:rPr>
        <w:t>IP 192.168.1.1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0</w:t>
      </w:r>
      <w:r w:rsidRPr="00194D37">
        <w:rPr>
          <w:rFonts w:hint="eastAsia"/>
        </w:rPr>
        <w:t>。具体代码如下：</w:t>
      </w:r>
    </w:p>
    <w:p w14:paraId="5100D1C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  <w:proofErr w:type="spellStart"/>
      <w:r>
        <w:rPr>
          <w:rFonts w:ascii="Times New Roman" w:hAnsi="Times New Roman" w:cs="Times New Roman"/>
          <w:sz w:val="21"/>
          <w:szCs w:val="21"/>
        </w:rPr>
        <w:t>en</w:t>
      </w:r>
      <w:proofErr w:type="spellEnd"/>
    </w:p>
    <w:p w14:paraId="277DB43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Password: </w:t>
      </w:r>
    </w:p>
    <w:p w14:paraId="1C77566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ciscoasa#enable</w:t>
      </w:r>
      <w:proofErr w:type="spellEnd"/>
    </w:p>
    <w:p w14:paraId="293B997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ciscoasa#conf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t</w:t>
      </w:r>
    </w:p>
    <w:p w14:paraId="6E7C67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g1/1</w:t>
      </w:r>
    </w:p>
    <w:p w14:paraId="3594618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nameif inside</w:t>
      </w:r>
    </w:p>
    <w:p w14:paraId="186E1618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security-level 100</w:t>
      </w:r>
    </w:p>
    <w:p w14:paraId="525243F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192.168.2.254 255.255.255.0</w:t>
      </w:r>
    </w:p>
    <w:p w14:paraId="39069C9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lastRenderedPageBreak/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no shut</w:t>
      </w:r>
    </w:p>
    <w:p w14:paraId="4DB16335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exit</w:t>
      </w:r>
    </w:p>
    <w:p w14:paraId="2937BDC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</w:t>
      </w:r>
    </w:p>
    <w:p w14:paraId="5A772BE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g1/2</w:t>
      </w:r>
    </w:p>
    <w:p w14:paraId="28DBAC1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nameif outside</w:t>
      </w:r>
    </w:p>
    <w:p w14:paraId="0E649A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security-level 0</w:t>
      </w:r>
    </w:p>
    <w:p w14:paraId="4480A0E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202.1.1.254</w:t>
      </w:r>
    </w:p>
    <w:p w14:paraId="15A91CA7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202.1.1.254 255.255.255.0</w:t>
      </w:r>
    </w:p>
    <w:p w14:paraId="13BCF3A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no shut</w:t>
      </w:r>
    </w:p>
    <w:p w14:paraId="52DB53D5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exit</w:t>
      </w:r>
    </w:p>
    <w:p w14:paraId="432C053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</w:t>
      </w:r>
    </w:p>
    <w:p w14:paraId="0AD206D3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g1/3</w:t>
      </w:r>
    </w:p>
    <w:p w14:paraId="365C8453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192.168.1.1 255.255.255.0</w:t>
      </w:r>
    </w:p>
    <w:p w14:paraId="164D3C6C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nameif </w:t>
      </w:r>
      <w:proofErr w:type="spellStart"/>
      <w:r>
        <w:rPr>
          <w:rFonts w:ascii="Times New Roman" w:hAnsi="Times New Roman" w:cs="Times New Roman"/>
          <w:sz w:val="21"/>
          <w:szCs w:val="21"/>
        </w:rPr>
        <w:t>dmz</w:t>
      </w:r>
      <w:proofErr w:type="spellEnd"/>
    </w:p>
    <w:p w14:paraId="2C13ADA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INFO: Security level for "</w:t>
      </w:r>
      <w:proofErr w:type="spellStart"/>
      <w:r>
        <w:rPr>
          <w:rFonts w:ascii="Times New Roman" w:hAnsi="Times New Roman" w:cs="Times New Roman"/>
          <w:sz w:val="21"/>
          <w:szCs w:val="21"/>
        </w:rPr>
        <w:t>dmz</w:t>
      </w:r>
      <w:proofErr w:type="spellEnd"/>
      <w:r>
        <w:rPr>
          <w:rFonts w:ascii="Times New Roman" w:hAnsi="Times New Roman" w:cs="Times New Roman"/>
          <w:sz w:val="21"/>
          <w:szCs w:val="21"/>
        </w:rPr>
        <w:t>" set to 0 by default.</w:t>
      </w:r>
    </w:p>
    <w:p w14:paraId="09FA0F9A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security-level 50</w:t>
      </w:r>
    </w:p>
    <w:p w14:paraId="59354D4D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no shut</w:t>
      </w:r>
    </w:p>
    <w:p w14:paraId="6CE37250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</w:p>
    <w:p w14:paraId="17AE3C6D" w14:textId="752ABCC5" w:rsidR="00194D37" w:rsidRPr="0021199E" w:rsidRDefault="0021199E" w:rsidP="00194D37">
      <w:pPr>
        <w:pStyle w:val="BodyTextL25"/>
      </w:pPr>
      <w:r w:rsidRPr="0021199E">
        <w:rPr>
          <w:noProof/>
        </w:rPr>
        <w:drawing>
          <wp:inline distT="0" distB="0" distL="0" distR="0" wp14:anchorId="50FD2431" wp14:editId="05D223B2">
            <wp:extent cx="6400800" cy="4439861"/>
            <wp:effectExtent l="0" t="0" r="0" b="0"/>
            <wp:docPr id="18471710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3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2D7D1" w14:textId="77777777" w:rsidR="00194D37" w:rsidRDefault="00194D37" w:rsidP="00194D37">
      <w:pPr>
        <w:ind w:left="420" w:firstLineChars="200" w:firstLine="440"/>
        <w:jc w:val="both"/>
      </w:pPr>
    </w:p>
    <w:p w14:paraId="6865E56C" w14:textId="6360982E" w:rsidR="009A7A6D" w:rsidRDefault="009A7A6D" w:rsidP="009A7A6D">
      <w:pPr>
        <w:pStyle w:val="3"/>
      </w:pPr>
      <w:r w:rsidRPr="009A7A6D">
        <w:rPr>
          <w:rFonts w:hint="eastAsia"/>
        </w:rPr>
        <w:lastRenderedPageBreak/>
        <w:t>配置</w:t>
      </w:r>
      <w:r w:rsidRPr="009A7A6D">
        <w:rPr>
          <w:rFonts w:hint="eastAsia"/>
        </w:rPr>
        <w:t>NAT</w:t>
      </w:r>
      <w:r w:rsidRPr="009A7A6D">
        <w:rPr>
          <w:rFonts w:hint="eastAsia"/>
        </w:rPr>
        <w:t>转换</w:t>
      </w:r>
    </w:p>
    <w:p w14:paraId="7E467144" w14:textId="144D66C4" w:rsidR="009A7A6D" w:rsidRDefault="008F03C1" w:rsidP="008F03C1">
      <w:pPr>
        <w:ind w:left="420" w:firstLineChars="200" w:firstLine="440"/>
        <w:jc w:val="both"/>
      </w:pPr>
      <w:r w:rsidRPr="008F03C1">
        <w:rPr>
          <w:rFonts w:hint="eastAsia"/>
        </w:rPr>
        <w:t>由于防火墙的存在，当内网和</w:t>
      </w:r>
      <w:proofErr w:type="spellStart"/>
      <w:r w:rsidRPr="008F03C1">
        <w:rPr>
          <w:rFonts w:hint="eastAsia"/>
        </w:rPr>
        <w:t>dmz</w:t>
      </w:r>
      <w:proofErr w:type="spellEnd"/>
      <w:r w:rsidRPr="008F03C1">
        <w:rPr>
          <w:rFonts w:hint="eastAsia"/>
        </w:rPr>
        <w:t>区访问外网的时候需要配置</w:t>
      </w:r>
      <w:r w:rsidRPr="008F03C1">
        <w:rPr>
          <w:rFonts w:hint="eastAsia"/>
        </w:rPr>
        <w:t>NAT</w:t>
      </w:r>
      <w:r w:rsidRPr="008F03C1">
        <w:rPr>
          <w:rFonts w:hint="eastAsia"/>
        </w:rPr>
        <w:t>转换才能访问。当内网访问外网的时候，将</w:t>
      </w:r>
      <w:r w:rsidRPr="008F03C1">
        <w:rPr>
          <w:rFonts w:hint="eastAsia"/>
        </w:rPr>
        <w:t>IP</w:t>
      </w:r>
      <w:r w:rsidRPr="008F03C1">
        <w:rPr>
          <w:rFonts w:hint="eastAsia"/>
        </w:rPr>
        <w:t>地址转换成</w:t>
      </w:r>
      <w:r w:rsidRPr="008F03C1">
        <w:rPr>
          <w:rFonts w:hint="eastAsia"/>
        </w:rPr>
        <w:t>202.1.1.10</w:t>
      </w:r>
      <w:r w:rsidRPr="008F03C1">
        <w:rPr>
          <w:rFonts w:hint="eastAsia"/>
        </w:rPr>
        <w:t>，当</w:t>
      </w:r>
      <w:proofErr w:type="spellStart"/>
      <w:r w:rsidRPr="008F03C1">
        <w:rPr>
          <w:rFonts w:hint="eastAsia"/>
        </w:rPr>
        <w:t>dmz</w:t>
      </w:r>
      <w:proofErr w:type="spellEnd"/>
      <w:r w:rsidRPr="008F03C1">
        <w:rPr>
          <w:rFonts w:hint="eastAsia"/>
        </w:rPr>
        <w:t>区访问外网的时候，将</w:t>
      </w:r>
      <w:r w:rsidRPr="008F03C1">
        <w:rPr>
          <w:rFonts w:hint="eastAsia"/>
        </w:rPr>
        <w:t>IP</w:t>
      </w:r>
      <w:r w:rsidRPr="008F03C1">
        <w:rPr>
          <w:rFonts w:hint="eastAsia"/>
        </w:rPr>
        <w:t>地址转换成</w:t>
      </w:r>
      <w:r w:rsidRPr="008F03C1">
        <w:rPr>
          <w:rFonts w:hint="eastAsia"/>
        </w:rPr>
        <w:t>202.1.1.30</w:t>
      </w:r>
      <w:r w:rsidRPr="008F03C1">
        <w:rPr>
          <w:rFonts w:hint="eastAsia"/>
        </w:rPr>
        <w:t>。具体代码如下：</w:t>
      </w:r>
    </w:p>
    <w:p w14:paraId="6710F7B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(config)#object network inside</w:t>
      </w:r>
    </w:p>
    <w:p w14:paraId="10FB943A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subnet 192.168.2.0 255.255.255.0</w:t>
      </w:r>
    </w:p>
    <w:p w14:paraId="1E7234C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nat (</w:t>
      </w:r>
      <w:proofErr w:type="spellStart"/>
      <w:proofErr w:type="gramStart"/>
      <w:r>
        <w:rPr>
          <w:rFonts w:ascii="Times New Roman" w:eastAsia="宋体" w:hAnsi="Times New Roman"/>
          <w:szCs w:val="21"/>
        </w:rPr>
        <w:t>inside,outside</w:t>
      </w:r>
      <w:proofErr w:type="spellEnd"/>
      <w:proofErr w:type="gramEnd"/>
      <w:r>
        <w:rPr>
          <w:rFonts w:ascii="Times New Roman" w:eastAsia="宋体" w:hAnsi="Times New Roman"/>
          <w:szCs w:val="21"/>
        </w:rPr>
        <w:t xml:space="preserve">) </w:t>
      </w:r>
      <w:proofErr w:type="gramStart"/>
      <w:r>
        <w:rPr>
          <w:rFonts w:ascii="Times New Roman" w:eastAsia="宋体" w:hAnsi="Times New Roman"/>
          <w:szCs w:val="21"/>
        </w:rPr>
        <w:t>static ?</w:t>
      </w:r>
      <w:proofErr w:type="gramEnd"/>
    </w:p>
    <w:p w14:paraId="1E5EDF7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network-object mode commands/options:</w:t>
      </w:r>
    </w:p>
    <w:p w14:paraId="38AF2AF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A.B.C.D Mapped IP address</w:t>
      </w:r>
    </w:p>
    <w:p w14:paraId="3310776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nat (</w:t>
      </w:r>
      <w:proofErr w:type="spellStart"/>
      <w:proofErr w:type="gramStart"/>
      <w:r>
        <w:rPr>
          <w:rFonts w:ascii="Times New Roman" w:eastAsia="宋体" w:hAnsi="Times New Roman"/>
          <w:szCs w:val="21"/>
        </w:rPr>
        <w:t>inside,outside</w:t>
      </w:r>
      <w:proofErr w:type="spellEnd"/>
      <w:proofErr w:type="gramEnd"/>
      <w:r>
        <w:rPr>
          <w:rFonts w:ascii="Times New Roman" w:eastAsia="宋体" w:hAnsi="Times New Roman"/>
          <w:szCs w:val="21"/>
        </w:rPr>
        <w:t>) static 202.1.1.10</w:t>
      </w:r>
    </w:p>
    <w:p w14:paraId="19C0DE25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exit</w:t>
      </w:r>
    </w:p>
    <w:p w14:paraId="1716E85E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ciscoasa#conf</w:t>
      </w:r>
      <w:proofErr w:type="spellEnd"/>
      <w:r>
        <w:rPr>
          <w:rFonts w:ascii="Times New Roman" w:eastAsia="宋体" w:hAnsi="Times New Roman"/>
          <w:szCs w:val="21"/>
        </w:rPr>
        <w:t xml:space="preserve"> t</w:t>
      </w:r>
    </w:p>
    <w:p w14:paraId="64DD1718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 xml:space="preserve">(config)#object network </w:t>
      </w:r>
      <w:proofErr w:type="spellStart"/>
      <w:r>
        <w:rPr>
          <w:rFonts w:ascii="Times New Roman" w:eastAsia="宋体" w:hAnsi="Times New Roman"/>
          <w:szCs w:val="21"/>
        </w:rPr>
        <w:t>dmz</w:t>
      </w:r>
      <w:proofErr w:type="spellEnd"/>
    </w:p>
    <w:p w14:paraId="10CBCF5C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subnet 192.168.1.0 255.255.255.0</w:t>
      </w:r>
    </w:p>
    <w:p w14:paraId="75DEB58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nat (</w:t>
      </w:r>
      <w:proofErr w:type="spellStart"/>
      <w:proofErr w:type="gramStart"/>
      <w:r>
        <w:rPr>
          <w:rFonts w:ascii="Times New Roman" w:eastAsia="宋体" w:hAnsi="Times New Roman"/>
          <w:szCs w:val="21"/>
        </w:rPr>
        <w:t>dmz,outside</w:t>
      </w:r>
      <w:proofErr w:type="spellEnd"/>
      <w:proofErr w:type="gramEnd"/>
      <w:r>
        <w:rPr>
          <w:rFonts w:ascii="Times New Roman" w:eastAsia="宋体" w:hAnsi="Times New Roman"/>
          <w:szCs w:val="21"/>
        </w:rPr>
        <w:t>) static 20</w:t>
      </w:r>
      <w:r>
        <w:rPr>
          <w:rFonts w:ascii="Times New Roman" w:eastAsia="宋体" w:hAnsi="Times New Roman" w:hint="eastAsia"/>
          <w:szCs w:val="21"/>
        </w:rPr>
        <w:t>2</w:t>
      </w:r>
      <w:r>
        <w:rPr>
          <w:rFonts w:ascii="Times New Roman" w:eastAsia="宋体" w:hAnsi="Times New Roman"/>
          <w:szCs w:val="21"/>
        </w:rPr>
        <w:t>.1.1.30</w:t>
      </w:r>
    </w:p>
    <w:p w14:paraId="7BE67286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exit</w:t>
      </w:r>
    </w:p>
    <w:p w14:paraId="2BA4E3EE" w14:textId="6D53AE0A" w:rsidR="008F03C1" w:rsidRP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#</w:t>
      </w:r>
    </w:p>
    <w:p w14:paraId="0BE0A200" w14:textId="77777777" w:rsidR="0087047B" w:rsidRPr="003F7E98" w:rsidRDefault="0087047B" w:rsidP="0087047B">
      <w:pPr>
        <w:pStyle w:val="3"/>
        <w:rPr>
          <w:rFonts w:ascii="Times New Roman" w:eastAsia="宋体" w:hAnsi="Times New Roman"/>
          <w:b w:val="0"/>
          <w:bCs w:val="0"/>
          <w:szCs w:val="21"/>
        </w:rPr>
      </w:pPr>
      <w:r w:rsidRPr="0087047B">
        <w:t>配置访问控制列表</w:t>
      </w:r>
    </w:p>
    <w:p w14:paraId="666BDE94" w14:textId="77777777" w:rsidR="0087047B" w:rsidRPr="003F7E98" w:rsidRDefault="0087047B" w:rsidP="0087047B">
      <w:pPr>
        <w:ind w:left="420" w:firstLineChars="200" w:firstLine="440"/>
        <w:jc w:val="both"/>
        <w:rPr>
          <w:rFonts w:ascii="Times New Roman" w:eastAsia="宋体" w:hAnsi="Times New Roman"/>
        </w:rPr>
      </w:pPr>
      <w:r w:rsidRPr="0087047B">
        <w:t>为防止外网访问内网和</w:t>
      </w:r>
      <w:proofErr w:type="spellStart"/>
      <w:r w:rsidRPr="003F7E98">
        <w:rPr>
          <w:rFonts w:ascii="Times New Roman" w:eastAsia="宋体" w:hAnsi="Times New Roman"/>
        </w:rPr>
        <w:t>dmz</w:t>
      </w:r>
      <w:proofErr w:type="spellEnd"/>
      <w:r w:rsidRPr="003F7E98">
        <w:rPr>
          <w:rFonts w:ascii="Times New Roman" w:eastAsia="宋体" w:hAnsi="Times New Roman"/>
        </w:rPr>
        <w:t>区，在防火墙上配置访问列表，允许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从内网和</w:t>
      </w:r>
      <w:proofErr w:type="spellStart"/>
      <w:r w:rsidRPr="003F7E98">
        <w:rPr>
          <w:rFonts w:ascii="Times New Roman" w:eastAsia="宋体" w:hAnsi="Times New Roman"/>
        </w:rPr>
        <w:t>dmz</w:t>
      </w:r>
      <w:proofErr w:type="spellEnd"/>
      <w:proofErr w:type="gramStart"/>
      <w:r w:rsidRPr="003F7E98">
        <w:rPr>
          <w:rFonts w:ascii="Times New Roman" w:eastAsia="宋体" w:hAnsi="Times New Roman"/>
        </w:rPr>
        <w:t>区进</w:t>
      </w:r>
      <w:proofErr w:type="gramEnd"/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，拒绝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区的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进入</w:t>
      </w:r>
      <w:proofErr w:type="spellStart"/>
      <w:r w:rsidRPr="003F7E98">
        <w:rPr>
          <w:rFonts w:ascii="Times New Roman" w:eastAsia="宋体" w:hAnsi="Times New Roman"/>
        </w:rPr>
        <w:t>dmz</w:t>
      </w:r>
      <w:proofErr w:type="spellEnd"/>
      <w:r w:rsidRPr="003F7E98">
        <w:rPr>
          <w:rFonts w:ascii="Times New Roman" w:eastAsia="宋体" w:hAnsi="Times New Roman"/>
        </w:rPr>
        <w:t>和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区。具体代码如下：</w:t>
      </w:r>
    </w:p>
    <w:p w14:paraId="44A78B3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 xml:space="preserve">(config)#access-list 102 permit </w:t>
      </w:r>
      <w:proofErr w:type="spellStart"/>
      <w:r>
        <w:rPr>
          <w:rFonts w:ascii="Times New Roman" w:eastAsia="宋体" w:hAnsi="Times New Roman"/>
          <w:szCs w:val="21"/>
        </w:rPr>
        <w:t>ip</w:t>
      </w:r>
      <w:proofErr w:type="spellEnd"/>
      <w:r>
        <w:rPr>
          <w:rFonts w:ascii="Times New Roman" w:eastAsia="宋体" w:hAnsi="Times New Roman"/>
          <w:szCs w:val="21"/>
        </w:rPr>
        <w:t xml:space="preserve"> any </w:t>
      </w:r>
      <w:proofErr w:type="spellStart"/>
      <w:r>
        <w:rPr>
          <w:rFonts w:ascii="Times New Roman" w:eastAsia="宋体" w:hAnsi="Times New Roman"/>
          <w:szCs w:val="21"/>
        </w:rPr>
        <w:t>any</w:t>
      </w:r>
      <w:proofErr w:type="spellEnd"/>
    </w:p>
    <w:p w14:paraId="6A942F57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(config)#access-group 102 out int inside</w:t>
      </w:r>
    </w:p>
    <w:p w14:paraId="51E91A8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 xml:space="preserve">(config)#access-group 102 out int </w:t>
      </w:r>
      <w:proofErr w:type="spellStart"/>
      <w:r>
        <w:rPr>
          <w:rFonts w:ascii="Times New Roman" w:eastAsia="宋体" w:hAnsi="Times New Roman"/>
          <w:szCs w:val="21"/>
        </w:rPr>
        <w:t>dmz</w:t>
      </w:r>
      <w:proofErr w:type="spellEnd"/>
    </w:p>
    <w:p w14:paraId="76ACC6B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(config)#access-group 102 in int outside</w:t>
      </w:r>
    </w:p>
    <w:p w14:paraId="19149F27" w14:textId="3F092B3E" w:rsidR="00AC464F" w:rsidRDefault="00AC464F" w:rsidP="00AC464F">
      <w:pPr>
        <w:pStyle w:val="1"/>
        <w:numPr>
          <w:ilvl w:val="0"/>
          <w:numId w:val="3"/>
        </w:numPr>
      </w:pPr>
      <w:r w:rsidRPr="00AC464F">
        <w:rPr>
          <w:rFonts w:hint="eastAsia"/>
        </w:rPr>
        <w:t>实验结果</w:t>
      </w:r>
    </w:p>
    <w:p w14:paraId="6818B8C6" w14:textId="21DCF845" w:rsidR="00AC464F" w:rsidRDefault="003D7E5E" w:rsidP="003D7E5E">
      <w:pPr>
        <w:pStyle w:val="ReflectionQ"/>
      </w:pPr>
      <w:r>
        <w:rPr>
          <w:rFonts w:hint="eastAsia"/>
        </w:rPr>
        <w:t>未配置防火墙</w:t>
      </w:r>
    </w:p>
    <w:p w14:paraId="3B5E73D4" w14:textId="68F066B5" w:rsidR="003D7E5E" w:rsidRDefault="00AA76AF" w:rsidP="003D7E5E">
      <w:pPr>
        <w:jc w:val="both"/>
        <w:rPr>
          <w:color w:val="EE0000"/>
        </w:rPr>
      </w:pPr>
      <w:r w:rsidRPr="00AA76AF">
        <w:rPr>
          <w:rFonts w:hint="eastAsia"/>
          <w:color w:val="EE0000"/>
        </w:rPr>
        <w:t>对相关的</w:t>
      </w:r>
      <w:r w:rsidRPr="00AA76AF">
        <w:rPr>
          <w:rFonts w:hint="eastAsia"/>
          <w:color w:val="EE0000"/>
        </w:rPr>
        <w:t>ping</w:t>
      </w:r>
      <w:r w:rsidRPr="00AA76AF">
        <w:rPr>
          <w:rFonts w:hint="eastAsia"/>
          <w:color w:val="EE0000"/>
        </w:rPr>
        <w:t>测试截图，并给出文字说明。</w:t>
      </w:r>
    </w:p>
    <w:p w14:paraId="5CB6EE6D" w14:textId="32AD1697" w:rsidR="0021199E" w:rsidRDefault="0021199E" w:rsidP="003D7E5E">
      <w:pPr>
        <w:jc w:val="both"/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780EEE9" wp14:editId="5D467FDA">
            <wp:extent cx="2970479" cy="1131108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2711" t="18313" r="33804" b="53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176" cy="113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4A2AB6F9" wp14:editId="7122C182">
            <wp:extent cx="3049230" cy="2203591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3229" t="17236" r="30247" b="27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291" cy="2226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6B416F76" wp14:editId="6E711436">
            <wp:extent cx="2922909" cy="12051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3944" t="17493" r="33722" b="52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639" cy="120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3691DB3D" wp14:editId="3142A794">
            <wp:extent cx="3097332" cy="2430780"/>
            <wp:effectExtent l="0" t="0" r="825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2898" t="16676" r="29142" b="22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583" cy="2431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1B14A50F" wp14:editId="589B5D18">
            <wp:extent cx="2875339" cy="1294416"/>
            <wp:effectExtent l="0" t="0" r="127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3638" t="15656" r="32504" b="51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077" cy="1297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354879E5" wp14:editId="637CE742">
            <wp:extent cx="2801341" cy="20825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17493" r="36496" b="28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83" cy="2085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10881" w14:textId="0EED63B5" w:rsidR="003D7E5E" w:rsidRDefault="003D7E5E" w:rsidP="003D7E5E">
      <w:pPr>
        <w:pStyle w:val="ReflectionQ"/>
      </w:pPr>
      <w:r>
        <w:rPr>
          <w:rFonts w:hint="eastAsia"/>
        </w:rPr>
        <w:t>配置好防火墙</w:t>
      </w:r>
    </w:p>
    <w:p w14:paraId="759AD3F5" w14:textId="368723F0" w:rsidR="003D7E5E" w:rsidRDefault="00AA76AF" w:rsidP="003D7E5E">
      <w:r w:rsidRPr="00AA76AF">
        <w:rPr>
          <w:rFonts w:hint="eastAsia"/>
          <w:color w:val="EE0000"/>
        </w:rPr>
        <w:t>对相关的</w:t>
      </w:r>
      <w:r w:rsidRPr="00AA76AF">
        <w:rPr>
          <w:rFonts w:hint="eastAsia"/>
          <w:color w:val="EE0000"/>
        </w:rPr>
        <w:t>ping</w:t>
      </w:r>
      <w:r w:rsidRPr="00AA76AF">
        <w:rPr>
          <w:rFonts w:hint="eastAsia"/>
          <w:color w:val="EE0000"/>
        </w:rPr>
        <w:t>测试截图，并给出文字说明。</w:t>
      </w:r>
    </w:p>
    <w:p w14:paraId="79F98CC8" w14:textId="06158BFF" w:rsidR="003D7E5E" w:rsidRPr="00AC464F" w:rsidRDefault="0021199E" w:rsidP="003D7E5E">
      <w:pPr>
        <w:jc w:val="both"/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E31813F" wp14:editId="37C5863E">
            <wp:extent cx="2652765" cy="276890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2498" t="17367" r="37809" b="10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117" cy="277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3FFEE77B" wp14:editId="310326DC">
            <wp:extent cx="4011930" cy="1767205"/>
            <wp:effectExtent l="0" t="0" r="1270" b="10795"/>
            <wp:docPr id="15" name="图片 15" descr="6074ff55b8949ce2f7b4a82b82ac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074ff55b8949ce2f7b4a82b82acf6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1B95A844" wp14:editId="4651EDA2">
            <wp:extent cx="2679270" cy="1649092"/>
            <wp:effectExtent l="0" t="0" r="698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2170" t="17462" r="39938" b="41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40" cy="1650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4E4A3787" wp14:editId="10411F3F">
            <wp:extent cx="4145915" cy="1718310"/>
            <wp:effectExtent l="0" t="0" r="6985" b="8890"/>
            <wp:docPr id="16" name="图片 16" descr="dcdad834932c690e663f1be35fa9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cdad834932c690e663f1be35fa99fd"/>
                    <pic:cNvPicPr>
                      <a:picLocks noChangeAspect="1"/>
                    </pic:cNvPicPr>
                  </pic:nvPicPr>
                  <pic:blipFill>
                    <a:blip r:embed="rId22"/>
                    <a:srcRect l="9778" b="33541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8DF9489" wp14:editId="08A1D9A8">
            <wp:extent cx="2573596" cy="1500718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l="2854" t="17061" r="41572" b="45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745" cy="1501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2C263CD5" wp14:editId="77F36CAB">
            <wp:extent cx="2658480" cy="1300137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2930" t="16978" r="40376" b="5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380" cy="1301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7E2C88EB" wp14:editId="0D8D9623">
            <wp:extent cx="4013200" cy="1300480"/>
            <wp:effectExtent l="0" t="0" r="0" b="7620"/>
            <wp:docPr id="17" name="图片 17" descr="ef9350c2dbf64b9a484c6d728b6c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f9350c2dbf64b9a484c6d728b6c353"/>
                    <pic:cNvPicPr>
                      <a:picLocks noChangeAspect="1"/>
                    </pic:cNvPicPr>
                  </pic:nvPicPr>
                  <pic:blipFill>
                    <a:blip r:embed="rId25"/>
                    <a:srcRect l="12407" b="4955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709340CE" wp14:editId="2E22A1E2">
            <wp:extent cx="2774418" cy="209787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3190" t="16840" r="34809" b="2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280" cy="2101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129E9006" wp14:editId="6807F86A">
            <wp:extent cx="4021455" cy="1600835"/>
            <wp:effectExtent l="0" t="0" r="4445" b="12065"/>
            <wp:docPr id="18" name="图片 18" descr="749d3e93bdc20394906c12e1f2bf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49d3e93bdc20394906c12e1f2bf7cd"/>
                    <pic:cNvPicPr>
                      <a:picLocks noChangeAspect="1"/>
                    </pic:cNvPicPr>
                  </pic:nvPicPr>
                  <pic:blipFill>
                    <a:blip r:embed="rId27"/>
                    <a:srcRect l="5401" r="2026" b="34505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5899F333" wp14:editId="68679AA0">
            <wp:extent cx="2843508" cy="1199820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l="3516" t="17211" r="35475" b="53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524" cy="1201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lastRenderedPageBreak/>
        <w:drawing>
          <wp:inline distT="0" distB="0" distL="114300" distR="114300" wp14:anchorId="60BB406F" wp14:editId="0AA3D292">
            <wp:extent cx="4197350" cy="1433830"/>
            <wp:effectExtent l="0" t="0" r="6350" b="1270"/>
            <wp:docPr id="20" name="图片 20" descr="1634a2bec4faf1df7028e1f24b1d0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634a2bec4faf1df7028e1f24b1d0a7"/>
                    <pic:cNvPicPr>
                      <a:picLocks noChangeAspect="1"/>
                    </pic:cNvPicPr>
                  </pic:nvPicPr>
                  <pic:blipFill>
                    <a:blip r:embed="rId29"/>
                    <a:srcRect l="5619" b="42692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12020E4E" wp14:editId="73EB8306">
            <wp:extent cx="4170680" cy="932815"/>
            <wp:effectExtent l="0" t="0" r="7620" b="6985"/>
            <wp:docPr id="21" name="图片 21" descr="7a7c1c0ec53c4baf0730652ec38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a7c1c0ec53c4baf0730652ec383091"/>
                    <pic:cNvPicPr>
                      <a:picLocks noChangeAspect="1"/>
                    </pic:cNvPicPr>
                  </pic:nvPicPr>
                  <pic:blipFill>
                    <a:blip r:embed="rId30"/>
                    <a:srcRect l="7005" t="14252" b="48778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03A86B5D" wp14:editId="6F2B8B53">
            <wp:extent cx="3847465" cy="889000"/>
            <wp:effectExtent l="0" t="0" r="0" b="0"/>
            <wp:docPr id="22" name="图片 22" descr="d52d2455a65eacf1e66df2e71422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52d2455a65eacf1e66df2e714227e8"/>
                    <pic:cNvPicPr>
                      <a:picLocks noChangeAspect="1"/>
                    </pic:cNvPicPr>
                  </pic:nvPicPr>
                  <pic:blipFill>
                    <a:blip r:embed="rId31"/>
                    <a:srcRect l="26947" t="33412" b="3658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85AC" w14:textId="554A5523" w:rsidR="003734BA" w:rsidRDefault="00380BD5" w:rsidP="00B30CED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</w:p>
    <w:p w14:paraId="4489D97D" w14:textId="77777777" w:rsidR="00157BEF" w:rsidRPr="00157BEF" w:rsidRDefault="00157BEF" w:rsidP="00157BEF">
      <w:pPr>
        <w:pStyle w:val="BodyTextL25"/>
        <w:numPr>
          <w:ilvl w:val="0"/>
          <w:numId w:val="24"/>
        </w:numPr>
      </w:pPr>
      <w:r w:rsidRPr="00157BEF">
        <w:rPr>
          <w:b/>
          <w:bCs/>
        </w:rPr>
        <w:t>问题</w:t>
      </w:r>
      <w:r w:rsidRPr="00157BEF">
        <w:t>：防火墙端口区域划分后，端口状态始终为</w:t>
      </w:r>
      <w:r w:rsidRPr="00157BEF">
        <w:t xml:space="preserve"> “administratively down”</w:t>
      </w:r>
      <w:r w:rsidRPr="00157BEF">
        <w:t>，无法启用。</w:t>
      </w:r>
    </w:p>
    <w:p w14:paraId="776966E0" w14:textId="77777777" w:rsidR="00157BEF" w:rsidRPr="00157BEF" w:rsidRDefault="00157BEF" w:rsidP="00157BEF">
      <w:pPr>
        <w:pStyle w:val="BodyTextL25"/>
      </w:pPr>
      <w:r w:rsidRPr="00157BEF">
        <w:rPr>
          <w:b/>
          <w:bCs/>
        </w:rPr>
        <w:t>解决办法</w:t>
      </w:r>
      <w:r w:rsidRPr="00157BEF">
        <w:t>：配置端口时遗漏</w:t>
      </w:r>
      <w:r w:rsidRPr="00157BEF">
        <w:t>no shutdown</w:t>
      </w:r>
      <w:r w:rsidRPr="00157BEF">
        <w:t>命令，补充执行</w:t>
      </w:r>
      <w:r w:rsidRPr="00157BEF">
        <w:t>interface GigabitEthernet1/1</w:t>
      </w:r>
      <w:r w:rsidRPr="00157BEF">
        <w:t>（对应区域端口）</w:t>
      </w:r>
      <w:r w:rsidRPr="00157BEF">
        <w:t>+no shutdown</w:t>
      </w:r>
      <w:r w:rsidRPr="00157BEF">
        <w:t>；通过</w:t>
      </w:r>
      <w:r w:rsidRPr="00157BEF">
        <w:t xml:space="preserve">show running-config interface </w:t>
      </w:r>
      <w:r w:rsidRPr="00157BEF">
        <w:t>对应端口验证命令已生效，刷新后端口状态变为</w:t>
      </w:r>
      <w:r w:rsidRPr="00157BEF">
        <w:t xml:space="preserve"> “up”</w:t>
      </w:r>
      <w:r w:rsidRPr="00157BEF">
        <w:t>。</w:t>
      </w:r>
    </w:p>
    <w:p w14:paraId="219C90BE" w14:textId="77777777" w:rsidR="00157BEF" w:rsidRPr="00157BEF" w:rsidRDefault="00157BEF" w:rsidP="00157BEF">
      <w:pPr>
        <w:pStyle w:val="BodyTextL25"/>
        <w:numPr>
          <w:ilvl w:val="0"/>
          <w:numId w:val="24"/>
        </w:numPr>
      </w:pPr>
      <w:r w:rsidRPr="00157BEF">
        <w:rPr>
          <w:b/>
          <w:bCs/>
        </w:rPr>
        <w:t>问题</w:t>
      </w:r>
      <w:r w:rsidRPr="00157BEF">
        <w:t>：</w:t>
      </w:r>
      <w:r w:rsidRPr="00157BEF">
        <w:t xml:space="preserve">DMZ </w:t>
      </w:r>
      <w:r w:rsidRPr="00157BEF">
        <w:t>区服务器能访问外网，但外</w:t>
      </w:r>
      <w:proofErr w:type="gramStart"/>
      <w:r w:rsidRPr="00157BEF">
        <w:t>网无法</w:t>
      </w:r>
      <w:proofErr w:type="gramEnd"/>
      <w:r w:rsidRPr="00157BEF">
        <w:t>访问其</w:t>
      </w:r>
      <w:r w:rsidRPr="00157BEF">
        <w:t xml:space="preserve"> web </w:t>
      </w:r>
      <w:r w:rsidRPr="00157BEF">
        <w:t>服务，符合实验需求。</w:t>
      </w:r>
    </w:p>
    <w:p w14:paraId="0E699C1F" w14:textId="77777777" w:rsidR="00157BEF" w:rsidRPr="00157BEF" w:rsidRDefault="00157BEF" w:rsidP="00157BEF">
      <w:pPr>
        <w:pStyle w:val="BodyTextL25"/>
      </w:pPr>
      <w:r w:rsidRPr="00157BEF">
        <w:rPr>
          <w:b/>
          <w:bCs/>
        </w:rPr>
        <w:t>解决办法</w:t>
      </w:r>
      <w:r w:rsidRPr="00157BEF">
        <w:t>：未配置</w:t>
      </w:r>
      <w:r w:rsidRPr="00157BEF">
        <w:t xml:space="preserve"> DMZ </w:t>
      </w:r>
      <w:r w:rsidRPr="00157BEF">
        <w:t>区到外网的静态</w:t>
      </w:r>
      <w:r w:rsidRPr="00157BEF">
        <w:t xml:space="preserve"> NAT </w:t>
      </w:r>
      <w:r w:rsidRPr="00157BEF">
        <w:t>映射，在防火墙添加规则</w:t>
      </w:r>
      <w:r w:rsidRPr="00157BEF">
        <w:t xml:space="preserve">object network </w:t>
      </w:r>
      <w:proofErr w:type="spellStart"/>
      <w:r w:rsidRPr="00157BEF">
        <w:t>dmz-web-server+host</w:t>
      </w:r>
      <w:proofErr w:type="spellEnd"/>
      <w:r w:rsidRPr="00157BEF">
        <w:t xml:space="preserve"> 192.168.1.1+nat (</w:t>
      </w:r>
      <w:proofErr w:type="spellStart"/>
      <w:r w:rsidRPr="00157BEF">
        <w:t>dmz,outside</w:t>
      </w:r>
      <w:proofErr w:type="spellEnd"/>
      <w:r w:rsidRPr="00157BEF">
        <w:t>) static 202.1.1.50</w:t>
      </w:r>
      <w:r w:rsidRPr="00157BEF">
        <w:t>；补充</w:t>
      </w:r>
      <w:r w:rsidRPr="00157BEF">
        <w:t xml:space="preserve"> ACL </w:t>
      </w:r>
      <w:r w:rsidRPr="00157BEF">
        <w:t>规则</w:t>
      </w:r>
      <w:r w:rsidRPr="00157BEF">
        <w:t xml:space="preserve">access-list </w:t>
      </w:r>
      <w:proofErr w:type="spellStart"/>
      <w:r w:rsidRPr="00157BEF">
        <w:t>outside_acl</w:t>
      </w:r>
      <w:proofErr w:type="spellEnd"/>
      <w:r w:rsidRPr="00157BEF">
        <w:t xml:space="preserve"> permit </w:t>
      </w:r>
      <w:proofErr w:type="spellStart"/>
      <w:r w:rsidRPr="00157BEF">
        <w:t>tcp</w:t>
      </w:r>
      <w:proofErr w:type="spellEnd"/>
      <w:r w:rsidRPr="00157BEF">
        <w:t xml:space="preserve"> any host 202.1.1.50 eq 80</w:t>
      </w:r>
      <w:r w:rsidRPr="00157BEF">
        <w:t>并应用到</w:t>
      </w:r>
      <w:r w:rsidRPr="00157BEF">
        <w:t xml:space="preserve"> outside </w:t>
      </w:r>
      <w:r w:rsidRPr="00157BEF">
        <w:t>接口</w:t>
      </w:r>
      <w:r w:rsidRPr="00157BEF">
        <w:t xml:space="preserve"> in </w:t>
      </w:r>
      <w:r w:rsidRPr="00157BEF">
        <w:t>方向，用浏览器访问</w:t>
      </w:r>
      <w:r w:rsidRPr="00157BEF">
        <w:t xml:space="preserve"> 202.1.1.50 </w:t>
      </w:r>
      <w:r w:rsidRPr="00157BEF">
        <w:t>验证服务可达。</w:t>
      </w:r>
    </w:p>
    <w:p w14:paraId="0497159A" w14:textId="77777777" w:rsidR="00157BEF" w:rsidRPr="00157BEF" w:rsidRDefault="00157BEF" w:rsidP="00157BEF">
      <w:pPr>
        <w:pStyle w:val="BodyTextL25"/>
        <w:numPr>
          <w:ilvl w:val="0"/>
          <w:numId w:val="24"/>
        </w:numPr>
      </w:pPr>
      <w:r w:rsidRPr="00157BEF">
        <w:rPr>
          <w:b/>
          <w:bCs/>
        </w:rPr>
        <w:t>问题</w:t>
      </w:r>
      <w:r w:rsidRPr="00157BEF">
        <w:t>：配置</w:t>
      </w:r>
      <w:r w:rsidRPr="00157BEF">
        <w:t xml:space="preserve"> RIP </w:t>
      </w:r>
      <w:r w:rsidRPr="00157BEF">
        <w:t>动态路由后，内网</w:t>
      </w:r>
      <w:r w:rsidRPr="00157BEF">
        <w:t xml:space="preserve"> PC</w:t>
      </w:r>
      <w:r w:rsidRPr="00157BEF">
        <w:t>（</w:t>
      </w:r>
      <w:r w:rsidRPr="00157BEF">
        <w:t>192.168.3.2</w:t>
      </w:r>
      <w:r w:rsidRPr="00157BEF">
        <w:t>）无法</w:t>
      </w:r>
      <w:r w:rsidRPr="00157BEF">
        <w:t xml:space="preserve"> ping </w:t>
      </w:r>
      <w:r w:rsidRPr="00157BEF">
        <w:t>通防火墙</w:t>
      </w:r>
      <w:r w:rsidRPr="00157BEF">
        <w:t xml:space="preserve"> inside </w:t>
      </w:r>
      <w:r w:rsidRPr="00157BEF">
        <w:t>端口（</w:t>
      </w:r>
      <w:r w:rsidRPr="00157BEF">
        <w:t>192.168.2.254</w:t>
      </w:r>
      <w:r w:rsidRPr="00157BEF">
        <w:t>）。</w:t>
      </w:r>
    </w:p>
    <w:p w14:paraId="33245B3C" w14:textId="77777777" w:rsidR="00157BEF" w:rsidRPr="00157BEF" w:rsidRDefault="00157BEF" w:rsidP="00157BEF">
      <w:pPr>
        <w:pStyle w:val="BodyTextL25"/>
      </w:pPr>
      <w:r w:rsidRPr="00157BEF">
        <w:rPr>
          <w:b/>
          <w:bCs/>
        </w:rPr>
        <w:t>解决办法</w:t>
      </w:r>
      <w:r w:rsidRPr="00157BEF">
        <w:t>：检查内网路由器</w:t>
      </w:r>
      <w:r w:rsidRPr="00157BEF">
        <w:t xml:space="preserve"> R0 </w:t>
      </w:r>
      <w:r w:rsidRPr="00157BEF">
        <w:t>的</w:t>
      </w:r>
      <w:r w:rsidRPr="00157BEF">
        <w:t xml:space="preserve"> RIP </w:t>
      </w:r>
      <w:r w:rsidRPr="00157BEF">
        <w:t>配置，发现未宣告</w:t>
      </w:r>
      <w:r w:rsidRPr="00157BEF">
        <w:t xml:space="preserve"> 192.168.2.0 </w:t>
      </w:r>
      <w:r w:rsidRPr="00157BEF">
        <w:t>网段，在</w:t>
      </w:r>
      <w:r w:rsidRPr="00157BEF">
        <w:t>router rip</w:t>
      </w:r>
      <w:r w:rsidRPr="00157BEF">
        <w:t>模式下补充</w:t>
      </w:r>
      <w:r w:rsidRPr="00157BEF">
        <w:t>network 192.168.2.0</w:t>
      </w:r>
      <w:r w:rsidRPr="00157BEF">
        <w:t>；通过</w:t>
      </w:r>
      <w:r w:rsidRPr="00157BEF">
        <w:t xml:space="preserve">show </w:t>
      </w:r>
      <w:proofErr w:type="spellStart"/>
      <w:r w:rsidRPr="00157BEF">
        <w:t>ip</w:t>
      </w:r>
      <w:proofErr w:type="spellEnd"/>
      <w:r w:rsidRPr="00157BEF">
        <w:t xml:space="preserve"> route</w:t>
      </w:r>
      <w:r w:rsidRPr="00157BEF">
        <w:t>确认路由表中已学习到防火墙网段，重新</w:t>
      </w:r>
      <w:r w:rsidRPr="00157BEF">
        <w:t xml:space="preserve"> ping </w:t>
      </w:r>
      <w:r w:rsidRPr="00157BEF">
        <w:t>测试连通性恢复。</w:t>
      </w:r>
    </w:p>
    <w:p w14:paraId="6A0BF839" w14:textId="77777777" w:rsidR="00073368" w:rsidRPr="00157BEF" w:rsidRDefault="00073368" w:rsidP="00073368">
      <w:pPr>
        <w:pStyle w:val="BodyTextL25"/>
      </w:pPr>
    </w:p>
    <w:sectPr w:rsidR="00073368" w:rsidRPr="00157BEF" w:rsidSect="009C3182">
      <w:headerReference w:type="default" r:id="rId32"/>
      <w:footerReference w:type="default" r:id="rId33"/>
      <w:headerReference w:type="first" r:id="rId34"/>
      <w:footerReference w:type="first" r:id="rId3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B57F0" w14:textId="77777777" w:rsidR="00877C32" w:rsidRDefault="00877C32" w:rsidP="00710659">
      <w:pPr>
        <w:spacing w:after="0" w:line="240" w:lineRule="auto"/>
      </w:pPr>
      <w:r>
        <w:separator/>
      </w:r>
    </w:p>
    <w:p w14:paraId="56094F1A" w14:textId="77777777" w:rsidR="00877C32" w:rsidRDefault="00877C32"/>
  </w:endnote>
  <w:endnote w:type="continuationSeparator" w:id="0">
    <w:p w14:paraId="4E08DF93" w14:textId="77777777" w:rsidR="00877C32" w:rsidRDefault="00877C32" w:rsidP="00710659">
      <w:pPr>
        <w:spacing w:after="0" w:line="240" w:lineRule="auto"/>
      </w:pPr>
      <w:r>
        <w:continuationSeparator/>
      </w:r>
    </w:p>
    <w:p w14:paraId="4575E178" w14:textId="77777777" w:rsidR="00877C32" w:rsidRDefault="00877C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D331D" w14:textId="77777777" w:rsidR="00877C32" w:rsidRDefault="00877C32" w:rsidP="00710659">
      <w:pPr>
        <w:spacing w:after="0" w:line="240" w:lineRule="auto"/>
      </w:pPr>
      <w:r>
        <w:separator/>
      </w:r>
    </w:p>
    <w:p w14:paraId="097ECEF5" w14:textId="77777777" w:rsidR="00877C32" w:rsidRDefault="00877C32"/>
  </w:footnote>
  <w:footnote w:type="continuationSeparator" w:id="0">
    <w:p w14:paraId="170719C3" w14:textId="77777777" w:rsidR="00877C32" w:rsidRDefault="00877C32" w:rsidP="00710659">
      <w:pPr>
        <w:spacing w:after="0" w:line="240" w:lineRule="auto"/>
      </w:pPr>
      <w:r>
        <w:continuationSeparator/>
      </w:r>
    </w:p>
    <w:p w14:paraId="067414E0" w14:textId="77777777" w:rsidR="00877C32" w:rsidRDefault="00877C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2DC84064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94D02">
          <w:t>实验</w:t>
        </w:r>
        <w:r w:rsidR="00594D02">
          <w:t>9 -</w:t>
        </w:r>
        <w:r w:rsidR="00594D02">
          <w:t>中小企业园区网络的构建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120F4C"/>
    <w:multiLevelType w:val="multilevel"/>
    <w:tmpl w:val="1096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A6434E1"/>
    <w:multiLevelType w:val="multilevel"/>
    <w:tmpl w:val="D074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612DD"/>
    <w:multiLevelType w:val="multilevel"/>
    <w:tmpl w:val="DD4683F6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5FA1E9C"/>
    <w:multiLevelType w:val="hybridMultilevel"/>
    <w:tmpl w:val="B7BE88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8"/>
  </w:num>
  <w:num w:numId="2" w16cid:durableId="566503041">
    <w:abstractNumId w:val="6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4"/>
  </w:num>
  <w:num w:numId="4" w16cid:durableId="534006736">
    <w:abstractNumId w:val="6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6"/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6" w16cid:durableId="1426150878">
    <w:abstractNumId w:val="0"/>
  </w:num>
  <w:num w:numId="7" w16cid:durableId="1469781379">
    <w:abstractNumId w:val="2"/>
  </w:num>
  <w:num w:numId="8" w16cid:durableId="446435545">
    <w:abstractNumId w:val="7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6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3"/>
  </w:num>
  <w:num w:numId="11" w16cid:durableId="727194381">
    <w:abstractNumId w:val="10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10"/>
  </w:num>
  <w:num w:numId="13" w16cid:durableId="1723361553">
    <w:abstractNumId w:val="6"/>
  </w:num>
  <w:num w:numId="14" w16cid:durableId="141771618">
    <w:abstractNumId w:val="9"/>
  </w:num>
  <w:num w:numId="15" w16cid:durableId="1432824651">
    <w:abstractNumId w:val="6"/>
  </w:num>
  <w:num w:numId="16" w16cid:durableId="351147986">
    <w:abstractNumId w:val="6"/>
  </w:num>
  <w:num w:numId="17" w16cid:durableId="156575145">
    <w:abstractNumId w:val="6"/>
  </w:num>
  <w:num w:numId="18" w16cid:durableId="1165633386">
    <w:abstractNumId w:val="6"/>
  </w:num>
  <w:num w:numId="19" w16cid:durableId="1305701372">
    <w:abstractNumId w:val="6"/>
  </w:num>
  <w:num w:numId="20" w16cid:durableId="1973366426">
    <w:abstractNumId w:val="6"/>
  </w:num>
  <w:num w:numId="21" w16cid:durableId="1510824736">
    <w:abstractNumId w:val="6"/>
  </w:num>
  <w:num w:numId="22" w16cid:durableId="11762142">
    <w:abstractNumId w:val="6"/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23" w16cid:durableId="928735657">
    <w:abstractNumId w:val="1"/>
  </w:num>
  <w:num w:numId="24" w16cid:durableId="7983433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3368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57BEF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4D37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199E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A6FAE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90C38"/>
    <w:rsid w:val="00391B09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11AC"/>
    <w:rsid w:val="003C2A7B"/>
    <w:rsid w:val="003C49EF"/>
    <w:rsid w:val="003C6BCA"/>
    <w:rsid w:val="003C7902"/>
    <w:rsid w:val="003D0BFF"/>
    <w:rsid w:val="003D6EF1"/>
    <w:rsid w:val="003D7E5E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512"/>
    <w:rsid w:val="00570A65"/>
    <w:rsid w:val="005762B1"/>
    <w:rsid w:val="00580456"/>
    <w:rsid w:val="00580E73"/>
    <w:rsid w:val="00592329"/>
    <w:rsid w:val="00593386"/>
    <w:rsid w:val="00594D02"/>
    <w:rsid w:val="00596998"/>
    <w:rsid w:val="0059790F"/>
    <w:rsid w:val="005A6E62"/>
    <w:rsid w:val="005B2FB3"/>
    <w:rsid w:val="005C1977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52D5"/>
    <w:rsid w:val="008402F2"/>
    <w:rsid w:val="00840469"/>
    <w:rsid w:val="008404FD"/>
    <w:rsid w:val="008405BB"/>
    <w:rsid w:val="0084564F"/>
    <w:rsid w:val="00846494"/>
    <w:rsid w:val="00847B20"/>
    <w:rsid w:val="00847F27"/>
    <w:rsid w:val="008509D3"/>
    <w:rsid w:val="008525C0"/>
    <w:rsid w:val="00853418"/>
    <w:rsid w:val="00856EBD"/>
    <w:rsid w:val="00857CF6"/>
    <w:rsid w:val="008610ED"/>
    <w:rsid w:val="00861C6A"/>
    <w:rsid w:val="00865199"/>
    <w:rsid w:val="00867EAF"/>
    <w:rsid w:val="0087047B"/>
    <w:rsid w:val="00870763"/>
    <w:rsid w:val="008713EA"/>
    <w:rsid w:val="00873C6B"/>
    <w:rsid w:val="00877C32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C1"/>
    <w:rsid w:val="008F03EF"/>
    <w:rsid w:val="008F340F"/>
    <w:rsid w:val="008F6D04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A7A6D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579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807C1"/>
    <w:rsid w:val="00A82658"/>
    <w:rsid w:val="00A83374"/>
    <w:rsid w:val="00A858D1"/>
    <w:rsid w:val="00A96172"/>
    <w:rsid w:val="00A96D52"/>
    <w:rsid w:val="00A97C5F"/>
    <w:rsid w:val="00AA76AF"/>
    <w:rsid w:val="00AB0D6A"/>
    <w:rsid w:val="00AB43B3"/>
    <w:rsid w:val="00AB49B9"/>
    <w:rsid w:val="00AB501D"/>
    <w:rsid w:val="00AB758A"/>
    <w:rsid w:val="00AC027E"/>
    <w:rsid w:val="00AC05AB"/>
    <w:rsid w:val="00AC1E7E"/>
    <w:rsid w:val="00AC464F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13E61"/>
    <w:rsid w:val="00B2496B"/>
    <w:rsid w:val="00B27499"/>
    <w:rsid w:val="00B3010D"/>
    <w:rsid w:val="00B30CE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6A6F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41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13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  <w:style w:type="paragraph" w:styleId="aff4">
    <w:name w:val="List Paragraph"/>
    <w:basedOn w:val="a"/>
    <w:uiPriority w:val="34"/>
    <w:qFormat/>
    <w:rsid w:val="00391B09"/>
    <w:pPr>
      <w:widowControl w:val="0"/>
      <w:spacing w:before="0" w:after="0" w:line="240" w:lineRule="auto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paragraph" w:styleId="aff5">
    <w:name w:val="Normal (Web)"/>
    <w:basedOn w:val="a"/>
    <w:uiPriority w:val="99"/>
    <w:semiHidden/>
    <w:unhideWhenUsed/>
    <w:qFormat/>
    <w:rsid w:val="0021199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344046"/>
    <w:rsid w:val="003E7EDE"/>
    <w:rsid w:val="003F1BC4"/>
    <w:rsid w:val="00501FCB"/>
    <w:rsid w:val="00566D55"/>
    <w:rsid w:val="005C1977"/>
    <w:rsid w:val="005F105D"/>
    <w:rsid w:val="00687151"/>
    <w:rsid w:val="006F09D0"/>
    <w:rsid w:val="006F30E5"/>
    <w:rsid w:val="00744668"/>
    <w:rsid w:val="008352D5"/>
    <w:rsid w:val="00951DA4"/>
    <w:rsid w:val="0098278F"/>
    <w:rsid w:val="00A7342E"/>
    <w:rsid w:val="00B13E61"/>
    <w:rsid w:val="00BF70FE"/>
    <w:rsid w:val="00C87623"/>
    <w:rsid w:val="00DA4B03"/>
    <w:rsid w:val="00E26A6F"/>
    <w:rsid w:val="00E8287C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38</TotalTime>
  <Pages>12</Pages>
  <Words>2136</Words>
  <Characters>4701</Characters>
  <Application>Microsoft Office Word</Application>
  <DocSecurity>0</DocSecurity>
  <Lines>174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实验9 -中小企业园区网络的构建</dc:title>
  <dc:creator>SP</dc:creator>
  <dc:description>2018 年</dc:description>
  <cp:lastModifiedBy>江涛 王</cp:lastModifiedBy>
  <cp:revision>19</cp:revision>
  <cp:lastPrinted>2020-07-22T17:29:00Z</cp:lastPrinted>
  <dcterms:created xsi:type="dcterms:W3CDTF">2025-09-04T00:59:00Z</dcterms:created>
  <dcterms:modified xsi:type="dcterms:W3CDTF">2025-12-19T08:32:00Z</dcterms:modified>
</cp:coreProperties>
</file>