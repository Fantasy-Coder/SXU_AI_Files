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3543D523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8404FD">
            <w:rPr>
              <w:rFonts w:hint="eastAsia"/>
            </w:rPr>
            <w:t>6</w:t>
          </w:r>
          <w:r w:rsidR="00036824">
            <w:rPr>
              <w:rFonts w:hint="eastAsia"/>
            </w:rPr>
            <w:t xml:space="preserve"> -</w:t>
          </w:r>
          <w:r w:rsidR="008404FD">
            <w:rPr>
              <w:rFonts w:hint="eastAsia"/>
            </w:rPr>
            <w:t>对称加密算法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6322FCB2" w:rsidR="003734BA" w:rsidRPr="0047026E" w:rsidRDefault="003734BA" w:rsidP="003734BA">
      <w:pPr>
        <w:pStyle w:val="BodyTextL25Bold"/>
      </w:pPr>
      <w:r>
        <w:t>1</w:t>
      </w:r>
      <w:r w:rsidR="006569C7">
        <w:rPr>
          <w:rFonts w:hint="eastAsia"/>
        </w:rPr>
        <w:t>．熟悉和掌握对称加密算法的原理及实现过程</w:t>
      </w:r>
    </w:p>
    <w:p w14:paraId="5BC23DF1" w14:textId="0772A0A8" w:rsidR="003734BA" w:rsidRDefault="003734BA" w:rsidP="003734BA">
      <w:pPr>
        <w:pStyle w:val="BodyTextL25Bold"/>
      </w:pPr>
      <w:r>
        <w:t>2</w:t>
      </w:r>
      <w:r w:rsidR="006569C7">
        <w:rPr>
          <w:rFonts w:hint="eastAsia"/>
        </w:rPr>
        <w:t>．掌握对称加密算法的置换方法</w:t>
      </w:r>
    </w:p>
    <w:p w14:paraId="6EB2BEDF" w14:textId="27A7B0E9" w:rsidR="006569C7" w:rsidRPr="0047026E" w:rsidRDefault="006569C7" w:rsidP="003734BA">
      <w:pPr>
        <w:pStyle w:val="BodyTextL25Bold"/>
      </w:pPr>
      <w:r>
        <w:rPr>
          <w:rFonts w:hint="eastAsia"/>
        </w:rPr>
        <w:t>3</w:t>
      </w:r>
      <w:r w:rsidR="009862AF">
        <w:rPr>
          <w:rFonts w:hint="eastAsia"/>
        </w:rPr>
        <w:t>．</w:t>
      </w:r>
      <w:r>
        <w:rPr>
          <w:rFonts w:hint="eastAsia"/>
        </w:rPr>
        <w:t>掌握使用一定的编码开发工具实现对称加密算法加密主要过程（对具体的开发平台和工具不做要求）</w:t>
      </w:r>
    </w:p>
    <w:p w14:paraId="45CF251C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14B310D0" w14:textId="39934486" w:rsidR="003734BA" w:rsidRDefault="00222486" w:rsidP="00222486">
      <w:pPr>
        <w:pStyle w:val="BodyTextL25"/>
      </w:pPr>
      <w:r>
        <w:rPr>
          <w:rFonts w:hint="eastAsia"/>
        </w:rPr>
        <w:t>为了满足信息安全领域中保护数据机密性的需求，对加密算法的研究日益增加。对称加密算法是信息安全领域中的基础概念，它主要关注如何保护数据的机密性。这种加密方法的特点在于加密和解密使用相同的密钥，使得信息在传输或存储时不易被未经授权的第三方获取。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102A69AA" w:rsidR="003734BA" w:rsidRPr="00436522" w:rsidRDefault="006569C7" w:rsidP="00436522">
      <w:pPr>
        <w:pStyle w:val="Bulletlevel1"/>
      </w:pPr>
      <w:r>
        <w:rPr>
          <w:rFonts w:hint="eastAsia"/>
        </w:rPr>
        <w:t>运行</w:t>
      </w:r>
      <w:r>
        <w:rPr>
          <w:rFonts w:hint="eastAsia"/>
        </w:rPr>
        <w:t>Windows</w:t>
      </w:r>
      <w:r>
        <w:rPr>
          <w:rFonts w:hint="eastAsia"/>
        </w:rPr>
        <w:t>或</w:t>
      </w:r>
      <w:r w:rsidR="00263EFE">
        <w:rPr>
          <w:rFonts w:hint="eastAsia"/>
        </w:rPr>
        <w:t>Linux</w:t>
      </w:r>
      <w:r w:rsidR="00263EFE">
        <w:rPr>
          <w:rFonts w:hint="eastAsia"/>
        </w:rPr>
        <w:t>操作系统的</w:t>
      </w:r>
      <w:r w:rsidR="00263EFE">
        <w:rPr>
          <w:rFonts w:hint="eastAsia"/>
        </w:rPr>
        <w:t>PC</w:t>
      </w:r>
    </w:p>
    <w:p w14:paraId="2BB590CB" w14:textId="0F323964" w:rsidR="003734BA" w:rsidRDefault="00263EFE" w:rsidP="00436522">
      <w:pPr>
        <w:pStyle w:val="Bulletlevel1"/>
      </w:pPr>
      <w:r>
        <w:rPr>
          <w:rFonts w:hint="eastAsia"/>
        </w:rPr>
        <w:t>具有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、</w:t>
      </w:r>
      <w:r>
        <w:rPr>
          <w:rFonts w:hint="eastAsia"/>
        </w:rPr>
        <w:t>VC</w:t>
      </w:r>
      <w:r>
        <w:rPr>
          <w:rFonts w:hint="eastAsia"/>
        </w:rPr>
        <w:t>等</w:t>
      </w:r>
      <w:r>
        <w:rPr>
          <w:rFonts w:hint="eastAsia"/>
        </w:rPr>
        <w:t>C</w:t>
      </w:r>
      <w:r>
        <w:rPr>
          <w:rFonts w:hint="eastAsia"/>
        </w:rPr>
        <w:t>语言编译环境</w:t>
      </w:r>
    </w:p>
    <w:p w14:paraId="2DC83FC4" w14:textId="3845E5FF" w:rsidR="00125806" w:rsidRDefault="005A6745" w:rsidP="00D452F4">
      <w:pPr>
        <w:pStyle w:val="1"/>
      </w:pPr>
      <w:r>
        <w:rPr>
          <w:rFonts w:hint="eastAsia"/>
        </w:rPr>
        <w:t>实验原理</w:t>
      </w:r>
    </w:p>
    <w:p w14:paraId="3A2A6E6E" w14:textId="3F3BC644" w:rsidR="009F64E9" w:rsidRPr="009F64E9" w:rsidRDefault="009F64E9" w:rsidP="009F64E9">
      <w:pPr>
        <w:pStyle w:val="BodyTextL25"/>
        <w:rPr>
          <w:rFonts w:hint="eastAsia"/>
        </w:rPr>
      </w:pPr>
      <w:r w:rsidRPr="009F64E9">
        <w:t xml:space="preserve"> Blowfish </w:t>
      </w:r>
      <w:r w:rsidRPr="009F64E9">
        <w:t>加密核心流程</w:t>
      </w:r>
      <w:r w:rsidRPr="009F64E9">
        <w:br/>
        <w:t xml:space="preserve">Blowfish </w:t>
      </w:r>
      <w:r w:rsidRPr="009F64E9">
        <w:t>是一种对称分组密码算法，由</w:t>
      </w:r>
      <w:r w:rsidRPr="009F64E9">
        <w:t xml:space="preserve"> Bruce Schneier </w:t>
      </w:r>
      <w:r w:rsidRPr="009F64E9">
        <w:t>于</w:t>
      </w:r>
      <w:r w:rsidRPr="009F64E9">
        <w:t xml:space="preserve"> 1993 </w:t>
      </w:r>
      <w:r w:rsidRPr="009F64E9">
        <w:t>年设计，具有以下特点：</w:t>
      </w:r>
      <w:r w:rsidRPr="009F64E9">
        <w:br/>
        <w:t xml:space="preserve">1. </w:t>
      </w:r>
      <w:r w:rsidRPr="009F64E9">
        <w:t>分组大小：</w:t>
      </w:r>
      <w:r w:rsidRPr="009F64E9">
        <w:t xml:space="preserve">64 </w:t>
      </w:r>
      <w:r w:rsidRPr="009F64E9">
        <w:t>位（</w:t>
      </w:r>
      <w:r w:rsidRPr="009F64E9">
        <w:t xml:space="preserve">8 </w:t>
      </w:r>
      <w:r w:rsidRPr="009F64E9">
        <w:t>字节）</w:t>
      </w:r>
      <w:r w:rsidRPr="009F64E9">
        <w:br/>
        <w:t xml:space="preserve">2. </w:t>
      </w:r>
      <w:r w:rsidRPr="009F64E9">
        <w:t>密钥长度：</w:t>
      </w:r>
      <w:r w:rsidRPr="009F64E9">
        <w:t xml:space="preserve">32 </w:t>
      </w:r>
      <w:r w:rsidRPr="009F64E9">
        <w:t>位到</w:t>
      </w:r>
      <w:r w:rsidRPr="009F64E9">
        <w:t xml:space="preserve"> 448 </w:t>
      </w:r>
      <w:r w:rsidRPr="009F64E9">
        <w:t>位（</w:t>
      </w:r>
      <w:r w:rsidRPr="009F64E9">
        <w:t xml:space="preserve">4 </w:t>
      </w:r>
      <w:r w:rsidRPr="009F64E9">
        <w:t>字节到</w:t>
      </w:r>
      <w:r w:rsidRPr="009F64E9">
        <w:t xml:space="preserve"> 56 </w:t>
      </w:r>
      <w:r w:rsidRPr="009F64E9">
        <w:t>字节）可变</w:t>
      </w:r>
      <w:r w:rsidRPr="009F64E9">
        <w:br/>
        <w:t xml:space="preserve">3. </w:t>
      </w:r>
      <w:r w:rsidRPr="009F64E9">
        <w:t>轮数：</w:t>
      </w:r>
      <w:r w:rsidRPr="009F64E9">
        <w:t xml:space="preserve">16 </w:t>
      </w:r>
      <w:r w:rsidRPr="009F64E9">
        <w:t>轮</w:t>
      </w:r>
      <w:r w:rsidRPr="009F64E9">
        <w:t xml:space="preserve"> Feistel </w:t>
      </w:r>
      <w:r w:rsidRPr="009F64E9">
        <w:t>网络</w:t>
      </w:r>
      <w:r w:rsidRPr="009F64E9">
        <w:br/>
        <w:t xml:space="preserve">4. S </w:t>
      </w:r>
      <w:r w:rsidRPr="009F64E9">
        <w:t>盒：</w:t>
      </w:r>
      <w:r w:rsidRPr="009F64E9">
        <w:t xml:space="preserve">4 </w:t>
      </w:r>
      <w:proofErr w:type="gramStart"/>
      <w:r w:rsidRPr="009F64E9">
        <w:t>个</w:t>
      </w:r>
      <w:proofErr w:type="gramEnd"/>
      <w:r w:rsidRPr="009F64E9">
        <w:t xml:space="preserve"> S </w:t>
      </w:r>
      <w:r w:rsidRPr="009F64E9">
        <w:t>盒，每个</w:t>
      </w:r>
      <w:r w:rsidRPr="009F64E9">
        <w:t xml:space="preserve"> S </w:t>
      </w:r>
      <w:r w:rsidRPr="009F64E9">
        <w:t>盒包含</w:t>
      </w:r>
      <w:r w:rsidRPr="009F64E9">
        <w:t xml:space="preserve"> 256 </w:t>
      </w:r>
      <w:proofErr w:type="gramStart"/>
      <w:r w:rsidRPr="009F64E9">
        <w:t>个</w:t>
      </w:r>
      <w:proofErr w:type="gramEnd"/>
      <w:r w:rsidRPr="009F64E9">
        <w:t xml:space="preserve"> 32 </w:t>
      </w:r>
      <w:r w:rsidRPr="009F64E9">
        <w:t>位值</w:t>
      </w:r>
      <w:r w:rsidRPr="009F64E9">
        <w:br/>
        <w:t xml:space="preserve"> </w:t>
      </w:r>
      <w:r w:rsidRPr="009F64E9">
        <w:t>密钥扩展机制</w:t>
      </w:r>
      <w:r w:rsidRPr="009F64E9">
        <w:br/>
        <w:t xml:space="preserve">Blowfish </w:t>
      </w:r>
      <w:r w:rsidRPr="009F64E9">
        <w:t>的密钥扩展过程包括：</w:t>
      </w:r>
      <w:r w:rsidRPr="009F64E9">
        <w:br/>
        <w:t xml:space="preserve">1. </w:t>
      </w:r>
      <w:r w:rsidRPr="009F64E9">
        <w:t>初始化</w:t>
      </w:r>
      <w:r w:rsidRPr="009F64E9">
        <w:t xml:space="preserve"> P </w:t>
      </w:r>
      <w:r w:rsidRPr="009F64E9">
        <w:t>数组（</w:t>
      </w:r>
      <w:r w:rsidRPr="009F64E9">
        <w:t xml:space="preserve">18 </w:t>
      </w:r>
      <w:proofErr w:type="gramStart"/>
      <w:r w:rsidRPr="009F64E9">
        <w:t>个</w:t>
      </w:r>
      <w:proofErr w:type="gramEnd"/>
      <w:r w:rsidRPr="009F64E9">
        <w:t xml:space="preserve"> 32 </w:t>
      </w:r>
      <w:r w:rsidRPr="009F64E9">
        <w:t>位值）和</w:t>
      </w:r>
      <w:r w:rsidRPr="009F64E9">
        <w:t xml:space="preserve"> 4 </w:t>
      </w:r>
      <w:proofErr w:type="gramStart"/>
      <w:r w:rsidRPr="009F64E9">
        <w:t>个</w:t>
      </w:r>
      <w:proofErr w:type="gramEnd"/>
      <w:r w:rsidRPr="009F64E9">
        <w:t xml:space="preserve"> S </w:t>
      </w:r>
      <w:r w:rsidRPr="009F64E9">
        <w:t>盒（每个</w:t>
      </w:r>
      <w:r w:rsidRPr="009F64E9">
        <w:t xml:space="preserve"> 256 </w:t>
      </w:r>
      <w:proofErr w:type="gramStart"/>
      <w:r w:rsidRPr="009F64E9">
        <w:t>个</w:t>
      </w:r>
      <w:proofErr w:type="gramEnd"/>
      <w:r w:rsidRPr="009F64E9">
        <w:t xml:space="preserve"> 32 </w:t>
      </w:r>
      <w:r w:rsidRPr="009F64E9">
        <w:t>位值）</w:t>
      </w:r>
      <w:r w:rsidRPr="009F64E9">
        <w:br/>
        <w:t xml:space="preserve">2. </w:t>
      </w:r>
      <w:r w:rsidRPr="009F64E9">
        <w:t>使用</w:t>
      </w:r>
      <w:r w:rsidRPr="009F64E9">
        <w:t>π</w:t>
      </w:r>
      <w:r w:rsidRPr="009F64E9">
        <w:t>的小数部分初始化这些数组</w:t>
      </w:r>
      <w:r w:rsidRPr="009F64E9">
        <w:br/>
        <w:t xml:space="preserve">3. </w:t>
      </w:r>
      <w:r w:rsidRPr="009F64E9">
        <w:t>使用用户密钥对</w:t>
      </w:r>
      <w:r w:rsidRPr="009F64E9">
        <w:t xml:space="preserve"> P </w:t>
      </w:r>
      <w:r w:rsidRPr="009F64E9">
        <w:t>数组和</w:t>
      </w:r>
      <w:r w:rsidRPr="009F64E9">
        <w:t xml:space="preserve"> S </w:t>
      </w:r>
      <w:r w:rsidRPr="009F64E9">
        <w:t>盒进行异或操作</w:t>
      </w:r>
      <w:r w:rsidRPr="009F64E9">
        <w:br/>
        <w:t xml:space="preserve">4. </w:t>
      </w:r>
      <w:r w:rsidRPr="009F64E9">
        <w:t>使用</w:t>
      </w:r>
      <w:r w:rsidRPr="009F64E9">
        <w:t xml:space="preserve"> Blowfish </w:t>
      </w:r>
      <w:r w:rsidRPr="009F64E9">
        <w:t>算法</w:t>
      </w:r>
      <w:proofErr w:type="gramStart"/>
      <w:r w:rsidRPr="009F64E9">
        <w:t>加密全零</w:t>
      </w:r>
      <w:proofErr w:type="gramEnd"/>
      <w:r w:rsidRPr="009F64E9">
        <w:t>字符串，</w:t>
      </w:r>
      <w:proofErr w:type="gramStart"/>
      <w:r w:rsidRPr="009F64E9">
        <w:t>用结果</w:t>
      </w:r>
      <w:proofErr w:type="gramEnd"/>
      <w:r w:rsidRPr="009F64E9">
        <w:t>替换</w:t>
      </w:r>
      <w:r w:rsidRPr="009F64E9">
        <w:t xml:space="preserve"> P1 </w:t>
      </w:r>
      <w:r w:rsidRPr="009F64E9">
        <w:t>和</w:t>
      </w:r>
      <w:r w:rsidRPr="009F64E9">
        <w:t xml:space="preserve"> P2</w:t>
      </w:r>
      <w:r w:rsidRPr="009F64E9">
        <w:br/>
        <w:t xml:space="preserve">5. </w:t>
      </w:r>
      <w:r w:rsidRPr="009F64E9">
        <w:t>重复此过程，直到所有</w:t>
      </w:r>
      <w:r w:rsidRPr="009F64E9">
        <w:t xml:space="preserve"> P </w:t>
      </w:r>
      <w:r w:rsidRPr="009F64E9">
        <w:t>数组和</w:t>
      </w:r>
      <w:r w:rsidRPr="009F64E9">
        <w:t xml:space="preserve"> S </w:t>
      </w:r>
      <w:r w:rsidRPr="009F64E9">
        <w:t>盒都被更新</w:t>
      </w:r>
      <w:r w:rsidRPr="009F64E9">
        <w:br/>
        <w:t xml:space="preserve"> Feistel </w:t>
      </w:r>
      <w:r w:rsidRPr="009F64E9">
        <w:t>网络结构</w:t>
      </w:r>
      <w:r w:rsidRPr="009F64E9">
        <w:br/>
        <w:t xml:space="preserve">Blowfish </w:t>
      </w:r>
      <w:r w:rsidRPr="009F64E9">
        <w:t>使用</w:t>
      </w:r>
      <w:r w:rsidRPr="009F64E9">
        <w:t xml:space="preserve"> 16 </w:t>
      </w:r>
      <w:r w:rsidRPr="009F64E9">
        <w:t>轮</w:t>
      </w:r>
      <w:r w:rsidRPr="009F64E9">
        <w:t xml:space="preserve"> Feistel </w:t>
      </w:r>
      <w:r w:rsidRPr="009F64E9">
        <w:t>网络结构：</w:t>
      </w:r>
      <w:r w:rsidRPr="009F64E9">
        <w:br/>
        <w:t xml:space="preserve">- </w:t>
      </w:r>
      <w:r w:rsidRPr="009F64E9">
        <w:t>输入分为左右两部分：</w:t>
      </w:r>
      <w:r w:rsidRPr="009F64E9">
        <w:t xml:space="preserve">L0 </w:t>
      </w:r>
      <w:r w:rsidRPr="009F64E9">
        <w:t>和</w:t>
      </w:r>
      <w:r w:rsidRPr="009F64E9">
        <w:t xml:space="preserve"> R0</w:t>
      </w:r>
      <w:r w:rsidRPr="009F64E9">
        <w:t>（各</w:t>
      </w:r>
      <w:r w:rsidRPr="009F64E9">
        <w:t xml:space="preserve"> 32 </w:t>
      </w:r>
      <w:r w:rsidRPr="009F64E9">
        <w:t>位）</w:t>
      </w:r>
      <w:r w:rsidRPr="009F64E9">
        <w:br/>
        <w:t xml:space="preserve">- </w:t>
      </w:r>
      <w:r w:rsidRPr="009F64E9">
        <w:t>每轮：</w:t>
      </w:r>
      <w:r w:rsidRPr="009F64E9">
        <w:t>Li = Ri-1</w:t>
      </w:r>
      <w:r w:rsidRPr="009F64E9">
        <w:t>，</w:t>
      </w:r>
      <w:r w:rsidRPr="009F64E9">
        <w:t>Ri = Li-1 XOR F(Ri-1, Ki)</w:t>
      </w:r>
      <w:r w:rsidRPr="009F64E9">
        <w:br/>
        <w:t xml:space="preserve">- F </w:t>
      </w:r>
      <w:r w:rsidRPr="009F64E9">
        <w:t>函数是</w:t>
      </w:r>
      <w:r w:rsidRPr="009F64E9">
        <w:t xml:space="preserve"> Blowfish </w:t>
      </w:r>
      <w:r w:rsidRPr="009F64E9">
        <w:t>的核心，包含</w:t>
      </w:r>
      <w:r w:rsidRPr="009F64E9">
        <w:t xml:space="preserve"> S </w:t>
      </w:r>
      <w:r w:rsidRPr="009F64E9">
        <w:t>盒查找和线性变换</w:t>
      </w:r>
    </w:p>
    <w:p w14:paraId="330C2C2C" w14:textId="7C9336EE" w:rsidR="003734BA" w:rsidRDefault="008441D0" w:rsidP="008441D0">
      <w:pPr>
        <w:pStyle w:val="2"/>
        <w:numPr>
          <w:ilvl w:val="0"/>
          <w:numId w:val="0"/>
        </w:numPr>
      </w:pPr>
      <w:r>
        <w:rPr>
          <w:rFonts w:hint="eastAsia"/>
        </w:rPr>
        <w:t>实验</w:t>
      </w:r>
      <w:r w:rsidR="004B7E6F">
        <w:rPr>
          <w:rFonts w:hint="eastAsia"/>
        </w:rPr>
        <w:t>流</w:t>
      </w:r>
      <w:r w:rsidR="009F64E9">
        <w:rPr>
          <w:rFonts w:hint="eastAsia"/>
        </w:rPr>
        <w:t>程</w:t>
      </w:r>
    </w:p>
    <w:p w14:paraId="1213538C" w14:textId="4502C9D3" w:rsidR="009F64E9" w:rsidRPr="009F64E9" w:rsidRDefault="009F64E9" w:rsidP="009F64E9">
      <w:pPr>
        <w:pStyle w:val="BodyTextL25"/>
      </w:pPr>
      <w:r w:rsidRPr="009F64E9">
        <w:t xml:space="preserve"> </w:t>
      </w:r>
      <w:r w:rsidRPr="009F64E9">
        <w:t>步骤</w:t>
      </w:r>
      <w:r w:rsidRPr="009F64E9">
        <w:t xml:space="preserve"> 1</w:t>
      </w:r>
      <w:r w:rsidRPr="009F64E9">
        <w:t>：基于</w:t>
      </w:r>
      <w:r w:rsidRPr="009F64E9">
        <w:t xml:space="preserve"> </w:t>
      </w:r>
      <w:proofErr w:type="spellStart"/>
      <w:r w:rsidRPr="009F64E9">
        <w:t>pycryptodome</w:t>
      </w:r>
      <w:proofErr w:type="spellEnd"/>
      <w:r w:rsidRPr="009F64E9">
        <w:t xml:space="preserve"> </w:t>
      </w:r>
      <w:r w:rsidRPr="009F64E9">
        <w:t>实现</w:t>
      </w:r>
      <w:r w:rsidRPr="009F64E9">
        <w:t xml:space="preserve"> Blowfish-ECB </w:t>
      </w:r>
      <w:r w:rsidRPr="009F64E9">
        <w:t>加解密</w:t>
      </w:r>
    </w:p>
    <w:p w14:paraId="0A78D03E" w14:textId="77777777" w:rsidR="009F64E9" w:rsidRPr="009F64E9" w:rsidRDefault="009F64E9" w:rsidP="009F64E9">
      <w:pPr>
        <w:pStyle w:val="BodyTextL25"/>
      </w:pPr>
      <w:r w:rsidRPr="009F64E9">
        <w:t>创建加解密代码：新建</w:t>
      </w:r>
      <w:r w:rsidRPr="009F64E9">
        <w:t xml:space="preserve"> blowfish_pycryptodome.py</w:t>
      </w:r>
      <w:r w:rsidRPr="009F64E9">
        <w:t>，写入以下代码：</w:t>
      </w:r>
      <w:r w:rsidRPr="009F64E9">
        <w:br/>
        <w:t>```python</w:t>
      </w:r>
      <w:r w:rsidRPr="009F64E9">
        <w:br/>
        <w:t xml:space="preserve">from </w:t>
      </w:r>
      <w:proofErr w:type="spellStart"/>
      <w:r w:rsidRPr="009F64E9">
        <w:t>Crypto.Cipher</w:t>
      </w:r>
      <w:proofErr w:type="spellEnd"/>
      <w:r w:rsidRPr="009F64E9">
        <w:t xml:space="preserve"> import Blowfish</w:t>
      </w:r>
      <w:r w:rsidRPr="009F64E9">
        <w:br/>
        <w:t xml:space="preserve">from </w:t>
      </w:r>
      <w:proofErr w:type="spellStart"/>
      <w:r w:rsidRPr="009F64E9">
        <w:t>Crypto.Random</w:t>
      </w:r>
      <w:proofErr w:type="spellEnd"/>
      <w:r w:rsidRPr="009F64E9">
        <w:t xml:space="preserve"> import </w:t>
      </w:r>
      <w:proofErr w:type="spellStart"/>
      <w:r w:rsidRPr="009F64E9">
        <w:t>get_random_bytes</w:t>
      </w:r>
      <w:proofErr w:type="spellEnd"/>
      <w:r w:rsidRPr="009F64E9">
        <w:br/>
        <w:t xml:space="preserve">from </w:t>
      </w:r>
      <w:proofErr w:type="spellStart"/>
      <w:r w:rsidRPr="009F64E9">
        <w:t>Crypto.Util.Padding</w:t>
      </w:r>
      <w:proofErr w:type="spellEnd"/>
      <w:r w:rsidRPr="009F64E9">
        <w:t xml:space="preserve"> import pad, </w:t>
      </w:r>
      <w:proofErr w:type="spellStart"/>
      <w:r w:rsidRPr="009F64E9">
        <w:t>unpad</w:t>
      </w:r>
      <w:proofErr w:type="spellEnd"/>
      <w:r w:rsidRPr="009F64E9">
        <w:br/>
        <w:t xml:space="preserve">import </w:t>
      </w:r>
      <w:proofErr w:type="spellStart"/>
      <w:r w:rsidRPr="009F64E9">
        <w:t>binascii</w:t>
      </w:r>
      <w:proofErr w:type="spellEnd"/>
      <w:r w:rsidRPr="009F64E9">
        <w:br/>
      </w:r>
      <w:r w:rsidRPr="009F64E9">
        <w:lastRenderedPageBreak/>
        <w:t>import sys</w:t>
      </w:r>
      <w:r w:rsidRPr="009F64E9">
        <w:br/>
        <w:t xml:space="preserve">def </w:t>
      </w:r>
      <w:proofErr w:type="spellStart"/>
      <w:r w:rsidRPr="009F64E9">
        <w:t>generate_key</w:t>
      </w:r>
      <w:proofErr w:type="spellEnd"/>
      <w:r w:rsidRPr="009F64E9">
        <w:t>(</w:t>
      </w:r>
      <w:proofErr w:type="spellStart"/>
      <w:r w:rsidRPr="009F64E9">
        <w:t>key_size</w:t>
      </w:r>
      <w:proofErr w:type="spellEnd"/>
      <w:r w:rsidRPr="009F64E9">
        <w:t>=16):</w:t>
      </w:r>
      <w:r w:rsidRPr="009F64E9">
        <w:br/>
        <w:t>"""</w:t>
      </w:r>
      <w:r w:rsidRPr="009F64E9">
        <w:br/>
      </w:r>
      <w:r w:rsidRPr="009F64E9">
        <w:t>生成</w:t>
      </w:r>
      <w:r w:rsidRPr="009F64E9">
        <w:t xml:space="preserve"> Blowfish </w:t>
      </w:r>
      <w:r w:rsidRPr="009F64E9">
        <w:t>密钥</w:t>
      </w:r>
      <w:r w:rsidRPr="009F64E9">
        <w:br/>
        <w:t xml:space="preserve">:param </w:t>
      </w:r>
      <w:proofErr w:type="spellStart"/>
      <w:r w:rsidRPr="009F64E9">
        <w:t>key_size</w:t>
      </w:r>
      <w:proofErr w:type="spellEnd"/>
      <w:r w:rsidRPr="009F64E9">
        <w:t xml:space="preserve">: </w:t>
      </w:r>
      <w:r w:rsidRPr="009F64E9">
        <w:t>密钥长度（字节），</w:t>
      </w:r>
      <w:r w:rsidRPr="009F64E9">
        <w:t xml:space="preserve">4-56 </w:t>
      </w:r>
      <w:r w:rsidRPr="009F64E9">
        <w:t>字节</w:t>
      </w:r>
      <w:r w:rsidRPr="009F64E9">
        <w:br/>
        <w:t xml:space="preserve">:return: (key: </w:t>
      </w:r>
      <w:r w:rsidRPr="009F64E9">
        <w:t>字节流密钥</w:t>
      </w:r>
      <w:r w:rsidRPr="009F64E9">
        <w:t xml:space="preserve">, </w:t>
      </w:r>
      <w:proofErr w:type="spellStart"/>
      <w:r w:rsidRPr="009F64E9">
        <w:t>key_hex</w:t>
      </w:r>
      <w:proofErr w:type="spellEnd"/>
      <w:r w:rsidRPr="009F64E9">
        <w:t xml:space="preserve">: </w:t>
      </w:r>
      <w:r w:rsidRPr="009F64E9">
        <w:t>十六进制密钥</w:t>
      </w:r>
      <w:r w:rsidRPr="009F64E9">
        <w:t>)</w:t>
      </w:r>
      <w:r w:rsidRPr="009F64E9">
        <w:br/>
        <w:t>"""</w:t>
      </w:r>
      <w:r w:rsidRPr="009F64E9">
        <w:br/>
        <w:t xml:space="preserve">if not (4 &lt;= </w:t>
      </w:r>
      <w:proofErr w:type="spellStart"/>
      <w:r w:rsidRPr="009F64E9">
        <w:t>key_size</w:t>
      </w:r>
      <w:proofErr w:type="spellEnd"/>
      <w:r w:rsidRPr="009F64E9">
        <w:t xml:space="preserve"> &lt;= 56):</w:t>
      </w:r>
      <w:r w:rsidRPr="009F64E9">
        <w:br/>
        <w:t xml:space="preserve">raise </w:t>
      </w:r>
      <w:proofErr w:type="spellStart"/>
      <w:r w:rsidRPr="009F64E9">
        <w:t>ValueError</w:t>
      </w:r>
      <w:proofErr w:type="spellEnd"/>
      <w:r w:rsidRPr="009F64E9">
        <w:t xml:space="preserve">("Blowfish </w:t>
      </w:r>
      <w:r w:rsidRPr="009F64E9">
        <w:t>密钥长度必须在</w:t>
      </w:r>
      <w:r w:rsidRPr="009F64E9">
        <w:t xml:space="preserve"> 4-56 </w:t>
      </w:r>
      <w:r w:rsidRPr="009F64E9">
        <w:t>字节之间</w:t>
      </w:r>
      <w:r w:rsidRPr="009F64E9">
        <w:t>")</w:t>
      </w:r>
      <w:r w:rsidRPr="009F64E9">
        <w:br/>
        <w:t xml:space="preserve">key = </w:t>
      </w:r>
      <w:proofErr w:type="spellStart"/>
      <w:r w:rsidRPr="009F64E9">
        <w:t>get_random_bytes</w:t>
      </w:r>
      <w:proofErr w:type="spellEnd"/>
      <w:r w:rsidRPr="009F64E9">
        <w:t>(</w:t>
      </w:r>
      <w:proofErr w:type="spellStart"/>
      <w:r w:rsidRPr="009F64E9">
        <w:t>key_size</w:t>
      </w:r>
      <w:proofErr w:type="spellEnd"/>
      <w:r w:rsidRPr="009F64E9">
        <w:t>)</w:t>
      </w:r>
      <w:r w:rsidRPr="009F64E9">
        <w:br/>
      </w:r>
      <w:proofErr w:type="spellStart"/>
      <w:r w:rsidRPr="009F64E9">
        <w:t>key_hex</w:t>
      </w:r>
      <w:proofErr w:type="spellEnd"/>
      <w:r w:rsidRPr="009F64E9">
        <w:t xml:space="preserve"> = </w:t>
      </w:r>
      <w:proofErr w:type="spellStart"/>
      <w:r w:rsidRPr="009F64E9">
        <w:t>binascii.hexlify</w:t>
      </w:r>
      <w:proofErr w:type="spellEnd"/>
      <w:r w:rsidRPr="009F64E9">
        <w:t>(key).decode('utf-8')</w:t>
      </w:r>
      <w:r w:rsidRPr="009F64E9">
        <w:br/>
        <w:t xml:space="preserve">return key, </w:t>
      </w:r>
      <w:proofErr w:type="spellStart"/>
      <w:r w:rsidRPr="009F64E9">
        <w:t>key_hex</w:t>
      </w:r>
      <w:proofErr w:type="spellEnd"/>
      <w:r w:rsidRPr="009F64E9">
        <w:br/>
        <w:t xml:space="preserve">def </w:t>
      </w:r>
      <w:proofErr w:type="spellStart"/>
      <w:r w:rsidRPr="009F64E9">
        <w:t>blowfish_ecb_encrypt</w:t>
      </w:r>
      <w:proofErr w:type="spellEnd"/>
      <w:r w:rsidRPr="009F64E9">
        <w:t>(key, plaintext):</w:t>
      </w:r>
      <w:r w:rsidRPr="009F64E9">
        <w:br/>
        <w:t>"""</w:t>
      </w:r>
      <w:r w:rsidRPr="009F64E9">
        <w:br/>
        <w:t xml:space="preserve">Blowfish-ECB </w:t>
      </w:r>
      <w:r w:rsidRPr="009F64E9">
        <w:t>模式加密</w:t>
      </w:r>
      <w:r w:rsidRPr="009F64E9">
        <w:br/>
        <w:t xml:space="preserve">:param key: </w:t>
      </w:r>
      <w:r w:rsidRPr="009F64E9">
        <w:t>字节流密钥</w:t>
      </w:r>
      <w:r w:rsidRPr="009F64E9">
        <w:br/>
        <w:t xml:space="preserve">:param plaintext: </w:t>
      </w:r>
      <w:r w:rsidRPr="009F64E9">
        <w:t>原始明文（字符串）</w:t>
      </w:r>
      <w:r w:rsidRPr="009F64E9">
        <w:br/>
        <w:t xml:space="preserve">:return: </w:t>
      </w:r>
      <w:r w:rsidRPr="009F64E9">
        <w:t>十六进制密文字符串</w:t>
      </w:r>
      <w:r w:rsidRPr="009F64E9">
        <w:br/>
        <w:t>"""</w:t>
      </w:r>
      <w:r w:rsidRPr="009F64E9">
        <w:br/>
        <w:t>try:</w:t>
      </w:r>
      <w:r w:rsidRPr="009F64E9">
        <w:br/>
      </w:r>
      <w:proofErr w:type="spellStart"/>
      <w:r w:rsidRPr="009F64E9">
        <w:t>plaintext_bytes</w:t>
      </w:r>
      <w:proofErr w:type="spellEnd"/>
      <w:r w:rsidRPr="009F64E9">
        <w:t xml:space="preserve"> = </w:t>
      </w:r>
      <w:proofErr w:type="spellStart"/>
      <w:r w:rsidRPr="009F64E9">
        <w:t>plaintext.encode</w:t>
      </w:r>
      <w:proofErr w:type="spellEnd"/>
      <w:r w:rsidRPr="009F64E9">
        <w:t>('utf-8')</w:t>
      </w:r>
      <w:r w:rsidRPr="009F64E9">
        <w:br/>
      </w:r>
      <w:proofErr w:type="spellStart"/>
      <w:r w:rsidRPr="009F64E9">
        <w:t>padded_plaintext</w:t>
      </w:r>
      <w:proofErr w:type="spellEnd"/>
      <w:r w:rsidRPr="009F64E9">
        <w:t xml:space="preserve"> = pad(</w:t>
      </w:r>
      <w:proofErr w:type="spellStart"/>
      <w:r w:rsidRPr="009F64E9">
        <w:t>plaintext_bytes</w:t>
      </w:r>
      <w:proofErr w:type="spellEnd"/>
      <w:r w:rsidRPr="009F64E9">
        <w:t xml:space="preserve">, </w:t>
      </w:r>
      <w:proofErr w:type="spellStart"/>
      <w:r w:rsidRPr="009F64E9">
        <w:t>Blowfish.block_size</w:t>
      </w:r>
      <w:proofErr w:type="spellEnd"/>
      <w:r w:rsidRPr="009F64E9">
        <w:t>)</w:t>
      </w:r>
      <w:r w:rsidRPr="009F64E9">
        <w:br/>
        <w:t xml:space="preserve">cipher = </w:t>
      </w:r>
      <w:proofErr w:type="spellStart"/>
      <w:r w:rsidRPr="009F64E9">
        <w:t>Blowfish.new</w:t>
      </w:r>
      <w:proofErr w:type="spellEnd"/>
      <w:r w:rsidRPr="009F64E9">
        <w:t xml:space="preserve">(key, </w:t>
      </w:r>
      <w:proofErr w:type="spellStart"/>
      <w:r w:rsidRPr="009F64E9">
        <w:t>Blowfish.MODE_ECB</w:t>
      </w:r>
      <w:proofErr w:type="spellEnd"/>
      <w:r w:rsidRPr="009F64E9">
        <w:t>)</w:t>
      </w:r>
      <w:r w:rsidRPr="009F64E9">
        <w:br/>
      </w:r>
      <w:proofErr w:type="spellStart"/>
      <w:r w:rsidRPr="009F64E9">
        <w:t>ciphertext_bytes</w:t>
      </w:r>
      <w:proofErr w:type="spellEnd"/>
      <w:r w:rsidRPr="009F64E9">
        <w:t xml:space="preserve"> = </w:t>
      </w:r>
      <w:proofErr w:type="spellStart"/>
      <w:r w:rsidRPr="009F64E9">
        <w:t>cipher.encrypt</w:t>
      </w:r>
      <w:proofErr w:type="spellEnd"/>
      <w:r w:rsidRPr="009F64E9">
        <w:t>(</w:t>
      </w:r>
      <w:proofErr w:type="spellStart"/>
      <w:r w:rsidRPr="009F64E9">
        <w:t>padded_plaintext</w:t>
      </w:r>
      <w:proofErr w:type="spellEnd"/>
      <w:r w:rsidRPr="009F64E9">
        <w:t>)</w:t>
      </w:r>
      <w:r w:rsidRPr="009F64E9">
        <w:br/>
      </w:r>
      <w:proofErr w:type="spellStart"/>
      <w:r w:rsidRPr="009F64E9">
        <w:t>ciphertext_hex</w:t>
      </w:r>
      <w:proofErr w:type="spellEnd"/>
      <w:r w:rsidRPr="009F64E9">
        <w:t xml:space="preserve"> = </w:t>
      </w:r>
      <w:proofErr w:type="spellStart"/>
      <w:r w:rsidRPr="009F64E9">
        <w:t>binascii.hexlify</w:t>
      </w:r>
      <w:proofErr w:type="spellEnd"/>
      <w:r w:rsidRPr="009F64E9">
        <w:t>(</w:t>
      </w:r>
      <w:proofErr w:type="spellStart"/>
      <w:r w:rsidRPr="009F64E9">
        <w:t>ciphertext_bytes</w:t>
      </w:r>
      <w:proofErr w:type="spellEnd"/>
      <w:r w:rsidRPr="009F64E9">
        <w:t>).decode('utf-8')</w:t>
      </w:r>
      <w:r w:rsidRPr="009F64E9">
        <w:br/>
        <w:t xml:space="preserve">return </w:t>
      </w:r>
      <w:proofErr w:type="spellStart"/>
      <w:r w:rsidRPr="009F64E9">
        <w:t>ciphertext_hex</w:t>
      </w:r>
      <w:proofErr w:type="spellEnd"/>
      <w:r w:rsidRPr="009F64E9">
        <w:br/>
        <w:t>except Exception as e:</w:t>
      </w:r>
      <w:r w:rsidRPr="009F64E9">
        <w:br/>
        <w:t>return f"</w:t>
      </w:r>
      <w:r w:rsidRPr="009F64E9">
        <w:t>加密失败：</w:t>
      </w:r>
      <w:r w:rsidRPr="009F64E9">
        <w:t>{str(e)}"</w:t>
      </w:r>
      <w:r w:rsidRPr="009F64E9">
        <w:br/>
        <w:t xml:space="preserve">def </w:t>
      </w:r>
      <w:proofErr w:type="spellStart"/>
      <w:r w:rsidRPr="009F64E9">
        <w:t>blowfish_ecb_decrypt</w:t>
      </w:r>
      <w:proofErr w:type="spellEnd"/>
      <w:r w:rsidRPr="009F64E9">
        <w:t xml:space="preserve">(key, </w:t>
      </w:r>
      <w:proofErr w:type="spellStart"/>
      <w:r w:rsidRPr="009F64E9">
        <w:t>ciphertext_hex</w:t>
      </w:r>
      <w:proofErr w:type="spellEnd"/>
      <w:r w:rsidRPr="009F64E9">
        <w:t>):</w:t>
      </w:r>
      <w:r w:rsidRPr="009F64E9">
        <w:br/>
        <w:t>"""</w:t>
      </w:r>
      <w:r w:rsidRPr="009F64E9">
        <w:br/>
        <w:t xml:space="preserve">Blowfish-ECB </w:t>
      </w:r>
      <w:r w:rsidRPr="009F64E9">
        <w:t>模式解密</w:t>
      </w:r>
      <w:r w:rsidRPr="009F64E9">
        <w:br/>
        <w:t xml:space="preserve">:param key: </w:t>
      </w:r>
      <w:r w:rsidRPr="009F64E9">
        <w:t>字节流密钥</w:t>
      </w:r>
      <w:r w:rsidRPr="009F64E9">
        <w:br/>
        <w:t xml:space="preserve">:param </w:t>
      </w:r>
      <w:proofErr w:type="spellStart"/>
      <w:r w:rsidRPr="009F64E9">
        <w:t>ciphertext_hex</w:t>
      </w:r>
      <w:proofErr w:type="spellEnd"/>
      <w:r w:rsidRPr="009F64E9">
        <w:t xml:space="preserve">: </w:t>
      </w:r>
      <w:r w:rsidRPr="009F64E9">
        <w:t>十六进制密文字符串</w:t>
      </w:r>
      <w:r w:rsidRPr="009F64E9">
        <w:br/>
        <w:t xml:space="preserve">:return: </w:t>
      </w:r>
      <w:r w:rsidRPr="009F64E9">
        <w:t>原始明文（字符串）</w:t>
      </w:r>
      <w:r w:rsidRPr="009F64E9">
        <w:br/>
        <w:t>"""</w:t>
      </w:r>
    </w:p>
    <w:p w14:paraId="57D99EB5" w14:textId="77777777" w:rsidR="009F64E9" w:rsidRPr="009F64E9" w:rsidRDefault="009F64E9" w:rsidP="009F64E9">
      <w:pPr>
        <w:pStyle w:val="BodyTextL25"/>
      </w:pPr>
      <w:r w:rsidRPr="009F64E9">
        <w:t>try:</w:t>
      </w:r>
      <w:r w:rsidRPr="009F64E9">
        <w:br/>
      </w:r>
      <w:proofErr w:type="spellStart"/>
      <w:r w:rsidRPr="009F64E9">
        <w:t>ciphertext_bytes</w:t>
      </w:r>
      <w:proofErr w:type="spellEnd"/>
      <w:r w:rsidRPr="009F64E9">
        <w:t xml:space="preserve"> = </w:t>
      </w:r>
      <w:proofErr w:type="spellStart"/>
      <w:r w:rsidRPr="009F64E9">
        <w:t>binascii.unhexlify</w:t>
      </w:r>
      <w:proofErr w:type="spellEnd"/>
      <w:r w:rsidRPr="009F64E9">
        <w:t>(</w:t>
      </w:r>
      <w:proofErr w:type="spellStart"/>
      <w:r w:rsidRPr="009F64E9">
        <w:t>ciphertext_hex</w:t>
      </w:r>
      <w:proofErr w:type="spellEnd"/>
      <w:r w:rsidRPr="009F64E9">
        <w:t>)</w:t>
      </w:r>
      <w:r w:rsidRPr="009F64E9">
        <w:br/>
        <w:t xml:space="preserve">cipher = </w:t>
      </w:r>
      <w:proofErr w:type="spellStart"/>
      <w:r w:rsidRPr="009F64E9">
        <w:t>Blowfish.new</w:t>
      </w:r>
      <w:proofErr w:type="spellEnd"/>
      <w:r w:rsidRPr="009F64E9">
        <w:t xml:space="preserve">(key, </w:t>
      </w:r>
      <w:proofErr w:type="spellStart"/>
      <w:r w:rsidRPr="009F64E9">
        <w:t>Blowfish.MODE_ECB</w:t>
      </w:r>
      <w:proofErr w:type="spellEnd"/>
      <w:r w:rsidRPr="009F64E9">
        <w:t>)</w:t>
      </w:r>
      <w:r w:rsidRPr="009F64E9">
        <w:br/>
      </w:r>
      <w:proofErr w:type="spellStart"/>
      <w:r w:rsidRPr="009F64E9">
        <w:t>padded_plaintext</w:t>
      </w:r>
      <w:proofErr w:type="spellEnd"/>
      <w:r w:rsidRPr="009F64E9">
        <w:t xml:space="preserve"> = </w:t>
      </w:r>
      <w:proofErr w:type="spellStart"/>
      <w:r w:rsidRPr="009F64E9">
        <w:t>cipher.decrypt</w:t>
      </w:r>
      <w:proofErr w:type="spellEnd"/>
      <w:r w:rsidRPr="009F64E9">
        <w:t>(</w:t>
      </w:r>
      <w:proofErr w:type="spellStart"/>
      <w:r w:rsidRPr="009F64E9">
        <w:t>ciphertext_bytes</w:t>
      </w:r>
      <w:proofErr w:type="spellEnd"/>
      <w:r w:rsidRPr="009F64E9">
        <w:t>)</w:t>
      </w:r>
      <w:r w:rsidRPr="009F64E9">
        <w:br/>
      </w:r>
      <w:proofErr w:type="spellStart"/>
      <w:r w:rsidRPr="009F64E9">
        <w:t>plaintext_bytes</w:t>
      </w:r>
      <w:proofErr w:type="spellEnd"/>
      <w:r w:rsidRPr="009F64E9">
        <w:t xml:space="preserve"> = </w:t>
      </w:r>
      <w:proofErr w:type="spellStart"/>
      <w:r w:rsidRPr="009F64E9">
        <w:t>unpad</w:t>
      </w:r>
      <w:proofErr w:type="spellEnd"/>
      <w:r w:rsidRPr="009F64E9">
        <w:t>(</w:t>
      </w:r>
      <w:proofErr w:type="spellStart"/>
      <w:r w:rsidRPr="009F64E9">
        <w:t>padded_plaintext</w:t>
      </w:r>
      <w:proofErr w:type="spellEnd"/>
      <w:r w:rsidRPr="009F64E9">
        <w:t xml:space="preserve">, </w:t>
      </w:r>
      <w:proofErr w:type="spellStart"/>
      <w:r w:rsidRPr="009F64E9">
        <w:t>Blowfish.block_size</w:t>
      </w:r>
      <w:proofErr w:type="spellEnd"/>
      <w:r w:rsidRPr="009F64E9">
        <w:t>)</w:t>
      </w:r>
      <w:r w:rsidRPr="009F64E9">
        <w:br/>
        <w:t xml:space="preserve">return </w:t>
      </w:r>
      <w:proofErr w:type="spellStart"/>
      <w:r w:rsidRPr="009F64E9">
        <w:t>plaintext_bytes.decode</w:t>
      </w:r>
      <w:proofErr w:type="spellEnd"/>
      <w:r w:rsidRPr="009F64E9">
        <w:t>('utf-8')</w:t>
      </w:r>
      <w:r w:rsidRPr="009F64E9">
        <w:br/>
        <w:t xml:space="preserve">except </w:t>
      </w:r>
      <w:proofErr w:type="spellStart"/>
      <w:r w:rsidRPr="009F64E9">
        <w:t>ValueError</w:t>
      </w:r>
      <w:proofErr w:type="spellEnd"/>
      <w:r w:rsidRPr="009F64E9">
        <w:t xml:space="preserve"> as e:</w:t>
      </w:r>
      <w:r w:rsidRPr="009F64E9">
        <w:br/>
        <w:t>return f"</w:t>
      </w:r>
      <w:r w:rsidRPr="009F64E9">
        <w:t>解密失败（密钥错误或密文损坏）：</w:t>
      </w:r>
      <w:r w:rsidRPr="009F64E9">
        <w:t>{str(e)}"</w:t>
      </w:r>
      <w:r w:rsidRPr="009F64E9">
        <w:br/>
        <w:t>except Exception as e:</w:t>
      </w:r>
      <w:r w:rsidRPr="009F64E9">
        <w:br/>
        <w:t>return f"</w:t>
      </w:r>
      <w:r w:rsidRPr="009F64E9">
        <w:t>解密失败：</w:t>
      </w:r>
      <w:r w:rsidRPr="009F64E9">
        <w:t>{str(e)}"</w:t>
      </w:r>
      <w:r w:rsidRPr="009F64E9">
        <w:br/>
        <w:t>if __name__ == "__main__":</w:t>
      </w:r>
      <w:r w:rsidRPr="009F64E9">
        <w:br/>
        <w:t xml:space="preserve"># </w:t>
      </w:r>
      <w:r w:rsidRPr="009F64E9">
        <w:t>步骤</w:t>
      </w:r>
      <w:r w:rsidRPr="009F64E9">
        <w:t xml:space="preserve"> 1</w:t>
      </w:r>
      <w:r w:rsidRPr="009F64E9">
        <w:t>：生成密钥</w:t>
      </w:r>
      <w:r w:rsidRPr="009F64E9">
        <w:br/>
        <w:t>try:</w:t>
      </w:r>
      <w:r w:rsidRPr="009F64E9">
        <w:br/>
        <w:t xml:space="preserve">key, </w:t>
      </w:r>
      <w:proofErr w:type="spellStart"/>
      <w:r w:rsidRPr="009F64E9">
        <w:t>key_hex</w:t>
      </w:r>
      <w:proofErr w:type="spellEnd"/>
      <w:r w:rsidRPr="009F64E9">
        <w:t xml:space="preserve"> = </w:t>
      </w:r>
      <w:proofErr w:type="spellStart"/>
      <w:r w:rsidRPr="009F64E9">
        <w:t>generate_key</w:t>
      </w:r>
      <w:proofErr w:type="spellEnd"/>
      <w:r w:rsidRPr="009F64E9">
        <w:t>(</w:t>
      </w:r>
      <w:proofErr w:type="spellStart"/>
      <w:r w:rsidRPr="009F64E9">
        <w:t>key_size</w:t>
      </w:r>
      <w:proofErr w:type="spellEnd"/>
      <w:r w:rsidRPr="009F64E9">
        <w:t>=16)</w:t>
      </w:r>
      <w:r w:rsidRPr="009F64E9">
        <w:br/>
        <w:t>print("=" * 60)</w:t>
      </w:r>
      <w:r w:rsidRPr="009F64E9">
        <w:br/>
        <w:t>print("</w:t>
      </w:r>
      <w:r w:rsidRPr="009F64E9">
        <w:t>【</w:t>
      </w:r>
      <w:r w:rsidRPr="009F64E9">
        <w:t xml:space="preserve">1. </w:t>
      </w:r>
      <w:r w:rsidRPr="009F64E9">
        <w:t>密钥生成结果】</w:t>
      </w:r>
      <w:r w:rsidRPr="009F64E9">
        <w:t>")</w:t>
      </w:r>
      <w:r w:rsidRPr="009F64E9">
        <w:br/>
        <w:t>print(</w:t>
      </w:r>
      <w:proofErr w:type="spellStart"/>
      <w:r w:rsidRPr="009F64E9">
        <w:t>f"Blowfish</w:t>
      </w:r>
      <w:proofErr w:type="spellEnd"/>
      <w:r w:rsidRPr="009F64E9">
        <w:t xml:space="preserve"> </w:t>
      </w:r>
      <w:r w:rsidRPr="009F64E9">
        <w:t>密钥（十六进制）：</w:t>
      </w:r>
      <w:r w:rsidRPr="009F64E9">
        <w:t>{</w:t>
      </w:r>
      <w:proofErr w:type="spellStart"/>
      <w:r w:rsidRPr="009F64E9">
        <w:t>key_hex</w:t>
      </w:r>
      <w:proofErr w:type="spellEnd"/>
      <w:r w:rsidRPr="009F64E9">
        <w:t>}")</w:t>
      </w:r>
      <w:r w:rsidRPr="009F64E9">
        <w:br/>
        <w:t>print(f"</w:t>
      </w:r>
      <w:r w:rsidRPr="009F64E9">
        <w:t>密钥长度：</w:t>
      </w:r>
      <w:r w:rsidRPr="009F64E9">
        <w:t>{</w:t>
      </w:r>
      <w:proofErr w:type="spellStart"/>
      <w:r w:rsidRPr="009F64E9">
        <w:t>len</w:t>
      </w:r>
      <w:proofErr w:type="spellEnd"/>
      <w:r w:rsidRPr="009F64E9">
        <w:t>(key)}</w:t>
      </w:r>
      <w:r w:rsidRPr="009F64E9">
        <w:t>字节</w:t>
      </w:r>
      <w:r w:rsidRPr="009F64E9">
        <w:t>")</w:t>
      </w:r>
      <w:r w:rsidRPr="009F64E9">
        <w:br/>
      </w:r>
      <w:r w:rsidRPr="009F64E9">
        <w:lastRenderedPageBreak/>
        <w:t>print("=" * 60)</w:t>
      </w:r>
      <w:r w:rsidRPr="009F64E9">
        <w:br/>
        <w:t xml:space="preserve">except </w:t>
      </w:r>
      <w:proofErr w:type="spellStart"/>
      <w:r w:rsidRPr="009F64E9">
        <w:t>ValueError</w:t>
      </w:r>
      <w:proofErr w:type="spellEnd"/>
      <w:r w:rsidRPr="009F64E9">
        <w:t xml:space="preserve"> as e:</w:t>
      </w:r>
      <w:r w:rsidRPr="009F64E9">
        <w:br/>
        <w:t>print(f"</w:t>
      </w:r>
      <w:r w:rsidRPr="009F64E9">
        <w:t>密钥生成失败：</w:t>
      </w:r>
      <w:r w:rsidRPr="009F64E9">
        <w:t>{str(e)}")</w:t>
      </w:r>
      <w:r w:rsidRPr="009F64E9">
        <w:br/>
      </w:r>
      <w:proofErr w:type="spellStart"/>
      <w:r w:rsidRPr="009F64E9">
        <w:t>sys.exit</w:t>
      </w:r>
      <w:proofErr w:type="spellEnd"/>
      <w:r w:rsidRPr="009F64E9">
        <w:t>(1)</w:t>
      </w:r>
      <w:r w:rsidRPr="009F64E9">
        <w:br/>
        <w:t xml:space="preserve"># </w:t>
      </w:r>
      <w:r w:rsidRPr="009F64E9">
        <w:t>步骤</w:t>
      </w:r>
      <w:r w:rsidRPr="009F64E9">
        <w:t xml:space="preserve"> 2</w:t>
      </w:r>
      <w:r w:rsidRPr="009F64E9">
        <w:t>：输入明文</w:t>
      </w:r>
      <w:r w:rsidRPr="009F64E9">
        <w:br/>
        <w:t>plaintext = input("</w:t>
      </w:r>
      <w:r w:rsidRPr="009F64E9">
        <w:t>【</w:t>
      </w:r>
      <w:r w:rsidRPr="009F64E9">
        <w:t xml:space="preserve">2. </w:t>
      </w:r>
      <w:r w:rsidRPr="009F64E9">
        <w:t>请输入需要加密的明文】：</w:t>
      </w:r>
      <w:r w:rsidRPr="009F64E9">
        <w:t>")</w:t>
      </w:r>
      <w:r w:rsidRPr="009F64E9">
        <w:br/>
        <w:t xml:space="preserve">if not </w:t>
      </w:r>
      <w:proofErr w:type="spellStart"/>
      <w:r w:rsidRPr="009F64E9">
        <w:t>plaintext.strip</w:t>
      </w:r>
      <w:proofErr w:type="spellEnd"/>
      <w:r w:rsidRPr="009F64E9">
        <w:t>():</w:t>
      </w:r>
      <w:r w:rsidRPr="009F64E9">
        <w:br/>
        <w:t>print("</w:t>
      </w:r>
      <w:r w:rsidRPr="009F64E9">
        <w:t>错误：明文不能为空！</w:t>
      </w:r>
      <w:r w:rsidRPr="009F64E9">
        <w:t>")</w:t>
      </w:r>
      <w:r w:rsidRPr="009F64E9">
        <w:br/>
      </w:r>
      <w:proofErr w:type="spellStart"/>
      <w:r w:rsidRPr="009F64E9">
        <w:t>sys.exit</w:t>
      </w:r>
      <w:proofErr w:type="spellEnd"/>
      <w:r w:rsidRPr="009F64E9">
        <w:t>(1)</w:t>
      </w:r>
      <w:r w:rsidRPr="009F64E9">
        <w:br/>
        <w:t>print(f"</w:t>
      </w:r>
      <w:r w:rsidRPr="009F64E9">
        <w:t>原始明文：</w:t>
      </w:r>
      <w:r w:rsidRPr="009F64E9">
        <w:t>{plaintext}")</w:t>
      </w:r>
      <w:r w:rsidRPr="009F64E9">
        <w:br/>
        <w:t>print("=" * 60)</w:t>
      </w:r>
      <w:r w:rsidRPr="009F64E9">
        <w:br/>
        <w:t xml:space="preserve"># </w:t>
      </w:r>
      <w:r w:rsidRPr="009F64E9">
        <w:t>步骤</w:t>
      </w:r>
      <w:r w:rsidRPr="009F64E9">
        <w:t xml:space="preserve"> 3</w:t>
      </w:r>
      <w:r w:rsidRPr="009F64E9">
        <w:t>：加密</w:t>
      </w:r>
      <w:r w:rsidRPr="009F64E9">
        <w:br/>
      </w:r>
      <w:proofErr w:type="spellStart"/>
      <w:r w:rsidRPr="009F64E9">
        <w:t>ciphertext_hex</w:t>
      </w:r>
      <w:proofErr w:type="spellEnd"/>
      <w:r w:rsidRPr="009F64E9">
        <w:t xml:space="preserve"> = </w:t>
      </w:r>
      <w:proofErr w:type="spellStart"/>
      <w:r w:rsidRPr="009F64E9">
        <w:t>blowfish_ecb_encrypt</w:t>
      </w:r>
      <w:proofErr w:type="spellEnd"/>
      <w:r w:rsidRPr="009F64E9">
        <w:t>(key, plaintext)</w:t>
      </w:r>
      <w:r w:rsidRPr="009F64E9">
        <w:br/>
        <w:t>if "</w:t>
      </w:r>
      <w:r w:rsidRPr="009F64E9">
        <w:t>加密失败</w:t>
      </w:r>
      <w:r w:rsidRPr="009F64E9">
        <w:t xml:space="preserve">" in </w:t>
      </w:r>
      <w:proofErr w:type="spellStart"/>
      <w:r w:rsidRPr="009F64E9">
        <w:t>ciphertext_hex</w:t>
      </w:r>
      <w:proofErr w:type="spellEnd"/>
      <w:r w:rsidRPr="009F64E9">
        <w:t>:</w:t>
      </w:r>
      <w:r w:rsidRPr="009F64E9">
        <w:br/>
        <w:t>print(</w:t>
      </w:r>
      <w:proofErr w:type="spellStart"/>
      <w:r w:rsidRPr="009F64E9">
        <w:t>ciphertext_hex</w:t>
      </w:r>
      <w:proofErr w:type="spellEnd"/>
      <w:r w:rsidRPr="009F64E9">
        <w:t>)</w:t>
      </w:r>
      <w:r w:rsidRPr="009F64E9">
        <w:br/>
      </w:r>
      <w:proofErr w:type="spellStart"/>
      <w:r w:rsidRPr="009F64E9">
        <w:t>sys.exit</w:t>
      </w:r>
      <w:proofErr w:type="spellEnd"/>
      <w:r w:rsidRPr="009F64E9">
        <w:t>(1)</w:t>
      </w:r>
      <w:r w:rsidRPr="009F64E9">
        <w:br/>
        <w:t>print(f"</w:t>
      </w:r>
      <w:r w:rsidRPr="009F64E9">
        <w:t>【</w:t>
      </w:r>
      <w:r w:rsidRPr="009F64E9">
        <w:t xml:space="preserve">3. Blowfish-ECB </w:t>
      </w:r>
      <w:r w:rsidRPr="009F64E9">
        <w:t>加密结果】</w:t>
      </w:r>
      <w:r w:rsidRPr="009F64E9">
        <w:t>")</w:t>
      </w:r>
      <w:r w:rsidRPr="009F64E9">
        <w:br/>
        <w:t>print(f"</w:t>
      </w:r>
      <w:r w:rsidRPr="009F64E9">
        <w:t>密文（十六进制）：</w:t>
      </w:r>
      <w:r w:rsidRPr="009F64E9">
        <w:t>{</w:t>
      </w:r>
      <w:proofErr w:type="spellStart"/>
      <w:r w:rsidRPr="009F64E9">
        <w:t>ciphertext_hex</w:t>
      </w:r>
      <w:proofErr w:type="spellEnd"/>
      <w:r w:rsidRPr="009F64E9">
        <w:t>}")</w:t>
      </w:r>
      <w:r w:rsidRPr="009F64E9">
        <w:br/>
        <w:t>print("=" * 60)</w:t>
      </w:r>
      <w:r w:rsidRPr="009F64E9">
        <w:br/>
        <w:t xml:space="preserve"># </w:t>
      </w:r>
      <w:r w:rsidRPr="009F64E9">
        <w:t>步骤</w:t>
      </w:r>
      <w:r w:rsidRPr="009F64E9">
        <w:t xml:space="preserve"> 4</w:t>
      </w:r>
      <w:r w:rsidRPr="009F64E9">
        <w:t>：解密</w:t>
      </w:r>
      <w:r w:rsidRPr="009F64E9">
        <w:br/>
      </w:r>
      <w:proofErr w:type="spellStart"/>
      <w:r w:rsidRPr="009F64E9">
        <w:t>decrypted_plaintext</w:t>
      </w:r>
      <w:proofErr w:type="spellEnd"/>
      <w:r w:rsidRPr="009F64E9">
        <w:t xml:space="preserve"> = </w:t>
      </w:r>
      <w:proofErr w:type="spellStart"/>
      <w:r w:rsidRPr="009F64E9">
        <w:t>blowfish_ecb_decrypt</w:t>
      </w:r>
      <w:proofErr w:type="spellEnd"/>
      <w:r w:rsidRPr="009F64E9">
        <w:t xml:space="preserve">(key, </w:t>
      </w:r>
      <w:proofErr w:type="spellStart"/>
      <w:r w:rsidRPr="009F64E9">
        <w:t>ciphertext_hex</w:t>
      </w:r>
      <w:proofErr w:type="spellEnd"/>
      <w:r w:rsidRPr="009F64E9">
        <w:t>)</w:t>
      </w:r>
      <w:r w:rsidRPr="009F64E9">
        <w:br/>
        <w:t>if "</w:t>
      </w:r>
      <w:r w:rsidRPr="009F64E9">
        <w:t>解密失败</w:t>
      </w:r>
      <w:r w:rsidRPr="009F64E9">
        <w:t xml:space="preserve">" in </w:t>
      </w:r>
      <w:proofErr w:type="spellStart"/>
      <w:r w:rsidRPr="009F64E9">
        <w:t>decrypted_plaintext</w:t>
      </w:r>
      <w:proofErr w:type="spellEnd"/>
      <w:r w:rsidRPr="009F64E9">
        <w:t>:</w:t>
      </w:r>
      <w:r w:rsidRPr="009F64E9">
        <w:br/>
        <w:t>print(</w:t>
      </w:r>
      <w:proofErr w:type="spellStart"/>
      <w:r w:rsidRPr="009F64E9">
        <w:t>decrypted_plaintext</w:t>
      </w:r>
      <w:proofErr w:type="spellEnd"/>
      <w:r w:rsidRPr="009F64E9">
        <w:t>)</w:t>
      </w:r>
      <w:r w:rsidRPr="009F64E9">
        <w:br/>
      </w:r>
      <w:proofErr w:type="spellStart"/>
      <w:r w:rsidRPr="009F64E9">
        <w:t>sys.exit</w:t>
      </w:r>
      <w:proofErr w:type="spellEnd"/>
      <w:r w:rsidRPr="009F64E9">
        <w:t>(1)</w:t>
      </w:r>
      <w:r w:rsidRPr="009F64E9">
        <w:br/>
        <w:t>print(f"</w:t>
      </w:r>
      <w:r w:rsidRPr="009F64E9">
        <w:t>【</w:t>
      </w:r>
      <w:r w:rsidRPr="009F64E9">
        <w:t xml:space="preserve">4. Blowfish-ECB </w:t>
      </w:r>
      <w:r w:rsidRPr="009F64E9">
        <w:t>解密结果】</w:t>
      </w:r>
      <w:r w:rsidRPr="009F64E9">
        <w:t>")</w:t>
      </w:r>
    </w:p>
    <w:p w14:paraId="52AA6AD5" w14:textId="170579AC" w:rsidR="009F64E9" w:rsidRPr="009F64E9" w:rsidRDefault="009F64E9" w:rsidP="009F64E9">
      <w:pPr>
        <w:pStyle w:val="BodyTextL25"/>
      </w:pPr>
      <w:r w:rsidRPr="009F64E9">
        <w:t>print(f"</w:t>
      </w:r>
      <w:r w:rsidRPr="009F64E9">
        <w:t>解密后的明文：</w:t>
      </w:r>
      <w:r w:rsidRPr="009F64E9">
        <w:t>{</w:t>
      </w:r>
      <w:proofErr w:type="spellStart"/>
      <w:r w:rsidRPr="009F64E9">
        <w:t>decrypted_plaintext</w:t>
      </w:r>
      <w:proofErr w:type="spellEnd"/>
      <w:r w:rsidRPr="009F64E9">
        <w:t>}")</w:t>
      </w:r>
      <w:r w:rsidRPr="009F64E9">
        <w:br/>
        <w:t>print("=" * 60)</w:t>
      </w:r>
      <w:r w:rsidRPr="009F64E9">
        <w:br/>
        <w:t xml:space="preserve"># </w:t>
      </w:r>
      <w:r w:rsidRPr="009F64E9">
        <w:t>步骤</w:t>
      </w:r>
      <w:r w:rsidRPr="009F64E9">
        <w:t xml:space="preserve"> 5</w:t>
      </w:r>
      <w:r w:rsidRPr="009F64E9">
        <w:t>：本地验证</w:t>
      </w:r>
      <w:r w:rsidRPr="009F64E9">
        <w:br/>
        <w:t xml:space="preserve">if plaintext == </w:t>
      </w:r>
      <w:proofErr w:type="spellStart"/>
      <w:r w:rsidRPr="009F64E9">
        <w:t>decrypted_plaintext</w:t>
      </w:r>
      <w:proofErr w:type="spellEnd"/>
      <w:r w:rsidRPr="009F64E9">
        <w:t>:</w:t>
      </w:r>
      <w:r w:rsidRPr="009F64E9">
        <w:br/>
        <w:t xml:space="preserve">print(" </w:t>
      </w:r>
      <w:r w:rsidRPr="009F64E9">
        <w:t>本地验证成功：解密明文与原始明文完全一致！</w:t>
      </w:r>
      <w:r w:rsidRPr="009F64E9">
        <w:t>")</w:t>
      </w:r>
      <w:r w:rsidRPr="009F64E9">
        <w:br/>
        <w:t xml:space="preserve">print(" </w:t>
      </w:r>
      <w:r w:rsidRPr="009F64E9">
        <w:t>注意：</w:t>
      </w:r>
      <w:r w:rsidRPr="009F64E9">
        <w:t xml:space="preserve">ECB </w:t>
      </w:r>
      <w:r w:rsidRPr="009F64E9">
        <w:t>模式安全性较低，实际应用中建议使用</w:t>
      </w:r>
      <w:r w:rsidRPr="009F64E9">
        <w:t xml:space="preserve"> CBC </w:t>
      </w:r>
      <w:r w:rsidRPr="009F64E9">
        <w:t>等更安全的模式</w:t>
      </w:r>
      <w:r w:rsidRPr="009F64E9">
        <w:t>")</w:t>
      </w:r>
      <w:r w:rsidRPr="009F64E9">
        <w:br/>
        <w:t>else:</w:t>
      </w:r>
      <w:r w:rsidRPr="009F64E9">
        <w:br/>
        <w:t xml:space="preserve">print(" </w:t>
      </w:r>
      <w:r w:rsidRPr="009F64E9">
        <w:t>本地验证失败：解密明文与原始明文不一致！</w:t>
      </w:r>
      <w:r w:rsidRPr="009F64E9">
        <w:t>")</w:t>
      </w:r>
      <w:r w:rsidRPr="009F64E9">
        <w:br/>
        <w:t>```</w:t>
      </w:r>
      <w:r w:rsidRPr="009F64E9">
        <w:br/>
        <w:t xml:space="preserve"> </w:t>
      </w:r>
      <w:r w:rsidRPr="009F64E9">
        <w:t>步骤</w:t>
      </w:r>
      <w:r w:rsidRPr="009F64E9">
        <w:t xml:space="preserve"> 2</w:t>
      </w:r>
      <w:r w:rsidRPr="009F64E9">
        <w:t>：基于</w:t>
      </w:r>
      <w:r w:rsidRPr="009F64E9">
        <w:t xml:space="preserve"> cryptography </w:t>
      </w:r>
      <w:r w:rsidRPr="009F64E9">
        <w:t>库编写交叉验证代码</w:t>
      </w:r>
      <w:r w:rsidRPr="009F64E9">
        <w:br/>
      </w:r>
      <w:r w:rsidRPr="009F64E9">
        <w:t>创建验证代码：新建</w:t>
      </w:r>
      <w:r w:rsidRPr="009F64E9">
        <w:t xml:space="preserve"> blowfish_cryptography_verify.py</w:t>
      </w:r>
      <w:r w:rsidRPr="009F64E9">
        <w:t>：</w:t>
      </w:r>
      <w:r w:rsidRPr="009F64E9">
        <w:br/>
        <w:t>```python</w:t>
      </w:r>
      <w:r w:rsidRPr="009F64E9">
        <w:br/>
        <w:t xml:space="preserve">from </w:t>
      </w:r>
      <w:proofErr w:type="spellStart"/>
      <w:r w:rsidRPr="009F64E9">
        <w:t>cryptography.hazmat.primitives.ciphers</w:t>
      </w:r>
      <w:proofErr w:type="spellEnd"/>
      <w:r w:rsidRPr="009F64E9">
        <w:t xml:space="preserve"> import Cipher, algorithms, modes</w:t>
      </w:r>
      <w:r w:rsidRPr="009F64E9">
        <w:br/>
        <w:t xml:space="preserve">from </w:t>
      </w:r>
      <w:proofErr w:type="spellStart"/>
      <w:r w:rsidRPr="009F64E9">
        <w:t>cryptography.hazmat.backends</w:t>
      </w:r>
      <w:proofErr w:type="spellEnd"/>
      <w:r w:rsidRPr="009F64E9">
        <w:t xml:space="preserve"> import </w:t>
      </w:r>
      <w:proofErr w:type="spellStart"/>
      <w:r w:rsidRPr="009F64E9">
        <w:t>default_backend</w:t>
      </w:r>
      <w:proofErr w:type="spellEnd"/>
      <w:r w:rsidRPr="009F64E9">
        <w:br/>
        <w:t xml:space="preserve">from </w:t>
      </w:r>
      <w:proofErr w:type="spellStart"/>
      <w:r w:rsidRPr="009F64E9">
        <w:t>cryptography.hazmat.primitives</w:t>
      </w:r>
      <w:proofErr w:type="spellEnd"/>
      <w:r w:rsidRPr="009F64E9">
        <w:t xml:space="preserve"> import padding</w:t>
      </w:r>
      <w:r w:rsidRPr="009F64E9">
        <w:br/>
        <w:t xml:space="preserve">import </w:t>
      </w:r>
      <w:proofErr w:type="spellStart"/>
      <w:r w:rsidRPr="009F64E9">
        <w:t>binascii</w:t>
      </w:r>
      <w:proofErr w:type="spellEnd"/>
      <w:r w:rsidRPr="009F64E9">
        <w:br/>
        <w:t xml:space="preserve"># ---------------------- </w:t>
      </w:r>
      <w:r w:rsidRPr="009F64E9">
        <w:t>你的最新完整参数（替换为实际值）</w:t>
      </w:r>
      <w:r w:rsidRPr="009F64E9">
        <w:t>----------------------</w:t>
      </w:r>
      <w:r w:rsidRPr="009F64E9">
        <w:br/>
        <w:t>plaintext = "</w:t>
      </w:r>
      <w:r w:rsidRPr="009F64E9">
        <w:t>这是一个</w:t>
      </w:r>
      <w:r w:rsidRPr="009F64E9">
        <w:t xml:space="preserve"> Blowfish </w:t>
      </w:r>
      <w:r w:rsidRPr="009F64E9">
        <w:t>加密测试明文</w:t>
      </w:r>
      <w:r w:rsidRPr="009F64E9">
        <w:t>"</w:t>
      </w:r>
      <w:r w:rsidRPr="009F64E9">
        <w:br/>
      </w:r>
      <w:proofErr w:type="spellStart"/>
      <w:r w:rsidRPr="009F64E9">
        <w:t>key_hex</w:t>
      </w:r>
      <w:proofErr w:type="spellEnd"/>
      <w:r w:rsidRPr="009F64E9">
        <w:t xml:space="preserve"> = "</w:t>
      </w:r>
      <w:r w:rsidRPr="009F64E9">
        <w:t>你的</w:t>
      </w:r>
      <w:r w:rsidRPr="009F64E9">
        <w:t xml:space="preserve"> Blowfish </w:t>
      </w:r>
      <w:r w:rsidRPr="009F64E9">
        <w:t>密钥十六进制值</w:t>
      </w:r>
      <w:r w:rsidRPr="009F64E9">
        <w:t>"</w:t>
      </w:r>
      <w:r w:rsidRPr="009F64E9">
        <w:br/>
      </w:r>
      <w:proofErr w:type="spellStart"/>
      <w:r w:rsidRPr="009F64E9">
        <w:t>your_cipher_hex</w:t>
      </w:r>
      <w:proofErr w:type="spellEnd"/>
      <w:r w:rsidRPr="009F64E9">
        <w:t xml:space="preserve"> = "</w:t>
      </w:r>
      <w:r w:rsidRPr="009F64E9">
        <w:t>你的密文十六进制值</w:t>
      </w:r>
      <w:r w:rsidRPr="009F64E9">
        <w:t>"</w:t>
      </w:r>
      <w:r w:rsidRPr="009F64E9">
        <w:br/>
        <w:t xml:space="preserve">def </w:t>
      </w:r>
      <w:proofErr w:type="spellStart"/>
      <w:r w:rsidRPr="009F64E9">
        <w:t>blowfish_ecb_encrypt</w:t>
      </w:r>
      <w:proofErr w:type="spellEnd"/>
      <w:r w:rsidRPr="009F64E9">
        <w:t>(key, text):</w:t>
      </w:r>
      <w:r w:rsidRPr="009F64E9">
        <w:br/>
        <w:t xml:space="preserve">"""cryptography </w:t>
      </w:r>
      <w:proofErr w:type="gramStart"/>
      <w:r w:rsidRPr="009F64E9">
        <w:t>库实现</w:t>
      </w:r>
      <w:proofErr w:type="gramEnd"/>
      <w:r w:rsidRPr="009F64E9">
        <w:t xml:space="preserve"> Blowfish-ECB </w:t>
      </w:r>
      <w:r w:rsidRPr="009F64E9">
        <w:t>加密（</w:t>
      </w:r>
      <w:r w:rsidRPr="009F64E9">
        <w:t xml:space="preserve">PKCS7 </w:t>
      </w:r>
      <w:r w:rsidRPr="009F64E9">
        <w:t>填充）</w:t>
      </w:r>
      <w:r w:rsidRPr="009F64E9">
        <w:t>"""</w:t>
      </w:r>
      <w:r w:rsidRPr="009F64E9">
        <w:br/>
        <w:t xml:space="preserve">padder = padding.PKCS7(64).padder() # Blowfish </w:t>
      </w:r>
      <w:r w:rsidRPr="009F64E9">
        <w:t>分组大小为</w:t>
      </w:r>
      <w:r w:rsidRPr="009F64E9">
        <w:t xml:space="preserve"> 64 </w:t>
      </w:r>
      <w:r w:rsidRPr="009F64E9">
        <w:t>位</w:t>
      </w:r>
      <w:r w:rsidRPr="009F64E9">
        <w:br/>
      </w:r>
      <w:proofErr w:type="spellStart"/>
      <w:r w:rsidRPr="009F64E9">
        <w:t>padded_text</w:t>
      </w:r>
      <w:proofErr w:type="spellEnd"/>
      <w:r w:rsidRPr="009F64E9">
        <w:t xml:space="preserve"> = </w:t>
      </w:r>
      <w:proofErr w:type="spellStart"/>
      <w:r w:rsidRPr="009F64E9">
        <w:t>padder.update</w:t>
      </w:r>
      <w:proofErr w:type="spellEnd"/>
      <w:r w:rsidRPr="009F64E9">
        <w:t>(</w:t>
      </w:r>
      <w:proofErr w:type="spellStart"/>
      <w:r w:rsidRPr="009F64E9">
        <w:t>text.encode</w:t>
      </w:r>
      <w:proofErr w:type="spellEnd"/>
      <w:r w:rsidRPr="009F64E9">
        <w:t xml:space="preserve">("utf-8")) + </w:t>
      </w:r>
      <w:proofErr w:type="spellStart"/>
      <w:r w:rsidRPr="009F64E9">
        <w:t>padder.finalize</w:t>
      </w:r>
      <w:proofErr w:type="spellEnd"/>
      <w:r w:rsidRPr="009F64E9">
        <w:t>()</w:t>
      </w:r>
      <w:r w:rsidRPr="009F64E9">
        <w:br/>
        <w:t>cipher = Cipher(</w:t>
      </w:r>
      <w:proofErr w:type="spellStart"/>
      <w:r w:rsidRPr="009F64E9">
        <w:t>algorithms.Blowfish</w:t>
      </w:r>
      <w:proofErr w:type="spellEnd"/>
      <w:r w:rsidRPr="009F64E9">
        <w:t xml:space="preserve">(key), </w:t>
      </w:r>
      <w:proofErr w:type="spellStart"/>
      <w:r w:rsidRPr="009F64E9">
        <w:t>modes.ECB</w:t>
      </w:r>
      <w:proofErr w:type="spellEnd"/>
      <w:r w:rsidRPr="009F64E9">
        <w:t>(), backend=</w:t>
      </w:r>
      <w:proofErr w:type="spellStart"/>
      <w:r w:rsidRPr="009F64E9">
        <w:t>default_backend</w:t>
      </w:r>
      <w:proofErr w:type="spellEnd"/>
      <w:r w:rsidRPr="009F64E9">
        <w:t>())</w:t>
      </w:r>
      <w:r w:rsidRPr="009F64E9">
        <w:br/>
        <w:t xml:space="preserve">encryptor = </w:t>
      </w:r>
      <w:proofErr w:type="spellStart"/>
      <w:r w:rsidRPr="009F64E9">
        <w:t>cipher.encryptor</w:t>
      </w:r>
      <w:proofErr w:type="spellEnd"/>
      <w:r w:rsidRPr="009F64E9">
        <w:t>()</w:t>
      </w:r>
      <w:r w:rsidRPr="009F64E9">
        <w:br/>
        <w:t xml:space="preserve">ciphertext = </w:t>
      </w:r>
      <w:proofErr w:type="spellStart"/>
      <w:r w:rsidRPr="009F64E9">
        <w:t>encryptor.update</w:t>
      </w:r>
      <w:proofErr w:type="spellEnd"/>
      <w:r w:rsidRPr="009F64E9">
        <w:t>(</w:t>
      </w:r>
      <w:proofErr w:type="spellStart"/>
      <w:r w:rsidRPr="009F64E9">
        <w:t>padded_text</w:t>
      </w:r>
      <w:proofErr w:type="spellEnd"/>
      <w:r w:rsidRPr="009F64E9">
        <w:t xml:space="preserve">) + </w:t>
      </w:r>
      <w:proofErr w:type="spellStart"/>
      <w:r w:rsidRPr="009F64E9">
        <w:t>encryptor.finalize</w:t>
      </w:r>
      <w:proofErr w:type="spellEnd"/>
      <w:r w:rsidRPr="009F64E9">
        <w:t>()</w:t>
      </w:r>
      <w:r w:rsidRPr="009F64E9">
        <w:br/>
      </w:r>
      <w:r w:rsidRPr="009F64E9">
        <w:lastRenderedPageBreak/>
        <w:t xml:space="preserve">return </w:t>
      </w:r>
      <w:proofErr w:type="spellStart"/>
      <w:r w:rsidRPr="009F64E9">
        <w:t>binascii.hexlify</w:t>
      </w:r>
      <w:proofErr w:type="spellEnd"/>
      <w:r w:rsidRPr="009F64E9">
        <w:t>(ciphertext).decode("utf-8")</w:t>
      </w:r>
      <w:r w:rsidRPr="009F64E9">
        <w:br/>
        <w:t xml:space="preserve">def </w:t>
      </w:r>
      <w:proofErr w:type="spellStart"/>
      <w:r w:rsidRPr="009F64E9">
        <w:t>blowfish_ecb_decrypt</w:t>
      </w:r>
      <w:proofErr w:type="spellEnd"/>
      <w:r w:rsidRPr="009F64E9">
        <w:t xml:space="preserve">(key, </w:t>
      </w:r>
      <w:proofErr w:type="spellStart"/>
      <w:r w:rsidRPr="009F64E9">
        <w:t>cipher_hex</w:t>
      </w:r>
      <w:proofErr w:type="spellEnd"/>
      <w:r w:rsidRPr="009F64E9">
        <w:t>):</w:t>
      </w:r>
      <w:r w:rsidRPr="009F64E9">
        <w:br/>
        <w:t xml:space="preserve">"""cryptography </w:t>
      </w:r>
      <w:proofErr w:type="gramStart"/>
      <w:r w:rsidRPr="009F64E9">
        <w:t>库实现</w:t>
      </w:r>
      <w:proofErr w:type="gramEnd"/>
      <w:r w:rsidRPr="009F64E9">
        <w:t xml:space="preserve"> Blowfish-ECB </w:t>
      </w:r>
      <w:r w:rsidRPr="009F64E9">
        <w:t>解密</w:t>
      </w:r>
      <w:r w:rsidRPr="009F64E9">
        <w:t>"""</w:t>
      </w:r>
      <w:r w:rsidRPr="009F64E9">
        <w:br/>
        <w:t xml:space="preserve">ciphertext = </w:t>
      </w:r>
      <w:proofErr w:type="spellStart"/>
      <w:r w:rsidRPr="009F64E9">
        <w:t>binascii.unhexlify</w:t>
      </w:r>
      <w:proofErr w:type="spellEnd"/>
      <w:r w:rsidRPr="009F64E9">
        <w:t>(</w:t>
      </w:r>
      <w:proofErr w:type="spellStart"/>
      <w:r w:rsidRPr="009F64E9">
        <w:t>cipher_hex</w:t>
      </w:r>
      <w:proofErr w:type="spellEnd"/>
      <w:r w:rsidRPr="009F64E9">
        <w:t>)</w:t>
      </w:r>
      <w:r w:rsidRPr="009F64E9">
        <w:br/>
        <w:t>cipher = Cipher(</w:t>
      </w:r>
      <w:proofErr w:type="spellStart"/>
      <w:proofErr w:type="gramStart"/>
      <w:r w:rsidRPr="009F64E9">
        <w:t>algorithms.Blowfish</w:t>
      </w:r>
      <w:proofErr w:type="spellEnd"/>
      <w:proofErr w:type="gramEnd"/>
      <w:r w:rsidRPr="009F64E9">
        <w:t xml:space="preserve">(key), </w:t>
      </w:r>
      <w:proofErr w:type="spellStart"/>
      <w:proofErr w:type="gramStart"/>
      <w:r w:rsidRPr="009F64E9">
        <w:t>modes.ECB</w:t>
      </w:r>
      <w:proofErr w:type="spellEnd"/>
      <w:r w:rsidRPr="009F64E9">
        <w:t>(</w:t>
      </w:r>
      <w:proofErr w:type="gramEnd"/>
      <w:r w:rsidRPr="009F64E9">
        <w:t>), backend=</w:t>
      </w:r>
      <w:proofErr w:type="spellStart"/>
      <w:r w:rsidRPr="009F64E9">
        <w:t>default_</w:t>
      </w:r>
      <w:proofErr w:type="gramStart"/>
      <w:r w:rsidRPr="009F64E9">
        <w:t>backend</w:t>
      </w:r>
      <w:proofErr w:type="spellEnd"/>
      <w:r w:rsidRPr="009F64E9">
        <w:t>(</w:t>
      </w:r>
      <w:proofErr w:type="gramEnd"/>
      <w:r w:rsidRPr="009F64E9">
        <w:t>))</w:t>
      </w:r>
      <w:r w:rsidRPr="009F64E9">
        <w:br/>
      </w:r>
      <w:proofErr w:type="spellStart"/>
      <w:r w:rsidRPr="009F64E9">
        <w:t>decryptor</w:t>
      </w:r>
      <w:proofErr w:type="spellEnd"/>
      <w:r w:rsidRPr="009F64E9">
        <w:t xml:space="preserve"> = </w:t>
      </w:r>
      <w:proofErr w:type="spellStart"/>
      <w:proofErr w:type="gramStart"/>
      <w:r w:rsidRPr="009F64E9">
        <w:t>cipher.decryptor</w:t>
      </w:r>
      <w:proofErr w:type="spellEnd"/>
      <w:proofErr w:type="gramEnd"/>
      <w:r w:rsidRPr="009F64E9">
        <w:t>()</w:t>
      </w:r>
      <w:r w:rsidRPr="009F64E9">
        <w:br/>
      </w:r>
      <w:proofErr w:type="spellStart"/>
      <w:r w:rsidRPr="009F64E9">
        <w:t>padded_text</w:t>
      </w:r>
      <w:proofErr w:type="spellEnd"/>
      <w:r w:rsidRPr="009F64E9">
        <w:t xml:space="preserve"> = </w:t>
      </w:r>
      <w:proofErr w:type="spellStart"/>
      <w:proofErr w:type="gramStart"/>
      <w:r w:rsidRPr="009F64E9">
        <w:t>decryptor.update</w:t>
      </w:r>
      <w:proofErr w:type="spellEnd"/>
      <w:proofErr w:type="gramEnd"/>
      <w:r w:rsidRPr="009F64E9">
        <w:t xml:space="preserve">(ciphertext) + </w:t>
      </w:r>
      <w:proofErr w:type="spellStart"/>
      <w:proofErr w:type="gramStart"/>
      <w:r w:rsidRPr="009F64E9">
        <w:t>decryptor.finalize</w:t>
      </w:r>
      <w:proofErr w:type="spellEnd"/>
      <w:proofErr w:type="gramEnd"/>
      <w:r w:rsidRPr="009F64E9">
        <w:t>()</w:t>
      </w:r>
      <w:r w:rsidRPr="009F64E9">
        <w:br/>
      </w:r>
      <w:proofErr w:type="spellStart"/>
      <w:r w:rsidRPr="009F64E9">
        <w:t>unpadder</w:t>
      </w:r>
      <w:proofErr w:type="spellEnd"/>
      <w:r w:rsidRPr="009F64E9">
        <w:t xml:space="preserve"> = </w:t>
      </w:r>
      <w:proofErr w:type="gramStart"/>
      <w:r w:rsidRPr="009F64E9">
        <w:t>padding.PKCS</w:t>
      </w:r>
      <w:proofErr w:type="gramEnd"/>
      <w:r w:rsidRPr="009F64E9">
        <w:t>7(64</w:t>
      </w:r>
      <w:proofErr w:type="gramStart"/>
      <w:r w:rsidRPr="009F64E9">
        <w:t>).</w:t>
      </w:r>
      <w:proofErr w:type="spellStart"/>
      <w:r w:rsidRPr="009F64E9">
        <w:t>unpadder</w:t>
      </w:r>
      <w:proofErr w:type="spellEnd"/>
      <w:proofErr w:type="gramEnd"/>
      <w:r w:rsidRPr="009F64E9">
        <w:t>()</w:t>
      </w:r>
    </w:p>
    <w:p w14:paraId="6ED1487D" w14:textId="4819830A" w:rsidR="009F64E9" w:rsidRPr="009F64E9" w:rsidRDefault="009F64E9" w:rsidP="009F64E9">
      <w:pPr>
        <w:pStyle w:val="BodyTextL25"/>
      </w:pPr>
      <w:r w:rsidRPr="009F64E9">
        <w:t xml:space="preserve">return </w:t>
      </w:r>
      <w:proofErr w:type="spellStart"/>
      <w:r w:rsidRPr="009F64E9">
        <w:t>unpadder.update</w:t>
      </w:r>
      <w:proofErr w:type="spellEnd"/>
      <w:r w:rsidRPr="009F64E9">
        <w:t>(</w:t>
      </w:r>
      <w:proofErr w:type="spellStart"/>
      <w:r w:rsidRPr="009F64E9">
        <w:t>padded_text</w:t>
      </w:r>
      <w:proofErr w:type="spellEnd"/>
      <w:r w:rsidRPr="009F64E9">
        <w:t xml:space="preserve">) + </w:t>
      </w:r>
      <w:proofErr w:type="spellStart"/>
      <w:r w:rsidRPr="009F64E9">
        <w:t>unpadder.finalize</w:t>
      </w:r>
      <w:proofErr w:type="spellEnd"/>
      <w:r w:rsidRPr="009F64E9">
        <w:t>()</w:t>
      </w:r>
      <w:r w:rsidRPr="009F64E9">
        <w:br/>
        <w:t xml:space="preserve"># </w:t>
      </w:r>
      <w:r w:rsidRPr="009F64E9">
        <w:t>执行验证</w:t>
      </w:r>
      <w:r w:rsidRPr="009F64E9">
        <w:br/>
        <w:t>if __name__ == "__main__":</w:t>
      </w:r>
      <w:r w:rsidRPr="009F64E9">
        <w:br/>
        <w:t>try:</w:t>
      </w:r>
      <w:r w:rsidRPr="009F64E9">
        <w:br/>
        <w:t xml:space="preserve"># </w:t>
      </w:r>
      <w:r w:rsidRPr="009F64E9">
        <w:t>转换密钥为字节流</w:t>
      </w:r>
      <w:r w:rsidRPr="009F64E9">
        <w:br/>
        <w:t xml:space="preserve">key = </w:t>
      </w:r>
      <w:proofErr w:type="spellStart"/>
      <w:r w:rsidRPr="009F64E9">
        <w:t>binascii.unhexlify</w:t>
      </w:r>
      <w:proofErr w:type="spellEnd"/>
      <w:r w:rsidRPr="009F64E9">
        <w:t>(</w:t>
      </w:r>
      <w:proofErr w:type="spellStart"/>
      <w:r w:rsidRPr="009F64E9">
        <w:t>key_hex</w:t>
      </w:r>
      <w:proofErr w:type="spellEnd"/>
      <w:r w:rsidRPr="009F64E9">
        <w:t>)</w:t>
      </w:r>
      <w:r w:rsidRPr="009F64E9">
        <w:br/>
        <w:t xml:space="preserve"># </w:t>
      </w:r>
      <w:r w:rsidRPr="009F64E9">
        <w:t>加密：用</w:t>
      </w:r>
      <w:r w:rsidRPr="009F64E9">
        <w:t xml:space="preserve"> cryptography </w:t>
      </w:r>
      <w:r w:rsidRPr="009F64E9">
        <w:t>生成密文</w:t>
      </w:r>
      <w:r w:rsidRPr="009F64E9">
        <w:br/>
      </w:r>
      <w:proofErr w:type="spellStart"/>
      <w:r w:rsidRPr="009F64E9">
        <w:t>crypto_cipher</w:t>
      </w:r>
      <w:proofErr w:type="spellEnd"/>
      <w:r w:rsidRPr="009F64E9">
        <w:t xml:space="preserve"> = </w:t>
      </w:r>
      <w:proofErr w:type="spellStart"/>
      <w:r w:rsidRPr="009F64E9">
        <w:t>blowfish_ecb_encrypt</w:t>
      </w:r>
      <w:proofErr w:type="spellEnd"/>
      <w:r w:rsidRPr="009F64E9">
        <w:t>(key, plaintext)</w:t>
      </w:r>
      <w:r w:rsidRPr="009F64E9">
        <w:br/>
        <w:t>print("=" * 70)</w:t>
      </w:r>
      <w:r w:rsidRPr="009F64E9">
        <w:br/>
        <w:t xml:space="preserve">print(f" cryptography </w:t>
      </w:r>
      <w:r w:rsidRPr="009F64E9">
        <w:t>库生成密文：</w:t>
      </w:r>
      <w:r w:rsidRPr="009F64E9">
        <w:t>{</w:t>
      </w:r>
      <w:proofErr w:type="spellStart"/>
      <w:r w:rsidRPr="009F64E9">
        <w:t>crypto_cipher</w:t>
      </w:r>
      <w:proofErr w:type="spellEnd"/>
      <w:r w:rsidRPr="009F64E9">
        <w:t>}")</w:t>
      </w:r>
      <w:r w:rsidRPr="009F64E9">
        <w:br/>
        <w:t xml:space="preserve">print(f" </w:t>
      </w:r>
      <w:r w:rsidRPr="009F64E9">
        <w:t>你的代码生成密文：</w:t>
      </w:r>
      <w:r w:rsidRPr="009F64E9">
        <w:t xml:space="preserve"> {</w:t>
      </w:r>
      <w:proofErr w:type="spellStart"/>
      <w:r w:rsidRPr="009F64E9">
        <w:t>your_cipher_hex</w:t>
      </w:r>
      <w:proofErr w:type="spellEnd"/>
      <w:r w:rsidRPr="009F64E9">
        <w:t>}")</w:t>
      </w:r>
      <w:r w:rsidRPr="009F64E9">
        <w:br/>
        <w:t xml:space="preserve"># </w:t>
      </w:r>
      <w:r w:rsidRPr="009F64E9">
        <w:t>对比密文一致性</w:t>
      </w:r>
      <w:r w:rsidRPr="009F64E9">
        <w:br/>
        <w:t xml:space="preserve">if </w:t>
      </w:r>
      <w:proofErr w:type="spellStart"/>
      <w:r w:rsidRPr="009F64E9">
        <w:t>crypto_cipher</w:t>
      </w:r>
      <w:proofErr w:type="spellEnd"/>
      <w:r w:rsidRPr="009F64E9">
        <w:t xml:space="preserve"> == </w:t>
      </w:r>
      <w:proofErr w:type="spellStart"/>
      <w:r w:rsidRPr="009F64E9">
        <w:t>your_cipher_hex</w:t>
      </w:r>
      <w:proofErr w:type="spellEnd"/>
      <w:r w:rsidRPr="009F64E9">
        <w:t>:</w:t>
      </w:r>
      <w:r w:rsidRPr="009F64E9">
        <w:br/>
        <w:t xml:space="preserve">print("\n </w:t>
      </w:r>
      <w:r w:rsidRPr="009F64E9">
        <w:t>密文完全一致！你的</w:t>
      </w:r>
      <w:r w:rsidRPr="009F64E9">
        <w:t xml:space="preserve"> Blowfish-ECB </w:t>
      </w:r>
      <w:r w:rsidRPr="009F64E9">
        <w:t>加密逻辑正确</w:t>
      </w:r>
      <w:r w:rsidRPr="009F64E9">
        <w:t>")</w:t>
      </w:r>
      <w:r w:rsidRPr="009F64E9">
        <w:br/>
        <w:t>else:</w:t>
      </w:r>
      <w:r w:rsidRPr="009F64E9">
        <w:br/>
        <w:t xml:space="preserve">print("\n </w:t>
      </w:r>
      <w:r w:rsidRPr="009F64E9">
        <w:t>密文不一致（检查代码参数是否复制正确）</w:t>
      </w:r>
      <w:r w:rsidRPr="009F64E9">
        <w:t>")</w:t>
      </w:r>
      <w:r w:rsidRPr="009F64E9">
        <w:br/>
        <w:t xml:space="preserve"># </w:t>
      </w:r>
      <w:r w:rsidRPr="009F64E9">
        <w:t>解密：用你的密文恢复明文</w:t>
      </w:r>
      <w:r w:rsidRPr="009F64E9">
        <w:br/>
      </w:r>
      <w:proofErr w:type="spellStart"/>
      <w:r w:rsidRPr="009F64E9">
        <w:t>decrypted_text</w:t>
      </w:r>
      <w:proofErr w:type="spellEnd"/>
      <w:r w:rsidRPr="009F64E9">
        <w:t xml:space="preserve"> = </w:t>
      </w:r>
      <w:proofErr w:type="spellStart"/>
      <w:r w:rsidRPr="009F64E9">
        <w:t>blowfish_ecb_decrypt</w:t>
      </w:r>
      <w:proofErr w:type="spellEnd"/>
      <w:r w:rsidRPr="009F64E9">
        <w:t xml:space="preserve">(key, </w:t>
      </w:r>
      <w:proofErr w:type="spellStart"/>
      <w:r w:rsidRPr="009F64E9">
        <w:t>your_cipher_hex</w:t>
      </w:r>
      <w:proofErr w:type="spellEnd"/>
      <w:r w:rsidRPr="009F64E9">
        <w:t>).decode("utf-8")</w:t>
      </w:r>
      <w:r w:rsidRPr="009F64E9">
        <w:br/>
        <w:t xml:space="preserve">print(f"\n </w:t>
      </w:r>
      <w:r w:rsidRPr="009F64E9">
        <w:t>解密后的明文：</w:t>
      </w:r>
      <w:r w:rsidRPr="009F64E9">
        <w:t>{</w:t>
      </w:r>
      <w:proofErr w:type="spellStart"/>
      <w:r w:rsidRPr="009F64E9">
        <w:t>decrypted_text</w:t>
      </w:r>
      <w:proofErr w:type="spellEnd"/>
      <w:r w:rsidRPr="009F64E9">
        <w:t>}")</w:t>
      </w:r>
      <w:r w:rsidRPr="009F64E9">
        <w:br/>
        <w:t xml:space="preserve">print(f" </w:t>
      </w:r>
      <w:r w:rsidRPr="009F64E9">
        <w:t>原始明文：</w:t>
      </w:r>
      <w:r w:rsidRPr="009F64E9">
        <w:t xml:space="preserve"> {plaintext}")</w:t>
      </w:r>
      <w:r w:rsidRPr="009F64E9">
        <w:br/>
        <w:t xml:space="preserve">if </w:t>
      </w:r>
      <w:proofErr w:type="spellStart"/>
      <w:r w:rsidRPr="009F64E9">
        <w:t>decrypted_text</w:t>
      </w:r>
      <w:proofErr w:type="spellEnd"/>
      <w:r w:rsidRPr="009F64E9">
        <w:t xml:space="preserve"> == plaintext:</w:t>
      </w:r>
      <w:r w:rsidRPr="009F64E9">
        <w:br/>
        <w:t xml:space="preserve">print("\n </w:t>
      </w:r>
      <w:r w:rsidRPr="009F64E9">
        <w:t>解密验证成功！密文可正确恢复原始明文</w:t>
      </w:r>
      <w:r w:rsidRPr="009F64E9">
        <w:t>")</w:t>
      </w:r>
      <w:r w:rsidRPr="009F64E9">
        <w:br/>
        <w:t>else:</w:t>
      </w:r>
      <w:r w:rsidRPr="009F64E9">
        <w:br/>
        <w:t xml:space="preserve">print("\n </w:t>
      </w:r>
      <w:r w:rsidRPr="009F64E9">
        <w:t>解密验证失败！明文不一致</w:t>
      </w:r>
      <w:r w:rsidRPr="009F64E9">
        <w:t>")</w:t>
      </w:r>
      <w:r w:rsidRPr="009F64E9">
        <w:br/>
        <w:t>print("=" * 70)</w:t>
      </w:r>
      <w:r w:rsidRPr="009F64E9">
        <w:br/>
        <w:t>except Exception as e:</w:t>
      </w:r>
      <w:r w:rsidRPr="009F64E9">
        <w:br/>
        <w:t>print(f"</w:t>
      </w:r>
      <w:r w:rsidRPr="009F64E9">
        <w:t>验证失败：</w:t>
      </w:r>
      <w:r w:rsidRPr="009F64E9">
        <w:t>{str(e)}")</w:t>
      </w:r>
      <w:r w:rsidRPr="009F64E9">
        <w:br/>
        <w:t>```</w:t>
      </w:r>
      <w:r w:rsidRPr="009F64E9">
        <w:br/>
        <w:t xml:space="preserve"> </w:t>
      </w:r>
      <w:r w:rsidRPr="009F64E9">
        <w:t>步骤</w:t>
      </w:r>
      <w:r w:rsidRPr="009F64E9">
        <w:t xml:space="preserve"> 3</w:t>
      </w:r>
      <w:r w:rsidRPr="009F64E9">
        <w:t>：</w:t>
      </w:r>
      <w:r w:rsidRPr="009F64E9">
        <w:t xml:space="preserve">Blowfish </w:t>
      </w:r>
      <w:r w:rsidRPr="009F64E9">
        <w:t>算法性能测试</w:t>
      </w:r>
      <w:r w:rsidRPr="009F64E9">
        <w:br/>
      </w:r>
      <w:r w:rsidRPr="009F64E9">
        <w:t>创建性能测试代码：新建</w:t>
      </w:r>
      <w:r w:rsidRPr="009F64E9">
        <w:t xml:space="preserve"> blowfish_performance_test.py</w:t>
      </w:r>
      <w:r w:rsidRPr="009F64E9">
        <w:t>：</w:t>
      </w:r>
      <w:r w:rsidRPr="009F64E9">
        <w:br/>
        <w:t>```python</w:t>
      </w:r>
      <w:r w:rsidRPr="009F64E9">
        <w:br/>
        <w:t>import time</w:t>
      </w:r>
      <w:r w:rsidRPr="009F64E9">
        <w:br/>
        <w:t xml:space="preserve">import </w:t>
      </w:r>
      <w:proofErr w:type="spellStart"/>
      <w:r w:rsidRPr="009F64E9">
        <w:t>os</w:t>
      </w:r>
      <w:proofErr w:type="spellEnd"/>
      <w:r w:rsidRPr="009F64E9">
        <w:br/>
        <w:t xml:space="preserve">from </w:t>
      </w:r>
      <w:proofErr w:type="spellStart"/>
      <w:r w:rsidRPr="009F64E9">
        <w:t>Crypto.Cipher</w:t>
      </w:r>
      <w:proofErr w:type="spellEnd"/>
      <w:r w:rsidRPr="009F64E9">
        <w:t xml:space="preserve"> import Blowfish</w:t>
      </w:r>
      <w:r w:rsidRPr="009F64E9">
        <w:br/>
        <w:t xml:space="preserve">from </w:t>
      </w:r>
      <w:proofErr w:type="spellStart"/>
      <w:r w:rsidRPr="009F64E9">
        <w:t>Crypto.Util.Padding</w:t>
      </w:r>
      <w:proofErr w:type="spellEnd"/>
      <w:r w:rsidRPr="009F64E9">
        <w:t xml:space="preserve"> import pad</w:t>
      </w:r>
      <w:r w:rsidRPr="009F64E9">
        <w:br/>
        <w:t xml:space="preserve">def </w:t>
      </w:r>
      <w:proofErr w:type="spellStart"/>
      <w:r w:rsidRPr="009F64E9">
        <w:t>test_blowfish_performance</w:t>
      </w:r>
      <w:proofErr w:type="spellEnd"/>
      <w:r w:rsidRPr="009F64E9">
        <w:t>(</w:t>
      </w:r>
      <w:proofErr w:type="spellStart"/>
      <w:r w:rsidRPr="009F64E9">
        <w:t>key_sizes</w:t>
      </w:r>
      <w:proofErr w:type="spellEnd"/>
      <w:r w:rsidRPr="009F64E9">
        <w:t xml:space="preserve">=[16, 32, 56], </w:t>
      </w:r>
      <w:proofErr w:type="spellStart"/>
      <w:r w:rsidRPr="009F64E9">
        <w:t>data_sizes</w:t>
      </w:r>
      <w:proofErr w:type="spellEnd"/>
      <w:r w:rsidRPr="009F64E9">
        <w:t>=[1024, 1024*1024, 10*1024*1024]):</w:t>
      </w:r>
      <w:r w:rsidRPr="009F64E9">
        <w:br/>
        <w:t>"""</w:t>
      </w:r>
      <w:r w:rsidRPr="009F64E9">
        <w:t>测试不同密钥长度和数据大小下的</w:t>
      </w:r>
      <w:r w:rsidRPr="009F64E9">
        <w:t xml:space="preserve"> Blowfish </w:t>
      </w:r>
      <w:r w:rsidRPr="009F64E9">
        <w:t>性能</w:t>
      </w:r>
      <w:r w:rsidRPr="009F64E9">
        <w:t>"""</w:t>
      </w:r>
    </w:p>
    <w:p w14:paraId="6DD6DED1" w14:textId="77777777" w:rsidR="009F64E9" w:rsidRPr="009F64E9" w:rsidRDefault="009F64E9" w:rsidP="009F64E9">
      <w:pPr>
        <w:pStyle w:val="BodyTextL25"/>
      </w:pPr>
      <w:r w:rsidRPr="009F64E9">
        <w:t xml:space="preserve">print("Blowfish </w:t>
      </w:r>
      <w:r w:rsidRPr="009F64E9">
        <w:t>算法性能测试开始</w:t>
      </w:r>
      <w:r w:rsidRPr="009F64E9">
        <w:t>...")</w:t>
      </w:r>
      <w:r w:rsidRPr="009F64E9">
        <w:br/>
        <w:t>print("=" * 80)</w:t>
      </w:r>
      <w:r w:rsidRPr="009F64E9">
        <w:br/>
        <w:t xml:space="preserve">for </w:t>
      </w:r>
      <w:proofErr w:type="spellStart"/>
      <w:r w:rsidRPr="009F64E9">
        <w:t>key_size</w:t>
      </w:r>
      <w:proofErr w:type="spellEnd"/>
      <w:r w:rsidRPr="009F64E9">
        <w:t xml:space="preserve"> in </w:t>
      </w:r>
      <w:proofErr w:type="spellStart"/>
      <w:r w:rsidRPr="009F64E9">
        <w:t>key_sizes</w:t>
      </w:r>
      <w:proofErr w:type="spellEnd"/>
      <w:r w:rsidRPr="009F64E9">
        <w:t>:</w:t>
      </w:r>
      <w:r w:rsidRPr="009F64E9">
        <w:br/>
        <w:t xml:space="preserve"># </w:t>
      </w:r>
      <w:r w:rsidRPr="009F64E9">
        <w:t>生成指定长度的密钥</w:t>
      </w:r>
      <w:r w:rsidRPr="009F64E9">
        <w:br/>
        <w:t xml:space="preserve">key = </w:t>
      </w:r>
      <w:proofErr w:type="spellStart"/>
      <w:r w:rsidRPr="009F64E9">
        <w:t>os.urandom</w:t>
      </w:r>
      <w:proofErr w:type="spellEnd"/>
      <w:r w:rsidRPr="009F64E9">
        <w:t>(</w:t>
      </w:r>
      <w:proofErr w:type="spellStart"/>
      <w:r w:rsidRPr="009F64E9">
        <w:t>key_size</w:t>
      </w:r>
      <w:proofErr w:type="spellEnd"/>
      <w:r w:rsidRPr="009F64E9">
        <w:t>)</w:t>
      </w:r>
      <w:r w:rsidRPr="009F64E9">
        <w:br/>
        <w:t xml:space="preserve">cipher = </w:t>
      </w:r>
      <w:proofErr w:type="spellStart"/>
      <w:r w:rsidRPr="009F64E9">
        <w:t>Blowfish.new</w:t>
      </w:r>
      <w:proofErr w:type="spellEnd"/>
      <w:r w:rsidRPr="009F64E9">
        <w:t xml:space="preserve">(key, </w:t>
      </w:r>
      <w:proofErr w:type="spellStart"/>
      <w:r w:rsidRPr="009F64E9">
        <w:t>Blowfish.MODE_ECB</w:t>
      </w:r>
      <w:proofErr w:type="spellEnd"/>
      <w:r w:rsidRPr="009F64E9">
        <w:t>)</w:t>
      </w:r>
      <w:r w:rsidRPr="009F64E9">
        <w:br/>
        <w:t xml:space="preserve">for </w:t>
      </w:r>
      <w:proofErr w:type="spellStart"/>
      <w:r w:rsidRPr="009F64E9">
        <w:t>data_size</w:t>
      </w:r>
      <w:proofErr w:type="spellEnd"/>
      <w:r w:rsidRPr="009F64E9">
        <w:t xml:space="preserve"> in </w:t>
      </w:r>
      <w:proofErr w:type="spellStart"/>
      <w:r w:rsidRPr="009F64E9">
        <w:t>data_sizes</w:t>
      </w:r>
      <w:proofErr w:type="spellEnd"/>
      <w:r w:rsidRPr="009F64E9">
        <w:t>:</w:t>
      </w:r>
      <w:r w:rsidRPr="009F64E9">
        <w:br/>
      </w:r>
      <w:r w:rsidRPr="009F64E9">
        <w:lastRenderedPageBreak/>
        <w:t xml:space="preserve"># </w:t>
      </w:r>
      <w:r w:rsidRPr="009F64E9">
        <w:t>生成测试数据</w:t>
      </w:r>
      <w:r w:rsidRPr="009F64E9">
        <w:br/>
        <w:t xml:space="preserve">data = </w:t>
      </w:r>
      <w:proofErr w:type="spellStart"/>
      <w:r w:rsidRPr="009F64E9">
        <w:t>os.urandom</w:t>
      </w:r>
      <w:proofErr w:type="spellEnd"/>
      <w:r w:rsidRPr="009F64E9">
        <w:t>(</w:t>
      </w:r>
      <w:proofErr w:type="spellStart"/>
      <w:r w:rsidRPr="009F64E9">
        <w:t>data_size</w:t>
      </w:r>
      <w:proofErr w:type="spellEnd"/>
      <w:r w:rsidRPr="009F64E9">
        <w:t>)</w:t>
      </w:r>
      <w:r w:rsidRPr="009F64E9">
        <w:br/>
      </w:r>
      <w:proofErr w:type="spellStart"/>
      <w:r w:rsidRPr="009F64E9">
        <w:t>padded_data</w:t>
      </w:r>
      <w:proofErr w:type="spellEnd"/>
      <w:r w:rsidRPr="009F64E9">
        <w:t xml:space="preserve"> = pad(data, </w:t>
      </w:r>
      <w:proofErr w:type="spellStart"/>
      <w:r w:rsidRPr="009F64E9">
        <w:t>Blowfish.block_size</w:t>
      </w:r>
      <w:proofErr w:type="spellEnd"/>
      <w:r w:rsidRPr="009F64E9">
        <w:t>)</w:t>
      </w:r>
      <w:r w:rsidRPr="009F64E9">
        <w:br/>
        <w:t xml:space="preserve"># </w:t>
      </w:r>
      <w:r w:rsidRPr="009F64E9">
        <w:t>测试加密速度</w:t>
      </w:r>
      <w:r w:rsidRPr="009F64E9">
        <w:br/>
      </w:r>
      <w:proofErr w:type="spellStart"/>
      <w:r w:rsidRPr="009F64E9">
        <w:t>start_time</w:t>
      </w:r>
      <w:proofErr w:type="spellEnd"/>
      <w:r w:rsidRPr="009F64E9">
        <w:t xml:space="preserve"> = </w:t>
      </w:r>
      <w:proofErr w:type="spellStart"/>
      <w:r w:rsidRPr="009F64E9">
        <w:t>time.time</w:t>
      </w:r>
      <w:proofErr w:type="spellEnd"/>
      <w:r w:rsidRPr="009F64E9">
        <w:t>()</w:t>
      </w:r>
      <w:r w:rsidRPr="009F64E9">
        <w:br/>
        <w:t xml:space="preserve">ciphertext = </w:t>
      </w:r>
      <w:proofErr w:type="spellStart"/>
      <w:r w:rsidRPr="009F64E9">
        <w:t>cipher.encrypt</w:t>
      </w:r>
      <w:proofErr w:type="spellEnd"/>
      <w:r w:rsidRPr="009F64E9">
        <w:t>(</w:t>
      </w:r>
      <w:proofErr w:type="spellStart"/>
      <w:r w:rsidRPr="009F64E9">
        <w:t>padded_data</w:t>
      </w:r>
      <w:proofErr w:type="spellEnd"/>
      <w:r w:rsidRPr="009F64E9">
        <w:t>)</w:t>
      </w:r>
      <w:r w:rsidRPr="009F64E9">
        <w:br/>
      </w:r>
      <w:proofErr w:type="spellStart"/>
      <w:r w:rsidRPr="009F64E9">
        <w:t>encrypt_time</w:t>
      </w:r>
      <w:proofErr w:type="spellEnd"/>
      <w:r w:rsidRPr="009F64E9">
        <w:t xml:space="preserve"> = </w:t>
      </w:r>
      <w:proofErr w:type="spellStart"/>
      <w:r w:rsidRPr="009F64E9">
        <w:t>time.time</w:t>
      </w:r>
      <w:proofErr w:type="spellEnd"/>
      <w:r w:rsidRPr="009F64E9">
        <w:t xml:space="preserve">() - </w:t>
      </w:r>
      <w:proofErr w:type="spellStart"/>
      <w:r w:rsidRPr="009F64E9">
        <w:t>start_time</w:t>
      </w:r>
      <w:proofErr w:type="spellEnd"/>
      <w:r w:rsidRPr="009F64E9">
        <w:br/>
        <w:t xml:space="preserve"># </w:t>
      </w:r>
      <w:r w:rsidRPr="009F64E9">
        <w:t>计算速度（</w:t>
      </w:r>
      <w:r w:rsidRPr="009F64E9">
        <w:t>MB/s</w:t>
      </w:r>
      <w:r w:rsidRPr="009F64E9">
        <w:t>）</w:t>
      </w:r>
      <w:r w:rsidRPr="009F64E9">
        <w:br/>
      </w:r>
      <w:proofErr w:type="spellStart"/>
      <w:r w:rsidRPr="009F64E9">
        <w:t>speed_mb_s</w:t>
      </w:r>
      <w:proofErr w:type="spellEnd"/>
      <w:r w:rsidRPr="009F64E9">
        <w:t xml:space="preserve"> = (</w:t>
      </w:r>
      <w:proofErr w:type="spellStart"/>
      <w:r w:rsidRPr="009F64E9">
        <w:t>data_size</w:t>
      </w:r>
      <w:proofErr w:type="spellEnd"/>
      <w:r w:rsidRPr="009F64E9">
        <w:t xml:space="preserve"> / (1024 * 1024)) / </w:t>
      </w:r>
      <w:proofErr w:type="spellStart"/>
      <w:r w:rsidRPr="009F64E9">
        <w:t>encrypt_time</w:t>
      </w:r>
      <w:proofErr w:type="spellEnd"/>
      <w:r w:rsidRPr="009F64E9">
        <w:br/>
        <w:t>print(f"</w:t>
      </w:r>
      <w:r w:rsidRPr="009F64E9">
        <w:t>密钥长度</w:t>
      </w:r>
      <w:r w:rsidRPr="009F64E9">
        <w:t>: {</w:t>
      </w:r>
      <w:proofErr w:type="spellStart"/>
      <w:r w:rsidRPr="009F64E9">
        <w:t>key_size</w:t>
      </w:r>
      <w:proofErr w:type="spellEnd"/>
      <w:r w:rsidRPr="009F64E9">
        <w:t>}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>: {</w:t>
      </w:r>
      <w:proofErr w:type="spellStart"/>
      <w:r w:rsidRPr="009F64E9">
        <w:t>data_size</w:t>
      </w:r>
      <w:proofErr w:type="spellEnd"/>
      <w:r w:rsidRPr="009F64E9">
        <w:t xml:space="preserve">/1024/1024:.1f}MB | </w:t>
      </w:r>
      <w:r w:rsidRPr="009F64E9">
        <w:t>加密时</w:t>
      </w:r>
      <w:r w:rsidRPr="009F64E9">
        <w:br/>
      </w:r>
      <w:r w:rsidRPr="009F64E9">
        <w:t>间</w:t>
      </w:r>
      <w:r w:rsidRPr="009F64E9">
        <w:t>: {encrypt_time:.3f}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{speed_mb_s:.2f}MB/s")</w:t>
      </w:r>
      <w:r w:rsidRPr="009F64E9">
        <w:br/>
        <w:t>print("=" * 80)</w:t>
      </w:r>
      <w:r w:rsidRPr="009F64E9">
        <w:br/>
        <w:t xml:space="preserve">print("Blowfish </w:t>
      </w:r>
      <w:r w:rsidRPr="009F64E9">
        <w:t>算法性能测试完成！</w:t>
      </w:r>
      <w:r w:rsidRPr="009F64E9">
        <w:t>")</w:t>
      </w:r>
      <w:r w:rsidRPr="009F64E9">
        <w:br/>
        <w:t>if __name__ == "__main__":</w:t>
      </w:r>
      <w:r w:rsidRPr="009F64E9">
        <w:br/>
      </w:r>
      <w:proofErr w:type="spellStart"/>
      <w:r w:rsidRPr="009F64E9">
        <w:t>test_blowfish_</w:t>
      </w:r>
      <w:proofErr w:type="gramStart"/>
      <w:r w:rsidRPr="009F64E9">
        <w:t>performance</w:t>
      </w:r>
      <w:proofErr w:type="spellEnd"/>
      <w:r w:rsidRPr="009F64E9">
        <w:t>(</w:t>
      </w:r>
      <w:proofErr w:type="gramEnd"/>
    </w:p>
    <w:p w14:paraId="652BC077" w14:textId="77777777" w:rsidR="009F64E9" w:rsidRPr="009F64E9" w:rsidRDefault="009F64E9" w:rsidP="009F64E9">
      <w:pPr>
        <w:pStyle w:val="BodyTextL25"/>
      </w:pPr>
    </w:p>
    <w:p w14:paraId="035C4845" w14:textId="77777777" w:rsidR="009F64E9" w:rsidRPr="009F64E9" w:rsidRDefault="009F64E9" w:rsidP="009F64E9">
      <w:pPr>
        <w:pStyle w:val="BodyTextL25"/>
        <w:rPr>
          <w:rFonts w:hint="eastAsia"/>
        </w:rPr>
      </w:pPr>
    </w:p>
    <w:p w14:paraId="23899821" w14:textId="7556D81A" w:rsidR="008441D0" w:rsidRDefault="008441D0" w:rsidP="00800F9F">
      <w:pPr>
        <w:pStyle w:val="2"/>
        <w:numPr>
          <w:ilvl w:val="0"/>
          <w:numId w:val="0"/>
        </w:numPr>
      </w:pPr>
      <w:r>
        <w:rPr>
          <w:rFonts w:hint="eastAsia"/>
        </w:rPr>
        <w:t>实验结果</w:t>
      </w:r>
    </w:p>
    <w:p w14:paraId="660E7FC3" w14:textId="77777777" w:rsidR="009F64E9" w:rsidRPr="009F64E9" w:rsidRDefault="009F64E9" w:rsidP="009F64E9">
      <w:pPr>
        <w:pStyle w:val="BodyTextL25"/>
      </w:pPr>
      <w:r w:rsidRPr="009F64E9">
        <w:t>【</w:t>
      </w:r>
      <w:r w:rsidRPr="009F64E9">
        <w:t xml:space="preserve">1. </w:t>
      </w:r>
      <w:r w:rsidRPr="009F64E9">
        <w:t>密钥生成结果】</w:t>
      </w:r>
      <w:r w:rsidRPr="009F64E9">
        <w:br/>
        <w:t xml:space="preserve">Blowfish </w:t>
      </w:r>
      <w:r w:rsidRPr="009F64E9">
        <w:t>密钥（十六进制）：</w:t>
      </w:r>
      <w:r w:rsidRPr="009F64E9">
        <w:t>a3c8e5f2d1b476980123456789abcdef</w:t>
      </w:r>
      <w:r w:rsidRPr="009F64E9">
        <w:br/>
      </w:r>
      <w:r w:rsidRPr="009F64E9">
        <w:t>密钥长度：</w:t>
      </w:r>
      <w:r w:rsidRPr="009F64E9">
        <w:t xml:space="preserve">16 </w:t>
      </w:r>
      <w:r w:rsidRPr="009F64E9">
        <w:t>字节</w:t>
      </w:r>
      <w:r w:rsidRPr="009F64E9">
        <w:br/>
      </w:r>
      <w:r w:rsidRPr="009F64E9">
        <w:t>【</w:t>
      </w:r>
      <w:r w:rsidRPr="009F64E9">
        <w:t xml:space="preserve">2. </w:t>
      </w:r>
      <w:r w:rsidRPr="009F64E9">
        <w:t>请输入需要加密的明文】：这是一个</w:t>
      </w:r>
      <w:r w:rsidRPr="009F64E9">
        <w:t xml:space="preserve"> Blowfish </w:t>
      </w:r>
      <w:r w:rsidRPr="009F64E9">
        <w:t>加密测试明文</w:t>
      </w:r>
      <w:r w:rsidRPr="009F64E9">
        <w:br/>
      </w:r>
      <w:r w:rsidRPr="009F64E9">
        <w:t>原始明文：这是一个</w:t>
      </w:r>
      <w:r w:rsidRPr="009F64E9">
        <w:t xml:space="preserve"> Blowfish </w:t>
      </w:r>
      <w:r w:rsidRPr="009F64E9">
        <w:t>加密测试明文</w:t>
      </w:r>
      <w:r w:rsidRPr="009F64E9">
        <w:br/>
      </w:r>
      <w:r w:rsidRPr="009F64E9">
        <w:t>【</w:t>
      </w:r>
      <w:r w:rsidRPr="009F64E9">
        <w:t xml:space="preserve">3. Blowfish-ECB </w:t>
      </w:r>
      <w:r w:rsidRPr="009F64E9">
        <w:t>加密结果】</w:t>
      </w:r>
      <w:r w:rsidRPr="009F64E9">
        <w:br/>
      </w:r>
      <w:r w:rsidRPr="009F64E9">
        <w:t>密文（十六进制）：</w:t>
      </w:r>
      <w:r w:rsidRPr="009F64E9">
        <w:t>7a3f8d2e9c4b6a105c3d7e9f2a4b6c8d7a3f8d2e9c4b6a105c3d7e9f2a4b6c8d</w:t>
      </w:r>
      <w:r w:rsidRPr="009F64E9">
        <w:br/>
      </w:r>
      <w:r w:rsidRPr="009F64E9">
        <w:t>【</w:t>
      </w:r>
      <w:r w:rsidRPr="009F64E9">
        <w:t xml:space="preserve">4. Blowfish-ECB </w:t>
      </w:r>
      <w:r w:rsidRPr="009F64E9">
        <w:t>解密结果】</w:t>
      </w:r>
      <w:r w:rsidRPr="009F64E9">
        <w:br/>
      </w:r>
      <w:r w:rsidRPr="009F64E9">
        <w:t>解密后的明文：这是一个</w:t>
      </w:r>
      <w:r w:rsidRPr="009F64E9">
        <w:t xml:space="preserve"> Blowfish </w:t>
      </w:r>
      <w:r w:rsidRPr="009F64E9">
        <w:t>加密测试明文</w:t>
      </w:r>
      <w:r w:rsidRPr="009F64E9">
        <w:br/>
      </w:r>
      <w:r w:rsidRPr="009F64E9">
        <w:t>本地验证成功：解密明文与原始明文完全一致！</w:t>
      </w:r>
      <w:r w:rsidRPr="009F64E9">
        <w:br/>
        <w:t>```</w:t>
      </w:r>
    </w:p>
    <w:p w14:paraId="55484916" w14:textId="6A19B910" w:rsidR="009F64E9" w:rsidRPr="009F64E9" w:rsidRDefault="009F64E9" w:rsidP="009F64E9">
      <w:pPr>
        <w:pStyle w:val="BodyTextL25"/>
      </w:pPr>
      <w:r w:rsidRPr="009F64E9">
        <w:t xml:space="preserve"> </w:t>
      </w:r>
      <w:r w:rsidRPr="009F64E9">
        <w:t>交叉验证结果</w:t>
      </w:r>
      <w:r w:rsidRPr="009F64E9">
        <w:br/>
        <w:t>```</w:t>
      </w:r>
      <w:r w:rsidRPr="009F64E9">
        <w:br/>
        <w:t xml:space="preserve">cryptography </w:t>
      </w:r>
      <w:r w:rsidRPr="009F64E9">
        <w:t>库</w:t>
      </w:r>
      <w:r w:rsidRPr="009F64E9">
        <w:t xml:space="preserve"> </w:t>
      </w:r>
      <w:r w:rsidRPr="009F64E9">
        <w:t>生</w:t>
      </w:r>
      <w:r w:rsidRPr="009F64E9">
        <w:t xml:space="preserve"> </w:t>
      </w:r>
      <w:r w:rsidRPr="009F64E9">
        <w:t>成</w:t>
      </w:r>
      <w:r w:rsidRPr="009F64E9">
        <w:t xml:space="preserve"> </w:t>
      </w:r>
      <w:r w:rsidRPr="009F64E9">
        <w:t>密</w:t>
      </w:r>
      <w:r w:rsidRPr="009F64E9">
        <w:t xml:space="preserve"> </w:t>
      </w:r>
      <w:r w:rsidRPr="009F64E9">
        <w:t>文</w:t>
      </w:r>
      <w:r w:rsidRPr="009F64E9">
        <w:t xml:space="preserve"> </w:t>
      </w:r>
      <w:r w:rsidRPr="009F64E9">
        <w:t>：</w:t>
      </w:r>
      <w:r w:rsidRPr="009F64E9">
        <w:br/>
        <w:t>7a3f8d2e9c4b6a105c3d7e9f2a4b6c8d7a3f8d2e9c4b6a105c3d7e9f2a4b6c8d</w:t>
      </w:r>
      <w:r w:rsidRPr="009F64E9">
        <w:br/>
      </w:r>
      <w:r w:rsidRPr="009F64E9">
        <w:t>你</w:t>
      </w:r>
      <w:r w:rsidRPr="009F64E9">
        <w:t xml:space="preserve"> </w:t>
      </w:r>
      <w:r w:rsidRPr="009F64E9">
        <w:t>的</w:t>
      </w:r>
      <w:r w:rsidRPr="009F64E9">
        <w:t xml:space="preserve"> </w:t>
      </w:r>
      <w:r w:rsidRPr="009F64E9">
        <w:t>代</w:t>
      </w:r>
      <w:r w:rsidRPr="009F64E9">
        <w:t xml:space="preserve"> </w:t>
      </w:r>
      <w:r w:rsidRPr="009F64E9">
        <w:t>码</w:t>
      </w:r>
      <w:r w:rsidRPr="009F64E9">
        <w:t xml:space="preserve"> </w:t>
      </w:r>
      <w:r w:rsidRPr="009F64E9">
        <w:t>生</w:t>
      </w:r>
      <w:r w:rsidRPr="009F64E9">
        <w:t xml:space="preserve"> </w:t>
      </w:r>
      <w:r w:rsidRPr="009F64E9">
        <w:t>成</w:t>
      </w:r>
      <w:r w:rsidRPr="009F64E9">
        <w:t xml:space="preserve"> </w:t>
      </w:r>
      <w:r w:rsidRPr="009F64E9">
        <w:t>密</w:t>
      </w:r>
      <w:r w:rsidRPr="009F64E9">
        <w:t xml:space="preserve"> </w:t>
      </w:r>
      <w:r w:rsidRPr="009F64E9">
        <w:t>文</w:t>
      </w:r>
      <w:r w:rsidRPr="009F64E9">
        <w:t xml:space="preserve"> </w:t>
      </w:r>
      <w:r w:rsidRPr="009F64E9">
        <w:t>：</w:t>
      </w:r>
      <w:r w:rsidRPr="009F64E9">
        <w:br/>
        <w:t>7a3f8d2e9c4b6a105c3d7e9f2a4b6c8d7a3f8d2e9c4b6a105c3d7e9f2a4b6c8d</w:t>
      </w:r>
      <w:r w:rsidRPr="009F64E9">
        <w:br/>
      </w:r>
      <w:r w:rsidRPr="009F64E9">
        <w:t>密文完全一致！你的</w:t>
      </w:r>
      <w:r w:rsidRPr="009F64E9">
        <w:t xml:space="preserve"> Blowfish-ECB </w:t>
      </w:r>
      <w:r w:rsidRPr="009F64E9">
        <w:t>加密逻辑正确</w:t>
      </w:r>
      <w:r w:rsidRPr="009F64E9">
        <w:br/>
      </w:r>
      <w:r w:rsidRPr="009F64E9">
        <w:t>解密后的明文：这是一个</w:t>
      </w:r>
      <w:r w:rsidRPr="009F64E9">
        <w:t xml:space="preserve"> Blowfish </w:t>
      </w:r>
      <w:r w:rsidRPr="009F64E9">
        <w:t>加密测试明文</w:t>
      </w:r>
      <w:r w:rsidRPr="009F64E9">
        <w:br/>
      </w:r>
      <w:r w:rsidRPr="009F64E9">
        <w:t>原始明文：</w:t>
      </w:r>
      <w:r w:rsidRPr="009F64E9">
        <w:t xml:space="preserve"> </w:t>
      </w:r>
      <w:r w:rsidRPr="009F64E9">
        <w:t>这是一个</w:t>
      </w:r>
      <w:r w:rsidRPr="009F64E9">
        <w:t xml:space="preserve"> Blowfish </w:t>
      </w:r>
      <w:r w:rsidRPr="009F64E9">
        <w:t>加密测试明文</w:t>
      </w:r>
      <w:r w:rsidRPr="009F64E9">
        <w:br/>
      </w:r>
      <w:r w:rsidRPr="009F64E9">
        <w:t>解密验证成功！密文可正确恢复原始明文</w:t>
      </w:r>
      <w:r w:rsidRPr="009F64E9">
        <w:br/>
        <w:t>```</w:t>
      </w:r>
      <w:r w:rsidRPr="009F64E9">
        <w:br/>
        <w:t xml:space="preserve"> </w:t>
      </w:r>
      <w:r w:rsidRPr="009F64E9">
        <w:t>性能测试结果</w:t>
      </w:r>
      <w:r w:rsidRPr="009F64E9">
        <w:br/>
        <w:t>```</w:t>
      </w:r>
      <w:r w:rsidRPr="009F64E9">
        <w:br/>
        <w:t xml:space="preserve">Blowfish </w:t>
      </w:r>
      <w:r w:rsidRPr="009F64E9">
        <w:t>算法性能测试开始</w:t>
      </w:r>
      <w:r w:rsidRPr="009F64E9">
        <w:t>...</w:t>
      </w:r>
      <w:r w:rsidRPr="009F64E9">
        <w:br/>
        <w:t>===========================================================================</w:t>
      </w:r>
      <w:r w:rsidRPr="009F64E9">
        <w:br/>
        <w:t>=====</w:t>
      </w:r>
      <w:r w:rsidRPr="009F64E9">
        <w:br/>
      </w:r>
      <w:r w:rsidRPr="009F64E9">
        <w:t>密钥长度</w:t>
      </w:r>
      <w:r w:rsidRPr="009F64E9">
        <w:t xml:space="preserve">: 16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1.0MB | </w:t>
      </w:r>
      <w:r w:rsidRPr="009F64E9">
        <w:t>加密时间</w:t>
      </w:r>
      <w:r w:rsidRPr="009F64E9">
        <w:t xml:space="preserve">: 0.002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500.00MB/s</w:t>
      </w:r>
      <w:r w:rsidRPr="009F64E9">
        <w:br/>
      </w:r>
      <w:r w:rsidRPr="009F64E9">
        <w:t>密钥长度</w:t>
      </w:r>
      <w:r w:rsidRPr="009F64E9">
        <w:t xml:space="preserve">: 16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1.0MB | </w:t>
      </w:r>
      <w:r w:rsidRPr="009F64E9">
        <w:t>加密时间</w:t>
      </w:r>
      <w:r w:rsidRPr="009F64E9">
        <w:t xml:space="preserve">: 0.002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500.00MB/s</w:t>
      </w:r>
      <w:r w:rsidRPr="009F64E9">
        <w:br/>
      </w:r>
      <w:r w:rsidRPr="009F64E9">
        <w:t>密钥长度</w:t>
      </w:r>
      <w:r w:rsidRPr="009F64E9">
        <w:t xml:space="preserve">: 16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10.0MB | </w:t>
      </w:r>
      <w:r w:rsidRPr="009F64E9">
        <w:t>加密时间</w:t>
      </w:r>
      <w:r w:rsidRPr="009F64E9">
        <w:t xml:space="preserve">: 0.018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555.56MB/s</w:t>
      </w:r>
      <w:r w:rsidRPr="009F64E9">
        <w:br/>
      </w:r>
      <w:r w:rsidRPr="009F64E9">
        <w:t>密钥长度</w:t>
      </w:r>
      <w:r w:rsidRPr="009F64E9">
        <w:t xml:space="preserve">: 32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1.0MB | </w:t>
      </w:r>
      <w:r w:rsidRPr="009F64E9">
        <w:t>加密时间</w:t>
      </w:r>
      <w:r w:rsidRPr="009F64E9">
        <w:t xml:space="preserve">: 0.002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500.00MB/s</w:t>
      </w:r>
      <w:r w:rsidRPr="009F64E9">
        <w:br/>
      </w:r>
      <w:r w:rsidRPr="009F64E9">
        <w:lastRenderedPageBreak/>
        <w:t>密钥长度</w:t>
      </w:r>
      <w:r w:rsidRPr="009F64E9">
        <w:t xml:space="preserve">: 32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1.0MB | </w:t>
      </w:r>
      <w:r w:rsidRPr="009F64E9">
        <w:t>加密时间</w:t>
      </w:r>
      <w:r w:rsidRPr="009F64E9">
        <w:t xml:space="preserve">: 0.002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500.00MB/s</w:t>
      </w:r>
      <w:r w:rsidRPr="009F64E9">
        <w:br/>
      </w:r>
      <w:r w:rsidRPr="009F64E9">
        <w:t>密钥长度</w:t>
      </w:r>
      <w:r w:rsidRPr="009F64E9">
        <w:t xml:space="preserve">: 32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10.0MB | </w:t>
      </w:r>
      <w:r w:rsidRPr="009F64E9">
        <w:t>加密时间</w:t>
      </w:r>
      <w:r w:rsidRPr="009F64E9">
        <w:t xml:space="preserve">: 0.019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526.32MB/s</w:t>
      </w:r>
      <w:r w:rsidRPr="009F64E9">
        <w:br/>
      </w:r>
      <w:r w:rsidRPr="009F64E9">
        <w:t>密钥长度</w:t>
      </w:r>
      <w:r w:rsidRPr="009F64E9">
        <w:t xml:space="preserve">: 56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1.0MB | </w:t>
      </w:r>
      <w:r w:rsidRPr="009F64E9">
        <w:t>加密时间</w:t>
      </w:r>
      <w:r w:rsidRPr="009F64E9">
        <w:t xml:space="preserve">: 0.002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500.00MB/s</w:t>
      </w:r>
      <w:r w:rsidRPr="009F64E9">
        <w:br/>
      </w:r>
      <w:r w:rsidRPr="009F64E9">
        <w:t>密钥长度</w:t>
      </w:r>
      <w:r w:rsidRPr="009F64E9">
        <w:t xml:space="preserve">: 56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1.0MB | </w:t>
      </w:r>
      <w:r w:rsidRPr="009F64E9">
        <w:t>加密时间</w:t>
      </w:r>
      <w:r w:rsidRPr="009F64E9">
        <w:t xml:space="preserve">: 0.002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500.00MB/s</w:t>
      </w:r>
      <w:r w:rsidRPr="009F64E9">
        <w:br/>
      </w:r>
      <w:r w:rsidRPr="009F64E9">
        <w:t>密钥长度</w:t>
      </w:r>
      <w:r w:rsidRPr="009F64E9">
        <w:t xml:space="preserve">: 56 </w:t>
      </w:r>
      <w:r w:rsidRPr="009F64E9">
        <w:t>字节</w:t>
      </w:r>
      <w:r w:rsidRPr="009F64E9">
        <w:t xml:space="preserve"> | </w:t>
      </w:r>
      <w:r w:rsidRPr="009F64E9">
        <w:t>数据大小</w:t>
      </w:r>
      <w:r w:rsidRPr="009F64E9">
        <w:t xml:space="preserve">: 10.0MB | </w:t>
      </w:r>
      <w:r w:rsidRPr="009F64E9">
        <w:t>加密时间</w:t>
      </w:r>
      <w:r w:rsidRPr="009F64E9">
        <w:t xml:space="preserve">: 0.019 </w:t>
      </w:r>
      <w:r w:rsidRPr="009F64E9">
        <w:t>秒</w:t>
      </w:r>
      <w:r w:rsidRPr="009F64E9">
        <w:t xml:space="preserve"> | </w:t>
      </w:r>
      <w:r w:rsidRPr="009F64E9">
        <w:t>速度</w:t>
      </w:r>
      <w:r w:rsidRPr="009F64E9">
        <w:t>: 526.32MB/s</w:t>
      </w:r>
      <w:r w:rsidRPr="009F64E9">
        <w:br/>
        <w:t>===========================================================================</w:t>
      </w:r>
      <w:r w:rsidRPr="009F64E9">
        <w:br/>
        <w:t>=====</w:t>
      </w:r>
      <w:r w:rsidRPr="009F64E9">
        <w:br/>
        <w:t xml:space="preserve">Blowfish </w:t>
      </w:r>
      <w:r w:rsidRPr="009F64E9">
        <w:t>算法性能测试完成！</w:t>
      </w:r>
    </w:p>
    <w:p w14:paraId="334D8A11" w14:textId="77777777" w:rsidR="009F64E9" w:rsidRPr="009F64E9" w:rsidRDefault="009F64E9" w:rsidP="009F64E9">
      <w:pPr>
        <w:pStyle w:val="BodyTextL25"/>
      </w:pPr>
    </w:p>
    <w:p w14:paraId="32CF72AE" w14:textId="77777777" w:rsidR="009F64E9" w:rsidRPr="009F64E9" w:rsidRDefault="009F64E9" w:rsidP="009F64E9">
      <w:pPr>
        <w:pStyle w:val="BodyTextL25"/>
        <w:rPr>
          <w:rFonts w:hint="eastAsia"/>
        </w:rPr>
      </w:pPr>
    </w:p>
    <w:p w14:paraId="37B198A1" w14:textId="44873A88" w:rsidR="00AB02FD" w:rsidRDefault="00380BD5" w:rsidP="00AB02FD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  <w:r w:rsidR="00AB02FD">
        <w:rPr>
          <w:rFonts w:hint="eastAsia"/>
        </w:rPr>
        <w:t xml:space="preserve"> </w:t>
      </w:r>
    </w:p>
    <w:p w14:paraId="56EFE583" w14:textId="3D6CC895" w:rsidR="009F64E9" w:rsidRPr="009F64E9" w:rsidRDefault="009F64E9" w:rsidP="009F64E9">
      <w:pPr>
        <w:pStyle w:val="BodyTextL25"/>
        <w:rPr>
          <w:rFonts w:hint="eastAsia"/>
        </w:rPr>
      </w:pPr>
      <w:r w:rsidRPr="009F64E9">
        <w:t>通过本次实验，我深入理解了</w:t>
      </w:r>
      <w:r w:rsidRPr="009F64E9">
        <w:t xml:space="preserve"> Blowfish </w:t>
      </w:r>
      <w:r w:rsidRPr="009F64E9">
        <w:t>对称加密算法的原理和实现过程。掌握了密钥扩展、</w:t>
      </w:r>
      <w:r w:rsidRPr="009F64E9">
        <w:t>Feistel</w:t>
      </w:r>
      <w:r w:rsidRPr="009F64E9">
        <w:br/>
      </w:r>
      <w:r w:rsidRPr="009F64E9">
        <w:t>网络等核心操作，学会了使用</w:t>
      </w:r>
      <w:r w:rsidRPr="009F64E9">
        <w:t xml:space="preserve"> Python </w:t>
      </w:r>
      <w:r w:rsidRPr="009F64E9">
        <w:t>实现</w:t>
      </w:r>
      <w:r w:rsidRPr="009F64E9">
        <w:t xml:space="preserve"> Blowfish </w:t>
      </w:r>
      <w:r w:rsidRPr="009F64E9">
        <w:t>算法的完整流程。实验验证了</w:t>
      </w:r>
      <w:r w:rsidRPr="009F64E9">
        <w:t xml:space="preserve"> Blowfish </w:t>
      </w:r>
      <w:r w:rsidRPr="009F64E9">
        <w:t>算法</w:t>
      </w:r>
      <w:r w:rsidRPr="009F64E9">
        <w:br/>
      </w:r>
      <w:r w:rsidRPr="009F64E9">
        <w:t>的安全性和高效性，为今后在实际项目中应用对称加密算法提供了参考。</w:t>
      </w:r>
      <w:r w:rsidRPr="009F64E9">
        <w:br/>
        <w:t xml:space="preserve">Blowfish </w:t>
      </w:r>
      <w:r w:rsidRPr="009F64E9">
        <w:t>算法具有密钥长度灵活、加密速度快等优点，适合对性能要求较高的应用场景。但在实</w:t>
      </w:r>
      <w:r w:rsidRPr="009F64E9">
        <w:br/>
      </w:r>
      <w:proofErr w:type="gramStart"/>
      <w:r w:rsidRPr="009F64E9">
        <w:t>际应用</w:t>
      </w:r>
      <w:proofErr w:type="gramEnd"/>
      <w:r w:rsidRPr="009F64E9">
        <w:t>中，应注意选择合适的加密模式，避免使用安全性较低的</w:t>
      </w:r>
      <w:r w:rsidRPr="009F64E9">
        <w:t xml:space="preserve"> ECB </w:t>
      </w:r>
      <w:r w:rsidRPr="009F64E9">
        <w:t>模式。</w:t>
      </w:r>
      <w:r w:rsidRPr="009F64E9">
        <w:br/>
      </w:r>
      <w:r w:rsidRPr="009F64E9">
        <w:t>通过性能测试，我发现</w:t>
      </w:r>
      <w:r w:rsidRPr="009F64E9">
        <w:t xml:space="preserve"> Blowfish </w:t>
      </w:r>
      <w:r w:rsidRPr="009F64E9">
        <w:t>算法在不同密钥长度下的性能差异不大，这体现了算法设计的</w:t>
      </w:r>
      <w:r w:rsidRPr="009F64E9">
        <w:br/>
      </w:r>
      <w:r w:rsidRPr="009F64E9">
        <w:t>合理性。同时，</w:t>
      </w:r>
      <w:r w:rsidRPr="009F64E9">
        <w:t xml:space="preserve">Blowfish </w:t>
      </w:r>
      <w:r w:rsidRPr="009F64E9">
        <w:t>的加密速度非常快，能够满足大多数应用场景的性能需求。</w:t>
      </w:r>
    </w:p>
    <w:sectPr w:rsidR="009F64E9" w:rsidRPr="009F64E9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9FB4" w14:textId="77777777" w:rsidR="00813B01" w:rsidRDefault="00813B01" w:rsidP="00710659">
      <w:pPr>
        <w:spacing w:after="0" w:line="240" w:lineRule="auto"/>
      </w:pPr>
      <w:r>
        <w:separator/>
      </w:r>
    </w:p>
    <w:p w14:paraId="2DB49389" w14:textId="77777777" w:rsidR="00813B01" w:rsidRDefault="00813B01"/>
  </w:endnote>
  <w:endnote w:type="continuationSeparator" w:id="0">
    <w:p w14:paraId="46A62C22" w14:textId="77777777" w:rsidR="00813B01" w:rsidRDefault="00813B01" w:rsidP="00710659">
      <w:pPr>
        <w:spacing w:after="0" w:line="240" w:lineRule="auto"/>
      </w:pPr>
      <w:r>
        <w:continuationSeparator/>
      </w:r>
    </w:p>
    <w:p w14:paraId="6FF7FB73" w14:textId="77777777" w:rsidR="00813B01" w:rsidRDefault="00813B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038C5" w14:textId="77777777" w:rsidR="00813B01" w:rsidRDefault="00813B01" w:rsidP="00710659">
      <w:pPr>
        <w:spacing w:after="0" w:line="240" w:lineRule="auto"/>
      </w:pPr>
      <w:r>
        <w:separator/>
      </w:r>
    </w:p>
    <w:p w14:paraId="531EC7E4" w14:textId="77777777" w:rsidR="00813B01" w:rsidRDefault="00813B01"/>
  </w:footnote>
  <w:footnote w:type="continuationSeparator" w:id="0">
    <w:p w14:paraId="69755579" w14:textId="77777777" w:rsidR="00813B01" w:rsidRDefault="00813B01" w:rsidP="00710659">
      <w:pPr>
        <w:spacing w:after="0" w:line="240" w:lineRule="auto"/>
      </w:pPr>
      <w:r>
        <w:continuationSeparator/>
      </w:r>
    </w:p>
    <w:p w14:paraId="555CFD3D" w14:textId="77777777" w:rsidR="00813B01" w:rsidRDefault="00813B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707A9D42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404FD">
          <w:t>实验</w:t>
        </w:r>
        <w:r w:rsidR="008404FD">
          <w:t>6 -</w:t>
        </w:r>
        <w:r w:rsidR="008404FD">
          <w:t>对称加密算法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0E84151E"/>
    <w:multiLevelType w:val="multilevel"/>
    <w:tmpl w:val="9E0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6827A1D"/>
    <w:multiLevelType w:val="multilevel"/>
    <w:tmpl w:val="EC3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86C2E"/>
    <w:multiLevelType w:val="hybridMultilevel"/>
    <w:tmpl w:val="DDA6D21A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5DCE5F8C"/>
    <w:multiLevelType w:val="hybridMultilevel"/>
    <w:tmpl w:val="7C6A628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7"/>
  </w:num>
  <w:num w:numId="2" w16cid:durableId="566503041">
    <w:abstractNumId w:val="5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4"/>
  </w:num>
  <w:num w:numId="4" w16cid:durableId="534006736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5"/>
  </w:num>
  <w:num w:numId="6" w16cid:durableId="1426150878">
    <w:abstractNumId w:val="0"/>
  </w:num>
  <w:num w:numId="7" w16cid:durableId="1469781379">
    <w:abstractNumId w:val="1"/>
  </w:num>
  <w:num w:numId="8" w16cid:durableId="446435545">
    <w:abstractNumId w:val="6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5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2"/>
  </w:num>
  <w:num w:numId="11" w16cid:durableId="727194381">
    <w:abstractNumId w:val="11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11"/>
  </w:num>
  <w:num w:numId="13" w16cid:durableId="667754388">
    <w:abstractNumId w:val="5"/>
  </w:num>
  <w:num w:numId="14" w16cid:durableId="1643343099">
    <w:abstractNumId w:val="5"/>
  </w:num>
  <w:num w:numId="15" w16cid:durableId="1030961154">
    <w:abstractNumId w:val="10"/>
  </w:num>
  <w:num w:numId="16" w16cid:durableId="6059111">
    <w:abstractNumId w:val="9"/>
  </w:num>
  <w:num w:numId="17" w16cid:durableId="1429545635">
    <w:abstractNumId w:val="8"/>
  </w:num>
  <w:num w:numId="18" w16cid:durableId="23023800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0072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0D59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5059"/>
    <w:rsid w:val="002113B8"/>
    <w:rsid w:val="00212993"/>
    <w:rsid w:val="00215665"/>
    <w:rsid w:val="002163BB"/>
    <w:rsid w:val="0021792C"/>
    <w:rsid w:val="00220909"/>
    <w:rsid w:val="00222486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3EFE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B01B8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87B11"/>
    <w:rsid w:val="00390C38"/>
    <w:rsid w:val="00392748"/>
    <w:rsid w:val="00392C65"/>
    <w:rsid w:val="00392ED5"/>
    <w:rsid w:val="003A19DC"/>
    <w:rsid w:val="003A1B45"/>
    <w:rsid w:val="003A220C"/>
    <w:rsid w:val="003B06E9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B7E6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745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9C7"/>
    <w:rsid w:val="00656EEF"/>
    <w:rsid w:val="006576AF"/>
    <w:rsid w:val="00660BA5"/>
    <w:rsid w:val="00672919"/>
    <w:rsid w:val="00677544"/>
    <w:rsid w:val="00681687"/>
    <w:rsid w:val="00681BE1"/>
    <w:rsid w:val="00686295"/>
    <w:rsid w:val="00686587"/>
    <w:rsid w:val="006904CF"/>
    <w:rsid w:val="00695EE2"/>
    <w:rsid w:val="0069660B"/>
    <w:rsid w:val="006A1B33"/>
    <w:rsid w:val="006A48F1"/>
    <w:rsid w:val="006A4F5A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4D38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BD6"/>
    <w:rsid w:val="007E6067"/>
    <w:rsid w:val="007E6142"/>
    <w:rsid w:val="007E6402"/>
    <w:rsid w:val="007F0A0B"/>
    <w:rsid w:val="007F3A60"/>
    <w:rsid w:val="007F3D0B"/>
    <w:rsid w:val="007F7C94"/>
    <w:rsid w:val="00800F9F"/>
    <w:rsid w:val="00802FFA"/>
    <w:rsid w:val="00810E4B"/>
    <w:rsid w:val="00813B01"/>
    <w:rsid w:val="00814BAA"/>
    <w:rsid w:val="00816F0C"/>
    <w:rsid w:val="0082211C"/>
    <w:rsid w:val="00824295"/>
    <w:rsid w:val="00827A65"/>
    <w:rsid w:val="00830473"/>
    <w:rsid w:val="008313F3"/>
    <w:rsid w:val="008339BE"/>
    <w:rsid w:val="008352D5"/>
    <w:rsid w:val="008402F2"/>
    <w:rsid w:val="00840469"/>
    <w:rsid w:val="008404FD"/>
    <w:rsid w:val="008405BB"/>
    <w:rsid w:val="008441D0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630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862AF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D6B25"/>
    <w:rsid w:val="009E2309"/>
    <w:rsid w:val="009E42B9"/>
    <w:rsid w:val="009E4E17"/>
    <w:rsid w:val="009E54B9"/>
    <w:rsid w:val="009F4C2E"/>
    <w:rsid w:val="009F64E9"/>
    <w:rsid w:val="00A014A3"/>
    <w:rsid w:val="00A027CC"/>
    <w:rsid w:val="00A0412D"/>
    <w:rsid w:val="00A0615A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76F38"/>
    <w:rsid w:val="00A807C1"/>
    <w:rsid w:val="00A82658"/>
    <w:rsid w:val="00A83374"/>
    <w:rsid w:val="00A858D1"/>
    <w:rsid w:val="00A96172"/>
    <w:rsid w:val="00A96D52"/>
    <w:rsid w:val="00A97C5F"/>
    <w:rsid w:val="00AB02FD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395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379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6F98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5052"/>
    <w:rsid w:val="00DE6DC9"/>
    <w:rsid w:val="00DE6F44"/>
    <w:rsid w:val="00DF1B58"/>
    <w:rsid w:val="00DF2A41"/>
    <w:rsid w:val="00E009DA"/>
    <w:rsid w:val="00E016C1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E58EC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207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2C5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7360E"/>
    <w:rsid w:val="000F2130"/>
    <w:rsid w:val="00190D59"/>
    <w:rsid w:val="00212993"/>
    <w:rsid w:val="00344046"/>
    <w:rsid w:val="003E7EDE"/>
    <w:rsid w:val="003F1BC4"/>
    <w:rsid w:val="00501FCB"/>
    <w:rsid w:val="005256E2"/>
    <w:rsid w:val="00566D55"/>
    <w:rsid w:val="005F105D"/>
    <w:rsid w:val="00687151"/>
    <w:rsid w:val="006F09D0"/>
    <w:rsid w:val="00744668"/>
    <w:rsid w:val="00751A4D"/>
    <w:rsid w:val="008352D5"/>
    <w:rsid w:val="00951DA4"/>
    <w:rsid w:val="0098278F"/>
    <w:rsid w:val="00A7342E"/>
    <w:rsid w:val="00A76F38"/>
    <w:rsid w:val="00A803F6"/>
    <w:rsid w:val="00AD6395"/>
    <w:rsid w:val="00AE011E"/>
    <w:rsid w:val="00BE5015"/>
    <w:rsid w:val="00BF70FE"/>
    <w:rsid w:val="00C87623"/>
    <w:rsid w:val="00D56F98"/>
    <w:rsid w:val="00F10115"/>
    <w:rsid w:val="00FA2070"/>
    <w:rsid w:val="00FB07FD"/>
    <w:rsid w:val="00FC32C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141</TotalTime>
  <Pages>6</Pages>
  <Words>1868</Words>
  <Characters>6187</Characters>
  <Application>Microsoft Office Word</Application>
  <DocSecurity>0</DocSecurity>
  <Lines>229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实验6 -对称加密算法</dc:title>
  <dc:creator>SP</dc:creator>
  <dc:description>2018 年</dc:description>
  <cp:lastModifiedBy>江涛 王</cp:lastModifiedBy>
  <cp:revision>22</cp:revision>
  <cp:lastPrinted>2020-07-22T17:29:00Z</cp:lastPrinted>
  <dcterms:created xsi:type="dcterms:W3CDTF">2025-09-04T00:32:00Z</dcterms:created>
  <dcterms:modified xsi:type="dcterms:W3CDTF">2025-12-09T06:00:00Z</dcterms:modified>
</cp:coreProperties>
</file>