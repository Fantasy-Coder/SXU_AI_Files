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3543D523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8404FD">
            <w:rPr>
              <w:rFonts w:hint="eastAsia"/>
            </w:rPr>
            <w:t>6</w:t>
          </w:r>
          <w:r w:rsidR="00036824">
            <w:rPr>
              <w:rFonts w:hint="eastAsia"/>
            </w:rPr>
            <w:t xml:space="preserve"> -</w:t>
          </w:r>
          <w:r w:rsidR="008404FD">
            <w:rPr>
              <w:rFonts w:hint="eastAsia"/>
            </w:rPr>
            <w:t>对称加密算法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6322FCB2" w:rsidR="003734BA" w:rsidRPr="0047026E" w:rsidRDefault="003734BA" w:rsidP="003734BA">
      <w:pPr>
        <w:pStyle w:val="BodyTextL25Bold"/>
      </w:pPr>
      <w:r>
        <w:t>1</w:t>
      </w:r>
      <w:r w:rsidR="006569C7">
        <w:rPr>
          <w:rFonts w:hint="eastAsia"/>
        </w:rPr>
        <w:t>．熟悉和掌握对称加密算法的原理及实现过程</w:t>
      </w:r>
    </w:p>
    <w:p w14:paraId="5BC23DF1" w14:textId="0772A0A8" w:rsidR="003734BA" w:rsidRDefault="003734BA" w:rsidP="003734BA">
      <w:pPr>
        <w:pStyle w:val="BodyTextL25Bold"/>
      </w:pPr>
      <w:r>
        <w:t>2</w:t>
      </w:r>
      <w:r w:rsidR="006569C7">
        <w:rPr>
          <w:rFonts w:hint="eastAsia"/>
        </w:rPr>
        <w:t>．掌握对称加密算法的置换方法</w:t>
      </w:r>
    </w:p>
    <w:p w14:paraId="6EB2BEDF" w14:textId="27A7B0E9" w:rsidR="006569C7" w:rsidRPr="0047026E" w:rsidRDefault="006569C7" w:rsidP="003734BA">
      <w:pPr>
        <w:pStyle w:val="BodyTextL25Bold"/>
      </w:pPr>
      <w:r>
        <w:rPr>
          <w:rFonts w:hint="eastAsia"/>
        </w:rPr>
        <w:t>3</w:t>
      </w:r>
      <w:r w:rsidR="009862AF">
        <w:rPr>
          <w:rFonts w:hint="eastAsia"/>
        </w:rPr>
        <w:t>．</w:t>
      </w:r>
      <w:r>
        <w:rPr>
          <w:rFonts w:hint="eastAsia"/>
        </w:rPr>
        <w:t>掌握使用一定的编码开发工具实现对称加密算法加密主要过程（对具体的开发平台和工具不做要求）</w:t>
      </w:r>
    </w:p>
    <w:p w14:paraId="45CF251C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14B310D0" w14:textId="39934486" w:rsidR="003734BA" w:rsidRDefault="00222486" w:rsidP="00222486">
      <w:pPr>
        <w:pStyle w:val="BodyTextL25"/>
      </w:pPr>
      <w:r>
        <w:rPr>
          <w:rFonts w:hint="eastAsia"/>
        </w:rPr>
        <w:t>为了满足信息安全领域中保护数据机密性的需求，对加密算法的研究日益增加。对称加密算法是信息安全领域中的基础概念，它主要关注如何保护数据的机密性。这种加密方法的特点在于加密和解密使用相同的密钥，使得信息在传输或存储时不易被未经授权的第三方获取。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102A69AA" w:rsidR="003734BA" w:rsidRPr="00436522" w:rsidRDefault="006569C7" w:rsidP="00436522">
      <w:pPr>
        <w:pStyle w:val="Bulletlevel1"/>
      </w:pPr>
      <w:r>
        <w:rPr>
          <w:rFonts w:hint="eastAsia"/>
        </w:rPr>
        <w:t>运行</w:t>
      </w:r>
      <w:r>
        <w:rPr>
          <w:rFonts w:hint="eastAsia"/>
        </w:rPr>
        <w:t>Windows</w:t>
      </w:r>
      <w:r>
        <w:rPr>
          <w:rFonts w:hint="eastAsia"/>
        </w:rPr>
        <w:t>或</w:t>
      </w:r>
      <w:r w:rsidR="00263EFE">
        <w:rPr>
          <w:rFonts w:hint="eastAsia"/>
        </w:rPr>
        <w:t>Linux</w:t>
      </w:r>
      <w:r w:rsidR="00263EFE">
        <w:rPr>
          <w:rFonts w:hint="eastAsia"/>
        </w:rPr>
        <w:t>操作系统的</w:t>
      </w:r>
      <w:r w:rsidR="00263EFE">
        <w:rPr>
          <w:rFonts w:hint="eastAsia"/>
        </w:rPr>
        <w:t>PC</w:t>
      </w:r>
    </w:p>
    <w:p w14:paraId="2BB590CB" w14:textId="0F323964" w:rsidR="003734BA" w:rsidRDefault="00263EFE" w:rsidP="00436522">
      <w:pPr>
        <w:pStyle w:val="Bulletlevel1"/>
      </w:pPr>
      <w:r>
        <w:rPr>
          <w:rFonts w:hint="eastAsia"/>
        </w:rPr>
        <w:t>具有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、</w:t>
      </w:r>
      <w:r>
        <w:rPr>
          <w:rFonts w:hint="eastAsia"/>
        </w:rPr>
        <w:t>VC</w:t>
      </w:r>
      <w:r>
        <w:rPr>
          <w:rFonts w:hint="eastAsia"/>
        </w:rPr>
        <w:t>等</w:t>
      </w:r>
      <w:r>
        <w:rPr>
          <w:rFonts w:hint="eastAsia"/>
        </w:rPr>
        <w:t>C</w:t>
      </w:r>
      <w:r>
        <w:rPr>
          <w:rFonts w:hint="eastAsia"/>
        </w:rPr>
        <w:t>语言编译环境</w:t>
      </w:r>
    </w:p>
    <w:p w14:paraId="2DC83FC4" w14:textId="3845E5FF" w:rsidR="00125806" w:rsidRDefault="005A6745" w:rsidP="00D452F4">
      <w:pPr>
        <w:pStyle w:val="1"/>
      </w:pPr>
      <w:r>
        <w:rPr>
          <w:rFonts w:hint="eastAsia"/>
        </w:rPr>
        <w:t>实验原理</w:t>
      </w:r>
    </w:p>
    <w:p w14:paraId="4BDFE872" w14:textId="794EA4AD" w:rsidR="00205059" w:rsidRPr="00205059" w:rsidRDefault="00205059" w:rsidP="00205059">
      <w:pPr>
        <w:pStyle w:val="BodyTextL25"/>
      </w:pPr>
      <w:r w:rsidRPr="00205059">
        <w:t xml:space="preserve">AES </w:t>
      </w:r>
      <w:r w:rsidRPr="00205059">
        <w:t>算法原理</w:t>
      </w:r>
    </w:p>
    <w:p w14:paraId="67E52844" w14:textId="77777777" w:rsidR="00205059" w:rsidRPr="00205059" w:rsidRDefault="00205059" w:rsidP="00205059">
      <w:pPr>
        <w:pStyle w:val="BodyTextL25"/>
      </w:pPr>
      <w:r w:rsidRPr="00205059">
        <w:t>AES</w:t>
      </w:r>
      <w:r w:rsidRPr="00205059">
        <w:t>（</w:t>
      </w:r>
      <w:r w:rsidRPr="00205059">
        <w:t>Advanced Encryption Standard</w:t>
      </w:r>
      <w:r w:rsidRPr="00205059">
        <w:t>）是美国国家标准与技术研究院（</w:t>
      </w:r>
      <w:r w:rsidRPr="00205059">
        <w:t>NIST</w:t>
      </w:r>
      <w:r w:rsidRPr="00205059">
        <w:t>）于</w:t>
      </w:r>
      <w:r w:rsidRPr="00205059">
        <w:t xml:space="preserve"> 2001 </w:t>
      </w:r>
      <w:r w:rsidRPr="00205059">
        <w:t>年发布的高级加密标准，它是一种对称分组密码算法。</w:t>
      </w:r>
    </w:p>
    <w:p w14:paraId="330C2C2C" w14:textId="1768202E" w:rsidR="003734BA" w:rsidRDefault="008441D0" w:rsidP="008441D0">
      <w:pPr>
        <w:pStyle w:val="2"/>
        <w:numPr>
          <w:ilvl w:val="0"/>
          <w:numId w:val="0"/>
        </w:numPr>
      </w:pPr>
      <w:r>
        <w:rPr>
          <w:rFonts w:hint="eastAsia"/>
        </w:rPr>
        <w:t>实验</w:t>
      </w:r>
      <w:r w:rsidR="004B7E6F">
        <w:rPr>
          <w:rFonts w:hint="eastAsia"/>
        </w:rPr>
        <w:t>流</w:t>
      </w:r>
    </w:p>
    <w:p w14:paraId="777940A4" w14:textId="10A732A5" w:rsidR="00205059" w:rsidRPr="00205059" w:rsidRDefault="00205059" w:rsidP="00205059">
      <w:pPr>
        <w:pStyle w:val="BodyTextL25"/>
      </w:pPr>
      <w:r w:rsidRPr="00205059">
        <w:t>明文</w:t>
      </w:r>
      <w:r w:rsidRPr="00205059">
        <w:t xml:space="preserve"> → </w:t>
      </w:r>
      <w:r w:rsidRPr="00205059">
        <w:t>密钥扩展</w:t>
      </w:r>
      <w:r w:rsidRPr="00205059">
        <w:t xml:space="preserve"> → </w:t>
      </w:r>
      <w:r w:rsidRPr="00205059">
        <w:t>初始轮密钥加</w:t>
      </w:r>
      <w:r w:rsidRPr="00205059">
        <w:t xml:space="preserve"> → </w:t>
      </w:r>
      <w:r w:rsidRPr="00205059">
        <w:t>多轮加密操作</w:t>
      </w:r>
      <w:r w:rsidRPr="00205059">
        <w:t xml:space="preserve"> → </w:t>
      </w:r>
      <w:r w:rsidRPr="00205059">
        <w:t>最终轮</w:t>
      </w:r>
      <w:r w:rsidRPr="00205059">
        <w:t xml:space="preserve"> → </w:t>
      </w:r>
      <w:r w:rsidRPr="00205059">
        <w:t>密文</w:t>
      </w:r>
    </w:p>
    <w:p w14:paraId="01B1C28D" w14:textId="77777777" w:rsidR="00205059" w:rsidRPr="00205059" w:rsidRDefault="00205059" w:rsidP="00205059">
      <w:pPr>
        <w:pStyle w:val="BodyTextL25"/>
      </w:pPr>
      <w:r w:rsidRPr="00205059">
        <w:t>↓​</w:t>
      </w:r>
    </w:p>
    <w:p w14:paraId="1B814F27" w14:textId="77777777" w:rsidR="00205059" w:rsidRPr="00205059" w:rsidRDefault="00205059" w:rsidP="00205059">
      <w:pPr>
        <w:pStyle w:val="BodyTextL25"/>
      </w:pPr>
      <w:r w:rsidRPr="00205059">
        <w:t>字节替换</w:t>
      </w:r>
      <w:r w:rsidRPr="00205059">
        <w:t xml:space="preserve"> → </w:t>
      </w:r>
      <w:r w:rsidRPr="00205059">
        <w:t>行移位</w:t>
      </w:r>
      <w:r w:rsidRPr="00205059">
        <w:t xml:space="preserve"> → </w:t>
      </w:r>
      <w:r w:rsidRPr="00205059">
        <w:t>列混淆</w:t>
      </w:r>
      <w:r w:rsidRPr="00205059">
        <w:t xml:space="preserve"> → </w:t>
      </w:r>
      <w:r w:rsidRPr="00205059">
        <w:t>轮密钥加</w:t>
      </w:r>
    </w:p>
    <w:p w14:paraId="442A35D5" w14:textId="77777777" w:rsidR="00205059" w:rsidRPr="00205059" w:rsidRDefault="00205059" w:rsidP="00205059">
      <w:pPr>
        <w:pStyle w:val="BodyTextL25"/>
      </w:pPr>
    </w:p>
    <w:p w14:paraId="37A8995D" w14:textId="6582BBB1" w:rsidR="003734BA" w:rsidRDefault="003734BA" w:rsidP="002A6578">
      <w:pPr>
        <w:pStyle w:val="3"/>
      </w:pPr>
    </w:p>
    <w:p w14:paraId="48CE8309" w14:textId="51647EFA" w:rsidR="00205059" w:rsidRPr="00205059" w:rsidRDefault="00205059" w:rsidP="00205059">
      <w:r w:rsidRPr="00205059">
        <w:rPr>
          <w:rFonts w:hint="eastAsia"/>
        </w:rPr>
        <w:t>密钥扩展</w:t>
      </w:r>
    </w:p>
    <w:p w14:paraId="129AECF8" w14:textId="3585BE32" w:rsidR="006A4F5A" w:rsidRPr="006A4F5A" w:rsidRDefault="00205059" w:rsidP="00205059">
      <w:r w:rsidRPr="00205059">
        <w:rPr>
          <w:rFonts w:hint="eastAsia"/>
        </w:rPr>
        <w:t>将原始密钥扩展为多个轮密钥，用于每一轮的加密操作。</w:t>
      </w:r>
    </w:p>
    <w:p w14:paraId="3AF26175" w14:textId="2E2A42BB" w:rsidR="003734BA" w:rsidRPr="00BA5235" w:rsidRDefault="003734BA" w:rsidP="002A6578">
      <w:pPr>
        <w:pStyle w:val="3"/>
      </w:pPr>
    </w:p>
    <w:p w14:paraId="24F99BFF" w14:textId="12DD5DCF" w:rsidR="00205059" w:rsidRPr="00205059" w:rsidRDefault="00205059" w:rsidP="00205059">
      <w:pPr>
        <w:pStyle w:val="SubStepAlpha"/>
        <w:numPr>
          <w:ilvl w:val="0"/>
          <w:numId w:val="0"/>
        </w:numPr>
      </w:pPr>
      <w:r w:rsidRPr="00205059">
        <w:t>初始轮密钥加</w:t>
      </w:r>
    </w:p>
    <w:p w14:paraId="7F91984C" w14:textId="28A0D0E8" w:rsidR="003734BA" w:rsidRPr="00205059" w:rsidRDefault="00205059" w:rsidP="00205059">
      <w:pPr>
        <w:pStyle w:val="SubStepAlpha"/>
        <w:numPr>
          <w:ilvl w:val="0"/>
          <w:numId w:val="0"/>
        </w:numPr>
      </w:pPr>
      <w:r w:rsidRPr="00205059">
        <w:t>将明文与第一个轮密钥进行异或操作。</w:t>
      </w:r>
    </w:p>
    <w:p w14:paraId="59C7D773" w14:textId="77777777" w:rsidR="00A0615A" w:rsidRPr="00A0615A" w:rsidRDefault="00A0615A" w:rsidP="00205059">
      <w:pPr>
        <w:pStyle w:val="3"/>
      </w:pPr>
    </w:p>
    <w:p w14:paraId="52E75E54" w14:textId="76B0054A" w:rsidR="00205059" w:rsidRPr="00205059" w:rsidRDefault="00205059" w:rsidP="00A0615A">
      <w:r w:rsidRPr="00205059">
        <w:rPr>
          <w:rFonts w:asciiTheme="minorEastAsia" w:hAnsiTheme="minorEastAsia"/>
        </w:rPr>
        <w:t>主加密轮（10 轮）</w:t>
      </w:r>
      <w:r w:rsidRPr="00205059">
        <w:rPr>
          <w:sz w:val="20"/>
        </w:rPr>
        <w:t>轮</w:t>
      </w:r>
      <w:r w:rsidRPr="00205059">
        <w:rPr>
          <w:sz w:val="20"/>
        </w:rPr>
        <w:t xml:space="preserve"> 1-9</w:t>
      </w:r>
      <w:r w:rsidRPr="00205059">
        <w:rPr>
          <w:sz w:val="20"/>
        </w:rPr>
        <w:t>：字节替换</w:t>
      </w:r>
      <w:r w:rsidRPr="00205059">
        <w:rPr>
          <w:sz w:val="20"/>
        </w:rPr>
        <w:t xml:space="preserve"> → </w:t>
      </w:r>
      <w:r w:rsidRPr="00205059">
        <w:rPr>
          <w:sz w:val="20"/>
        </w:rPr>
        <w:t>行移位</w:t>
      </w:r>
      <w:r w:rsidRPr="00205059">
        <w:rPr>
          <w:sz w:val="20"/>
        </w:rPr>
        <w:t xml:space="preserve"> → </w:t>
      </w:r>
      <w:r w:rsidRPr="00205059">
        <w:rPr>
          <w:sz w:val="20"/>
        </w:rPr>
        <w:t>列混淆</w:t>
      </w:r>
      <w:r w:rsidRPr="00205059">
        <w:rPr>
          <w:sz w:val="20"/>
        </w:rPr>
        <w:t xml:space="preserve"> → </w:t>
      </w:r>
      <w:r w:rsidRPr="00205059">
        <w:rPr>
          <w:sz w:val="20"/>
        </w:rPr>
        <w:t>轮密钥加</w:t>
      </w:r>
      <w:r w:rsidRPr="00205059">
        <w:rPr>
          <w:sz w:val="20"/>
        </w:rPr>
        <w:t>​</w:t>
      </w:r>
      <w:r w:rsidRPr="00205059">
        <w:rPr>
          <w:sz w:val="20"/>
        </w:rPr>
        <w:t>轮</w:t>
      </w:r>
      <w:r w:rsidRPr="00205059">
        <w:rPr>
          <w:sz w:val="20"/>
        </w:rPr>
        <w:t xml:space="preserve"> 10</w:t>
      </w:r>
      <w:r w:rsidRPr="00205059">
        <w:rPr>
          <w:sz w:val="20"/>
        </w:rPr>
        <w:t>：字节替换</w:t>
      </w:r>
      <w:r w:rsidRPr="00205059">
        <w:rPr>
          <w:sz w:val="20"/>
        </w:rPr>
        <w:t xml:space="preserve"> → </w:t>
      </w:r>
      <w:r w:rsidRPr="00205059">
        <w:rPr>
          <w:sz w:val="20"/>
        </w:rPr>
        <w:t>行移位</w:t>
      </w:r>
      <w:r w:rsidRPr="00205059">
        <w:rPr>
          <w:sz w:val="20"/>
        </w:rPr>
        <w:t xml:space="preserve"> → </w:t>
      </w:r>
      <w:r w:rsidRPr="00205059">
        <w:rPr>
          <w:sz w:val="20"/>
        </w:rPr>
        <w:t>轮密钥加（无列混淆）</w:t>
      </w:r>
    </w:p>
    <w:p w14:paraId="5F7F104A" w14:textId="77777777" w:rsidR="00A0615A" w:rsidRDefault="00A0615A" w:rsidP="00205059">
      <w:pPr>
        <w:pStyle w:val="3"/>
      </w:pPr>
    </w:p>
    <w:p w14:paraId="5D1D46A1" w14:textId="62A14273" w:rsidR="00205059" w:rsidRPr="00A0615A" w:rsidRDefault="00205059" w:rsidP="00A0615A">
      <w:pPr>
        <w:rPr>
          <w:rFonts w:asciiTheme="minorEastAsia" w:hAnsiTheme="minorEastAsia" w:hint="eastAsia"/>
        </w:rPr>
      </w:pPr>
      <w:r w:rsidRPr="00A0615A">
        <w:rPr>
          <w:rFonts w:asciiTheme="minorEastAsia" w:hAnsiTheme="minorEastAsia" w:hint="eastAsia"/>
        </w:rPr>
        <w:t>输出密文</w:t>
      </w:r>
    </w:p>
    <w:p w14:paraId="77FABF6E" w14:textId="472B86E6" w:rsidR="00205059" w:rsidRPr="00A0615A" w:rsidRDefault="00205059" w:rsidP="00A0615A">
      <w:pPr>
        <w:rPr>
          <w:rFonts w:asciiTheme="minorEastAsia" w:hAnsiTheme="minorEastAsia" w:hint="eastAsia"/>
        </w:rPr>
      </w:pPr>
      <w:r w:rsidRPr="00A0615A">
        <w:rPr>
          <w:rFonts w:asciiTheme="minorEastAsia" w:hAnsiTheme="minorEastAsia"/>
        </w:rPr>
        <w:t>经过 10 轮加密后得到最终密文。</w:t>
      </w:r>
    </w:p>
    <w:p w14:paraId="312A342B" w14:textId="7F23F3C8" w:rsidR="000872E3" w:rsidRDefault="00800F9F" w:rsidP="00800F9F">
      <w:pPr>
        <w:pStyle w:val="2"/>
        <w:numPr>
          <w:ilvl w:val="0"/>
          <w:numId w:val="0"/>
        </w:numPr>
      </w:pPr>
      <w:r>
        <w:rPr>
          <w:rFonts w:hint="eastAsia"/>
        </w:rPr>
        <w:t>程序代码</w:t>
      </w:r>
    </w:p>
    <w:p w14:paraId="44993D1D" w14:textId="10937331" w:rsidR="00205059" w:rsidRPr="00205059" w:rsidRDefault="00205059" w:rsidP="00205059">
      <w:pPr>
        <w:pStyle w:val="BodyTextL25"/>
      </w:pPr>
      <w:proofErr w:type="gramStart"/>
      <w:r w:rsidRPr="00205059">
        <w:t>#!/</w:t>
      </w:r>
      <w:proofErr w:type="gramEnd"/>
      <w:r w:rsidRPr="00205059">
        <w:t>usr/bin/env python3</w:t>
      </w:r>
    </w:p>
    <w:p w14:paraId="45CA4DE3" w14:textId="77777777" w:rsidR="00205059" w:rsidRPr="00205059" w:rsidRDefault="00205059" w:rsidP="00205059">
      <w:pPr>
        <w:pStyle w:val="BodyTextL25"/>
      </w:pPr>
      <w:r w:rsidRPr="00205059">
        <w:t># -*- coding: utf-8 -*-</w:t>
      </w:r>
    </w:p>
    <w:p w14:paraId="7D1ADAD2" w14:textId="77777777" w:rsidR="00205059" w:rsidRPr="00205059" w:rsidRDefault="00205059" w:rsidP="00205059">
      <w:pPr>
        <w:pStyle w:val="BodyTextL25"/>
      </w:pPr>
      <w:r w:rsidRPr="00205059">
        <w:t>"""</w:t>
      </w:r>
    </w:p>
    <w:p w14:paraId="0A49B6EF" w14:textId="77777777" w:rsidR="00205059" w:rsidRPr="00205059" w:rsidRDefault="00205059" w:rsidP="00205059">
      <w:pPr>
        <w:pStyle w:val="BodyTextL25"/>
      </w:pPr>
      <w:r w:rsidRPr="00205059">
        <w:t>AES-128</w:t>
      </w:r>
      <w:r w:rsidRPr="00205059">
        <w:t>加密算法实现</w:t>
      </w:r>
    </w:p>
    <w:p w14:paraId="48FBA00D" w14:textId="77777777" w:rsidR="00205059" w:rsidRPr="00205059" w:rsidRDefault="00205059" w:rsidP="00205059">
      <w:pPr>
        <w:pStyle w:val="BodyTextL25"/>
      </w:pPr>
      <w:r w:rsidRPr="00205059">
        <w:t>作者：豆包编程助手</w:t>
      </w:r>
    </w:p>
    <w:p w14:paraId="7837F985" w14:textId="77777777" w:rsidR="00205059" w:rsidRPr="00205059" w:rsidRDefault="00205059" w:rsidP="00205059">
      <w:pPr>
        <w:pStyle w:val="BodyTextL25"/>
      </w:pPr>
      <w:r w:rsidRPr="00205059">
        <w:t>日期：</w:t>
      </w:r>
      <w:r w:rsidRPr="00205059">
        <w:t>2025</w:t>
      </w:r>
      <w:r w:rsidRPr="00205059">
        <w:t>年</w:t>
      </w:r>
      <w:r w:rsidRPr="00205059">
        <w:t>11</w:t>
      </w:r>
      <w:r w:rsidRPr="00205059">
        <w:t>月</w:t>
      </w:r>
      <w:r w:rsidRPr="00205059">
        <w:t>5</w:t>
      </w:r>
      <w:r w:rsidRPr="00205059">
        <w:t>日</w:t>
      </w:r>
    </w:p>
    <w:p w14:paraId="166C6B9D" w14:textId="77777777" w:rsidR="00205059" w:rsidRPr="00205059" w:rsidRDefault="00205059" w:rsidP="00205059">
      <w:pPr>
        <w:pStyle w:val="BodyTextL25"/>
      </w:pPr>
      <w:r w:rsidRPr="00205059">
        <w:t>"""</w:t>
      </w:r>
    </w:p>
    <w:p w14:paraId="58692918" w14:textId="77777777" w:rsidR="00205059" w:rsidRPr="00205059" w:rsidRDefault="00205059" w:rsidP="00205059">
      <w:pPr>
        <w:pStyle w:val="BodyTextL25"/>
      </w:pPr>
      <w:r w:rsidRPr="00205059">
        <w:t xml:space="preserve">import </w:t>
      </w:r>
      <w:proofErr w:type="spellStart"/>
      <w:r w:rsidRPr="00205059">
        <w:t>numpy</w:t>
      </w:r>
      <w:proofErr w:type="spellEnd"/>
      <w:r w:rsidRPr="00205059">
        <w:t xml:space="preserve"> as np</w:t>
      </w:r>
    </w:p>
    <w:p w14:paraId="555A6D5C" w14:textId="77777777" w:rsidR="00205059" w:rsidRPr="00205059" w:rsidRDefault="00205059" w:rsidP="00205059">
      <w:pPr>
        <w:pStyle w:val="BodyTextL25"/>
      </w:pPr>
      <w:r w:rsidRPr="00205059">
        <w:t>class AES:</w:t>
      </w:r>
    </w:p>
    <w:p w14:paraId="092254FE" w14:textId="77777777" w:rsidR="00205059" w:rsidRPr="00205059" w:rsidRDefault="00205059" w:rsidP="00205059">
      <w:pPr>
        <w:pStyle w:val="BodyTextL25"/>
      </w:pPr>
      <w:r w:rsidRPr="00205059">
        <w:t>def __</w:t>
      </w:r>
      <w:proofErr w:type="spellStart"/>
      <w:r w:rsidRPr="00205059">
        <w:t>init</w:t>
      </w:r>
      <w:proofErr w:type="spellEnd"/>
      <w:r w:rsidRPr="00205059">
        <w:t>_</w:t>
      </w:r>
      <w:proofErr w:type="gramStart"/>
      <w:r w:rsidRPr="00205059">
        <w:t>_(</w:t>
      </w:r>
      <w:proofErr w:type="gramEnd"/>
      <w:r w:rsidRPr="00205059">
        <w:t>self, key):</w:t>
      </w:r>
    </w:p>
    <w:p w14:paraId="05233D57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初始化</w:t>
      </w:r>
      <w:r w:rsidRPr="00205059">
        <w:t>AES</w:t>
      </w:r>
      <w:r w:rsidRPr="00205059">
        <w:t>对象，设置密钥</w:t>
      </w:r>
      <w:r w:rsidRPr="00205059">
        <w:t>"""</w:t>
      </w:r>
    </w:p>
    <w:p w14:paraId="33F4D466" w14:textId="77777777" w:rsidR="00205059" w:rsidRPr="00205059" w:rsidRDefault="00205059" w:rsidP="00205059">
      <w:pPr>
        <w:pStyle w:val="BodyTextL25"/>
      </w:pPr>
      <w:proofErr w:type="spellStart"/>
      <w:r w:rsidRPr="00205059">
        <w:t>self.Nb</w:t>
      </w:r>
      <w:proofErr w:type="spellEnd"/>
      <w:r w:rsidRPr="00205059">
        <w:t xml:space="preserve"> = 4 # </w:t>
      </w:r>
      <w:r w:rsidRPr="00205059">
        <w:t>分组大小（</w:t>
      </w:r>
      <w:r w:rsidRPr="00205059">
        <w:t>128</w:t>
      </w:r>
      <w:r w:rsidRPr="00205059">
        <w:t>位</w:t>
      </w:r>
      <w:r w:rsidRPr="00205059">
        <w:t>=4</w:t>
      </w:r>
      <w:r w:rsidRPr="00205059">
        <w:t>个字）</w:t>
      </w:r>
    </w:p>
    <w:p w14:paraId="528523D2" w14:textId="77777777" w:rsidR="00205059" w:rsidRPr="00205059" w:rsidRDefault="00205059" w:rsidP="00205059">
      <w:pPr>
        <w:pStyle w:val="BodyTextL25"/>
      </w:pPr>
      <w:proofErr w:type="spellStart"/>
      <w:r w:rsidRPr="00205059">
        <w:t>self.Nk</w:t>
      </w:r>
      <w:proofErr w:type="spellEnd"/>
      <w:r w:rsidRPr="00205059">
        <w:t xml:space="preserve"> = 4 # </w:t>
      </w:r>
      <w:r w:rsidRPr="00205059">
        <w:t>密钥大小（</w:t>
      </w:r>
      <w:r w:rsidRPr="00205059">
        <w:t>128</w:t>
      </w:r>
      <w:r w:rsidRPr="00205059">
        <w:t>位</w:t>
      </w:r>
      <w:r w:rsidRPr="00205059">
        <w:t>=4</w:t>
      </w:r>
      <w:r w:rsidRPr="00205059">
        <w:t>个字）</w:t>
      </w:r>
    </w:p>
    <w:p w14:paraId="58BC162A" w14:textId="77777777" w:rsidR="00205059" w:rsidRPr="00205059" w:rsidRDefault="00205059" w:rsidP="00205059">
      <w:pPr>
        <w:pStyle w:val="BodyTextL25"/>
      </w:pPr>
      <w:proofErr w:type="spellStart"/>
      <w:r w:rsidRPr="00205059">
        <w:t>self.Nr</w:t>
      </w:r>
      <w:proofErr w:type="spellEnd"/>
      <w:r w:rsidRPr="00205059">
        <w:t xml:space="preserve"> = 10 # </w:t>
      </w:r>
      <w:r w:rsidRPr="00205059">
        <w:t>加密轮数（</w:t>
      </w:r>
      <w:r w:rsidRPr="00205059">
        <w:t>128</w:t>
      </w:r>
      <w:r w:rsidRPr="00205059">
        <w:t>位密钥对应</w:t>
      </w:r>
      <w:r w:rsidRPr="00205059">
        <w:t>10</w:t>
      </w:r>
      <w:r w:rsidRPr="00205059">
        <w:t>轮）</w:t>
      </w:r>
    </w:p>
    <w:p w14:paraId="42AB3228" w14:textId="77777777" w:rsidR="00205059" w:rsidRPr="00205059" w:rsidRDefault="00205059" w:rsidP="00205059">
      <w:pPr>
        <w:pStyle w:val="BodyTextL25"/>
      </w:pPr>
      <w:r w:rsidRPr="00205059">
        <w:t># S</w:t>
      </w:r>
      <w:r w:rsidRPr="00205059">
        <w:t>盒（字节替换表）</w:t>
      </w:r>
    </w:p>
    <w:p w14:paraId="3CB00DC3" w14:textId="77777777" w:rsidR="00205059" w:rsidRPr="00205059" w:rsidRDefault="00205059" w:rsidP="00205059">
      <w:pPr>
        <w:pStyle w:val="BodyTextL25"/>
      </w:pPr>
      <w:proofErr w:type="spellStart"/>
      <w:proofErr w:type="gramStart"/>
      <w:r w:rsidRPr="00205059">
        <w:t>self.Sbox</w:t>
      </w:r>
      <w:proofErr w:type="spellEnd"/>
      <w:proofErr w:type="gramEnd"/>
      <w:r w:rsidRPr="00205059">
        <w:t xml:space="preserve"> = </w:t>
      </w:r>
      <w:proofErr w:type="spellStart"/>
      <w:proofErr w:type="gramStart"/>
      <w:r w:rsidRPr="00205059">
        <w:t>np.array</w:t>
      </w:r>
      <w:proofErr w:type="spellEnd"/>
      <w:proofErr w:type="gramEnd"/>
      <w:r w:rsidRPr="00205059">
        <w:t>([</w:t>
      </w:r>
    </w:p>
    <w:p w14:paraId="490CB487" w14:textId="77777777" w:rsidR="00205059" w:rsidRPr="00205059" w:rsidRDefault="00205059" w:rsidP="00205059">
      <w:pPr>
        <w:pStyle w:val="BodyTextL25"/>
      </w:pPr>
      <w:r w:rsidRPr="00205059">
        <w:t>[0x63, 0x7C, 0x77, 0x7B, 0xF2, 0x6B, 0x6F, 0xC5, 0x30, 0x01, 0x67, 0x2B, 0xFE, 0xD7, 0xAB, 0x76],</w:t>
      </w:r>
    </w:p>
    <w:p w14:paraId="07766BD9" w14:textId="77777777" w:rsidR="00205059" w:rsidRPr="00205059" w:rsidRDefault="00205059" w:rsidP="00205059">
      <w:pPr>
        <w:pStyle w:val="BodyTextL25"/>
      </w:pPr>
      <w:r w:rsidRPr="00205059">
        <w:t>[0xCA, 0x82, 0xC9, 0x7D, 0xFA, 0x59, 0x47, 0xF0, 0xAD, 0xD4, 0xA2, 0xAF, 0x9C, 0xA4, 0x72, 0xC0],</w:t>
      </w:r>
    </w:p>
    <w:p w14:paraId="65141E46" w14:textId="77777777" w:rsidR="00205059" w:rsidRPr="00205059" w:rsidRDefault="00205059" w:rsidP="00205059">
      <w:pPr>
        <w:pStyle w:val="BodyTextL25"/>
      </w:pPr>
      <w:r w:rsidRPr="00205059">
        <w:t>[0xB7, 0xFD, 0x93, 0x26, 0x36, 0x3F, 0xF7, 0xCC, 0x34, 0xA5, 0xE5, 0xF1, 0x71, 0xD8, 0x31, 0x15],</w:t>
      </w:r>
    </w:p>
    <w:p w14:paraId="4FDA5758" w14:textId="77777777" w:rsidR="00205059" w:rsidRPr="00205059" w:rsidRDefault="00205059" w:rsidP="00205059">
      <w:pPr>
        <w:pStyle w:val="BodyTextL25"/>
      </w:pPr>
      <w:r w:rsidRPr="00205059">
        <w:t>[0x04, 0xC7, 0x23, 0xC3, 0x18, 0x96, 0x05, 0x9A, 0x07, 0x12, 0x80, 0xE2, 0xEB, 0x27, 0xB2, 0x75],</w:t>
      </w:r>
    </w:p>
    <w:p w14:paraId="0655A4BD" w14:textId="77777777" w:rsidR="00205059" w:rsidRPr="00205059" w:rsidRDefault="00205059" w:rsidP="00205059">
      <w:pPr>
        <w:pStyle w:val="BodyTextL25"/>
      </w:pPr>
      <w:r w:rsidRPr="00205059">
        <w:t>[0x09, 0x83, 0x2C, 0x1A, 0x1B, 0x6E, 0x5A, 0xA0, 0x52, 0x3B, 0xD6, 0xB3, 0x29, 0xE3, 0x2F, 0x84],</w:t>
      </w:r>
    </w:p>
    <w:p w14:paraId="1E9D8B01" w14:textId="77777777" w:rsidR="00205059" w:rsidRPr="00205059" w:rsidRDefault="00205059" w:rsidP="00205059">
      <w:pPr>
        <w:pStyle w:val="BodyTextL25"/>
      </w:pPr>
      <w:r w:rsidRPr="00205059">
        <w:t>[0x53, 0xD1, 0x00, 0xED, 0x20, 0xFC, 0xB1, 0x5B, 0x6A, 0xCB, 0xBE, 0x39, 0x4A, 0x4C, 0x58, 0xCF],</w:t>
      </w:r>
    </w:p>
    <w:p w14:paraId="1CEA5C83" w14:textId="77777777" w:rsidR="00205059" w:rsidRPr="00205059" w:rsidRDefault="00205059" w:rsidP="00205059">
      <w:pPr>
        <w:pStyle w:val="BodyTextL25"/>
      </w:pPr>
      <w:r w:rsidRPr="00205059">
        <w:t>[0xD0, 0xEF, 0xAA, 0xFB, 0x43, 0x4D, 0x33, 0x85, 0x45, 0xF9, 0x02, 0x7F, 0x50, 0x3C, 0x9F, 0xA8],</w:t>
      </w:r>
    </w:p>
    <w:p w14:paraId="65EBDB70" w14:textId="77777777" w:rsidR="00205059" w:rsidRPr="00205059" w:rsidRDefault="00205059" w:rsidP="00205059">
      <w:pPr>
        <w:pStyle w:val="BodyTextL25"/>
      </w:pPr>
      <w:r w:rsidRPr="00205059">
        <w:t>[0x51, 0xA3, 0x40, 0x8F, 0x92, 0x9D, 0x38, 0xF5, 0xBC, 0xB6, 0xDA, 0x21, 0x10, 0xFF, 0xF3, 0xD2],</w:t>
      </w:r>
    </w:p>
    <w:p w14:paraId="244E4D54" w14:textId="77777777" w:rsidR="00205059" w:rsidRPr="00205059" w:rsidRDefault="00205059" w:rsidP="00205059">
      <w:pPr>
        <w:pStyle w:val="BodyTextL25"/>
      </w:pPr>
      <w:r w:rsidRPr="00205059">
        <w:t>[0xCD, 0x0C, 0x13, 0xEC, 0x5F, 0x97, 0x44, 0x17, 0xC4, 0xA7, 0x7E, 0x3D, 0x64, 0x5D, 0x19, 0x73],</w:t>
      </w:r>
    </w:p>
    <w:p w14:paraId="6AF949BC" w14:textId="77777777" w:rsidR="00205059" w:rsidRPr="00205059" w:rsidRDefault="00205059" w:rsidP="00205059">
      <w:pPr>
        <w:pStyle w:val="BodyTextL25"/>
      </w:pPr>
      <w:r w:rsidRPr="00205059">
        <w:t>[0x60, 0x81, 0x4F, 0xDC, 0x22, 0x2A, 0x90, 0x88, 0x46, 0xEE, 0xB8, 0x14, 0xDE, 0x5E, 0x0B, 0xDB],</w:t>
      </w:r>
    </w:p>
    <w:p w14:paraId="788E904E" w14:textId="77777777" w:rsidR="00205059" w:rsidRPr="00205059" w:rsidRDefault="00205059" w:rsidP="00205059">
      <w:pPr>
        <w:pStyle w:val="BodyTextL25"/>
      </w:pPr>
      <w:r w:rsidRPr="00205059">
        <w:t>[0xE0, 0x32, 0x3A, 0x0A, 0x49, 0x06, 0x24, 0x5C, 0xC2, 0xD3, 0xAC, 0x62, 0x91, 0x95, 0xE4, 0x79],</w:t>
      </w:r>
    </w:p>
    <w:p w14:paraId="1042E677" w14:textId="77777777" w:rsidR="00205059" w:rsidRPr="00205059" w:rsidRDefault="00205059" w:rsidP="00205059">
      <w:pPr>
        <w:pStyle w:val="BodyTextL25"/>
      </w:pPr>
      <w:r w:rsidRPr="00205059">
        <w:t>[0xE7, 0xC8, 0x37, 0x6D, 0x8D, 0xD5, 0x4E, 0xA9, 0x6C, 0x56, 0xF4, 0xEA, 0x65, 0x7A, 0xAE, 0x08],</w:t>
      </w:r>
    </w:p>
    <w:p w14:paraId="71902CE2" w14:textId="77777777" w:rsidR="00205059" w:rsidRPr="00205059" w:rsidRDefault="00205059" w:rsidP="00205059">
      <w:pPr>
        <w:pStyle w:val="BodyTextL25"/>
      </w:pPr>
      <w:r w:rsidRPr="00205059">
        <w:t>[0xBA, 0x78, 0x25, 0x2E, 0x1C, 0xA6, 0xB4, 0xC6, 0xE8, 0xDD, 0x74, 0x1F, 0x4B, 0xBD, 0x8B, 0x8A],</w:t>
      </w:r>
    </w:p>
    <w:p w14:paraId="4316C925" w14:textId="77777777" w:rsidR="00205059" w:rsidRPr="00205059" w:rsidRDefault="00205059" w:rsidP="00205059">
      <w:pPr>
        <w:pStyle w:val="BodyTextL25"/>
      </w:pPr>
      <w:r w:rsidRPr="00205059">
        <w:t>[0x70, 0x3E, 0xB5, 0x66, 0x48, 0x03, 0xF6, 0x0E, 0x61, 0x35, 0x57, 0xB9, 0x86, 0xC1, 0x1D, 0x9E],</w:t>
      </w:r>
    </w:p>
    <w:p w14:paraId="5C2F71C6" w14:textId="77777777" w:rsidR="00205059" w:rsidRPr="00205059" w:rsidRDefault="00205059" w:rsidP="00205059">
      <w:pPr>
        <w:pStyle w:val="BodyTextL25"/>
      </w:pPr>
      <w:r w:rsidRPr="00205059">
        <w:t>[0xE1, 0xF8, 0x98, 0x11, 0x69, 0xD9, 0x8E, 0x94, 0x9B, 0x1E, 0x87, 0xE9, 0xCE, 0x55, 0x28, 0xDF],</w:t>
      </w:r>
    </w:p>
    <w:p w14:paraId="232C90E6" w14:textId="77777777" w:rsidR="00205059" w:rsidRPr="00205059" w:rsidRDefault="00205059" w:rsidP="00205059">
      <w:pPr>
        <w:pStyle w:val="BodyTextL25"/>
      </w:pPr>
      <w:r w:rsidRPr="00205059">
        <w:lastRenderedPageBreak/>
        <w:t>[0x8C, 0xA1, 0x89, 0x0D, 0xBF, 0xE6, 0x42, 0x68, 0x41, 0x99, 0x2D, 0x0F, 0xB0, 0x54, 0xBB, 0x16]</w:t>
      </w:r>
    </w:p>
    <w:p w14:paraId="7FBF8478" w14:textId="77777777" w:rsidR="00205059" w:rsidRPr="00205059" w:rsidRDefault="00205059" w:rsidP="00205059">
      <w:pPr>
        <w:pStyle w:val="BodyTextL25"/>
      </w:pPr>
      <w:r w:rsidRPr="00205059">
        <w:t xml:space="preserve">], </w:t>
      </w:r>
      <w:proofErr w:type="spellStart"/>
      <w:r w:rsidRPr="00205059">
        <w:t>dtype</w:t>
      </w:r>
      <w:proofErr w:type="spellEnd"/>
      <w:r w:rsidRPr="00205059">
        <w:t>=</w:t>
      </w:r>
      <w:proofErr w:type="gramStart"/>
      <w:r w:rsidRPr="00205059">
        <w:t>np.uint</w:t>
      </w:r>
      <w:proofErr w:type="gramEnd"/>
      <w:r w:rsidRPr="00205059">
        <w:t>8)</w:t>
      </w:r>
    </w:p>
    <w:p w14:paraId="7149E348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逆</w:t>
      </w:r>
      <w:r w:rsidRPr="00205059">
        <w:t>S</w:t>
      </w:r>
      <w:r w:rsidRPr="00205059">
        <w:t>盒</w:t>
      </w:r>
    </w:p>
    <w:p w14:paraId="3AA12C61" w14:textId="77777777" w:rsidR="00205059" w:rsidRPr="00205059" w:rsidRDefault="00205059" w:rsidP="00205059">
      <w:pPr>
        <w:pStyle w:val="BodyTextL25"/>
      </w:pPr>
      <w:proofErr w:type="spellStart"/>
      <w:r w:rsidRPr="00205059">
        <w:t>self.inv_Sbox</w:t>
      </w:r>
      <w:proofErr w:type="spellEnd"/>
      <w:r w:rsidRPr="00205059">
        <w:t xml:space="preserve"> = </w:t>
      </w:r>
      <w:proofErr w:type="spellStart"/>
      <w:proofErr w:type="gramStart"/>
      <w:r w:rsidRPr="00205059">
        <w:t>np.array</w:t>
      </w:r>
      <w:proofErr w:type="spellEnd"/>
      <w:proofErr w:type="gramEnd"/>
      <w:r w:rsidRPr="00205059">
        <w:t>([</w:t>
      </w:r>
    </w:p>
    <w:p w14:paraId="54305C61" w14:textId="77777777" w:rsidR="00205059" w:rsidRPr="00205059" w:rsidRDefault="00205059" w:rsidP="00205059">
      <w:pPr>
        <w:pStyle w:val="BodyTextL25"/>
      </w:pPr>
      <w:r w:rsidRPr="00205059">
        <w:t>[0x52, 0x09, 0x6A, 0xD5, 0x30, 0x36, 0xA5, 0x38, 0xBF, 0x40, 0xA3, 0x9E, 0x81, 0xF3, 0xD7, 0xFB],</w:t>
      </w:r>
    </w:p>
    <w:p w14:paraId="5E54D897" w14:textId="77777777" w:rsidR="00205059" w:rsidRPr="00205059" w:rsidRDefault="00205059" w:rsidP="00205059">
      <w:pPr>
        <w:pStyle w:val="BodyTextL25"/>
      </w:pPr>
      <w:r w:rsidRPr="00205059">
        <w:t>[0x7C, 0xE3, 0x39, 0x82, 0x9B, 0x2F, 0xFF, 0x87, 0x34, 0x8E, 0x43, 0x44, 0xC4, 0xDE, 0xE9, 0xCB],</w:t>
      </w:r>
    </w:p>
    <w:p w14:paraId="78061383" w14:textId="77777777" w:rsidR="00205059" w:rsidRPr="00205059" w:rsidRDefault="00205059" w:rsidP="00205059">
      <w:pPr>
        <w:pStyle w:val="BodyTextL25"/>
      </w:pPr>
      <w:r w:rsidRPr="00205059">
        <w:t>[0x54, 0x7B, 0x94, 0x32, 0xA6, 0xC2, 0x23, 0x3D, 0xEE, 0x4C, 0x95, 0x0B, 0x42, 0xFA, 0xC3, 0x4E],</w:t>
      </w:r>
    </w:p>
    <w:p w14:paraId="1C276FB2" w14:textId="77777777" w:rsidR="00205059" w:rsidRPr="00205059" w:rsidRDefault="00205059" w:rsidP="00205059">
      <w:pPr>
        <w:pStyle w:val="BodyTextL25"/>
      </w:pPr>
      <w:r w:rsidRPr="00205059">
        <w:t>[0x08, 0x2E, 0xA1, 0x66, 0x28, 0xD9, 0x24, 0xB2, 0x76, 0x5B, 0xA2, 0x49, 0x6D, 0x8B, 0xD1, 0x25],</w:t>
      </w:r>
    </w:p>
    <w:p w14:paraId="2FF4B0BE" w14:textId="77777777" w:rsidR="00205059" w:rsidRPr="00205059" w:rsidRDefault="00205059" w:rsidP="00205059">
      <w:pPr>
        <w:pStyle w:val="BodyTextL25"/>
      </w:pPr>
      <w:r w:rsidRPr="00205059">
        <w:t>[0x72, 0xF8, 0xF6, 0x64, 0x86, 0x68, 0x98, 0x16, 0xD4, 0xA4, 0x5C, 0xCC, 0x5D, 0x65, 0xB6, 0x92],</w:t>
      </w:r>
    </w:p>
    <w:p w14:paraId="592D41E3" w14:textId="77777777" w:rsidR="00205059" w:rsidRPr="00205059" w:rsidRDefault="00205059" w:rsidP="00205059">
      <w:pPr>
        <w:pStyle w:val="BodyTextL25"/>
      </w:pPr>
      <w:r w:rsidRPr="00205059">
        <w:t>[0x6C, 0x70, 0x48, 0x50, 0xFD, 0xED, 0xB9, 0xDA, 0x5E, 0x15, 0x46, 0x57, 0xA7, 0x8D, 0x9D, 0x84],</w:t>
      </w:r>
    </w:p>
    <w:p w14:paraId="38458BA4" w14:textId="77777777" w:rsidR="00205059" w:rsidRPr="00205059" w:rsidRDefault="00205059" w:rsidP="00205059">
      <w:pPr>
        <w:pStyle w:val="BodyTextL25"/>
      </w:pPr>
      <w:r w:rsidRPr="00205059">
        <w:t>[0x90, 0xD8, 0xAB, 0x00, 0x8C, 0xBC, 0xD3, 0x0A, 0xF7, 0xE4, 0x58, 0x05, 0xB8, 0xB3, 0x45, 0x06],</w:t>
      </w:r>
    </w:p>
    <w:p w14:paraId="5F0AD4D0" w14:textId="77777777" w:rsidR="00205059" w:rsidRPr="00205059" w:rsidRDefault="00205059" w:rsidP="00205059">
      <w:pPr>
        <w:pStyle w:val="BodyTextL25"/>
      </w:pPr>
      <w:r w:rsidRPr="00205059">
        <w:t>[0xD0, 0x2C, 0x1E, 0x8F, 0xCA, 0x3F, 0x0F, 0x02, 0xC1, 0xAF, 0xBD, 0x03, 0x01, 0x13, 0x8A, 0x6B],</w:t>
      </w:r>
    </w:p>
    <w:p w14:paraId="3D931F48" w14:textId="77777777" w:rsidR="00205059" w:rsidRPr="00205059" w:rsidRDefault="00205059" w:rsidP="00205059">
      <w:pPr>
        <w:pStyle w:val="BodyTextL25"/>
      </w:pPr>
      <w:r w:rsidRPr="00205059">
        <w:t>[0x3A, 0x91, 0x11, 0x41, 0x4F, 0x67, 0xDC, 0xEA, 0x97, 0xF2, 0xCF, 0x8E, 0xBB, 0xFC, 0x07, 0x6E],</w:t>
      </w:r>
    </w:p>
    <w:p w14:paraId="5023E053" w14:textId="77777777" w:rsidR="00205059" w:rsidRPr="00205059" w:rsidRDefault="00205059" w:rsidP="00205059">
      <w:pPr>
        <w:pStyle w:val="BodyTextL25"/>
      </w:pPr>
      <w:r w:rsidRPr="00205059">
        <w:t>[0x61, 0x35, 0x51, 0x22, 0x75, 0xA9, 0x85, 0x78, 0x6F, 0x91, 0x11, 0x41, 0x4F, 0x67, 0xDC, 0xEA],</w:t>
      </w:r>
    </w:p>
    <w:p w14:paraId="0B61C1D2" w14:textId="77777777" w:rsidR="00205059" w:rsidRPr="00205059" w:rsidRDefault="00205059" w:rsidP="00205059">
      <w:pPr>
        <w:pStyle w:val="BodyTextL25"/>
      </w:pPr>
      <w:r w:rsidRPr="00205059">
        <w:t>[0x97, 0xF2, 0xCF, 0xCE, 0xF0, 0xB4, 0xE6, 0x73, 0x96, 0xAC, 0x74, 0x22, 0xE7, 0xAD, 0x35, 0x85],</w:t>
      </w:r>
    </w:p>
    <w:p w14:paraId="40555DD2" w14:textId="77777777" w:rsidR="00205059" w:rsidRPr="00205059" w:rsidRDefault="00205059" w:rsidP="00205059">
      <w:pPr>
        <w:pStyle w:val="BodyTextL25"/>
      </w:pPr>
      <w:r w:rsidRPr="00205059">
        <w:t>[0xE2, 0xF9, 0x37, 0xE8, 0x1C, 0x75, 0xDF, 0x6E, 0x47, 0xF1, 0x1A, 0x71, 0x1D, 0x29, 0xC5, 0x89],</w:t>
      </w:r>
    </w:p>
    <w:p w14:paraId="25FD1489" w14:textId="77777777" w:rsidR="00205059" w:rsidRPr="00205059" w:rsidRDefault="00205059" w:rsidP="00205059">
      <w:pPr>
        <w:pStyle w:val="BodyTextL25"/>
      </w:pPr>
      <w:r w:rsidRPr="00205059">
        <w:t>[0x69, 0xD6, 0x8C, 0x9A, 0x63, 0x74, 0x52, 0x9E, 0x0C, 0x72, 0x25, 0xAD, 0x04, 0xC6, 0xB7, 0x93],</w:t>
      </w:r>
    </w:p>
    <w:p w14:paraId="79099E0A" w14:textId="77777777" w:rsidR="00205059" w:rsidRPr="00205059" w:rsidRDefault="00205059" w:rsidP="00205059">
      <w:pPr>
        <w:pStyle w:val="BodyTextL25"/>
      </w:pPr>
      <w:r w:rsidRPr="00205059">
        <w:t>[0x26, 0x3B, 0x00, 0x12, 0x10, 0x59, 0x27, 0x80, 0xEC, 0x5F, 0x60, 0x51, 0x7F, 0xA8, 0x98, 0x11],</w:t>
      </w:r>
    </w:p>
    <w:p w14:paraId="0100D069" w14:textId="77777777" w:rsidR="00205059" w:rsidRPr="00205059" w:rsidRDefault="00205059" w:rsidP="00205059">
      <w:pPr>
        <w:pStyle w:val="BodyTextL25"/>
      </w:pPr>
      <w:r w:rsidRPr="00205059">
        <w:t>[0x69, 0xD9, 0x8E, 0x94, 0x9B, 0x1E, 0x87, 0xE9, 0xCE, 0x55, 0x28, 0xDF],</w:t>
      </w:r>
    </w:p>
    <w:p w14:paraId="1747F97B" w14:textId="77777777" w:rsidR="00205059" w:rsidRPr="00205059" w:rsidRDefault="00205059" w:rsidP="00205059">
      <w:pPr>
        <w:pStyle w:val="BodyTextL25"/>
      </w:pPr>
      <w:r w:rsidRPr="00205059">
        <w:t>[0x8C, 0xA1, 0x89, 0x0D, 0xBF, 0xE6, 0x42, 0x68, 0x41, 0x99, 0x2D, 0x0F, 0xB0, 0x54, 0xBB, 0x16]</w:t>
      </w:r>
    </w:p>
    <w:p w14:paraId="3F3A930A" w14:textId="77777777" w:rsidR="00205059" w:rsidRPr="00205059" w:rsidRDefault="00205059" w:rsidP="00205059">
      <w:pPr>
        <w:pStyle w:val="BodyTextL25"/>
      </w:pPr>
      <w:r w:rsidRPr="00205059">
        <w:t xml:space="preserve">], </w:t>
      </w:r>
      <w:proofErr w:type="spellStart"/>
      <w:r w:rsidRPr="00205059">
        <w:t>dtype</w:t>
      </w:r>
      <w:proofErr w:type="spellEnd"/>
      <w:r w:rsidRPr="00205059">
        <w:t>=</w:t>
      </w:r>
      <w:proofErr w:type="gramStart"/>
      <w:r w:rsidRPr="00205059">
        <w:t>np.uint</w:t>
      </w:r>
      <w:proofErr w:type="gramEnd"/>
      <w:r w:rsidRPr="00205059">
        <w:t>8)</w:t>
      </w:r>
    </w:p>
    <w:p w14:paraId="4527C42E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轮常量</w:t>
      </w:r>
    </w:p>
    <w:p w14:paraId="219DFD44" w14:textId="77777777" w:rsidR="00205059" w:rsidRPr="00205059" w:rsidRDefault="00205059" w:rsidP="00205059">
      <w:pPr>
        <w:pStyle w:val="BodyTextL25"/>
      </w:pPr>
      <w:proofErr w:type="spellStart"/>
      <w:proofErr w:type="gramStart"/>
      <w:r w:rsidRPr="00205059">
        <w:t>self.rcon</w:t>
      </w:r>
      <w:proofErr w:type="spellEnd"/>
      <w:proofErr w:type="gramEnd"/>
      <w:r w:rsidRPr="00205059">
        <w:t xml:space="preserve"> = </w:t>
      </w:r>
      <w:proofErr w:type="spellStart"/>
      <w:proofErr w:type="gramStart"/>
      <w:r w:rsidRPr="00205059">
        <w:t>np.array</w:t>
      </w:r>
      <w:proofErr w:type="spellEnd"/>
      <w:proofErr w:type="gramEnd"/>
      <w:r w:rsidRPr="00205059">
        <w:t>([</w:t>
      </w:r>
    </w:p>
    <w:p w14:paraId="4509EA67" w14:textId="77777777" w:rsidR="00205059" w:rsidRPr="00205059" w:rsidRDefault="00205059" w:rsidP="00205059">
      <w:pPr>
        <w:pStyle w:val="BodyTextL25"/>
      </w:pPr>
      <w:r w:rsidRPr="00205059">
        <w:t>[0x8d, 0x01, 0x02, 0x04, 0x08, 0x10, 0x20, 0x40, 0x80, 0x1b, 0x36],</w:t>
      </w:r>
    </w:p>
    <w:p w14:paraId="28723CF3" w14:textId="77777777" w:rsidR="00205059" w:rsidRPr="00205059" w:rsidRDefault="00205059" w:rsidP="00205059">
      <w:pPr>
        <w:pStyle w:val="BodyTextL25"/>
      </w:pPr>
      <w:r w:rsidRPr="00205059">
        <w:t>[0x00, 0x00, 0x00, 0x00, 0x00, 0x00, 0x00, 0x00, 0x00, 0x00, 0x00],</w:t>
      </w:r>
    </w:p>
    <w:p w14:paraId="4198ED5A" w14:textId="77777777" w:rsidR="00205059" w:rsidRPr="00205059" w:rsidRDefault="00205059" w:rsidP="00205059">
      <w:pPr>
        <w:pStyle w:val="BodyTextL25"/>
      </w:pPr>
      <w:r w:rsidRPr="00205059">
        <w:t>[0x00, 0x00, 0x00, 0x00, 0x00, 0x00, 0x00, 0x00, 0x00, 0x00, 0x00],</w:t>
      </w:r>
    </w:p>
    <w:p w14:paraId="22D65C94" w14:textId="77777777" w:rsidR="00205059" w:rsidRPr="00205059" w:rsidRDefault="00205059" w:rsidP="00205059">
      <w:pPr>
        <w:pStyle w:val="BodyTextL25"/>
      </w:pPr>
      <w:r w:rsidRPr="00205059">
        <w:t>[0x00, 0x00, 0x00, 0x00, 0x00, 0x00, 0x00, 0x00, 0x00, 0x00, 0x00]</w:t>
      </w:r>
    </w:p>
    <w:p w14:paraId="14AA6D2A" w14:textId="77777777" w:rsidR="00205059" w:rsidRPr="00205059" w:rsidRDefault="00205059" w:rsidP="00205059">
      <w:pPr>
        <w:pStyle w:val="BodyTextL25"/>
      </w:pPr>
      <w:r w:rsidRPr="00205059">
        <w:t xml:space="preserve">], </w:t>
      </w:r>
      <w:proofErr w:type="spellStart"/>
      <w:r w:rsidRPr="00205059">
        <w:t>dtype</w:t>
      </w:r>
      <w:proofErr w:type="spellEnd"/>
      <w:r w:rsidRPr="00205059">
        <w:t>=</w:t>
      </w:r>
      <w:proofErr w:type="gramStart"/>
      <w:r w:rsidRPr="00205059">
        <w:t>np.uint</w:t>
      </w:r>
      <w:proofErr w:type="gramEnd"/>
      <w:r w:rsidRPr="00205059">
        <w:t>8)</w:t>
      </w:r>
    </w:p>
    <w:p w14:paraId="692A9E1A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扩展密钥</w:t>
      </w:r>
    </w:p>
    <w:p w14:paraId="23002DFA" w14:textId="77777777" w:rsidR="00205059" w:rsidRPr="00205059" w:rsidRDefault="00205059" w:rsidP="00205059">
      <w:pPr>
        <w:pStyle w:val="BodyTextL25"/>
      </w:pPr>
      <w:proofErr w:type="spellStart"/>
      <w:proofErr w:type="gramStart"/>
      <w:r w:rsidRPr="00205059">
        <w:t>self.expanded</w:t>
      </w:r>
      <w:proofErr w:type="gramEnd"/>
      <w:r w:rsidRPr="00205059">
        <w:t>_key</w:t>
      </w:r>
      <w:proofErr w:type="spellEnd"/>
      <w:r w:rsidRPr="00205059">
        <w:t xml:space="preserve"> = </w:t>
      </w:r>
      <w:proofErr w:type="spellStart"/>
      <w:r w:rsidRPr="00205059">
        <w:t>self.key_expansion</w:t>
      </w:r>
      <w:proofErr w:type="spellEnd"/>
      <w:r w:rsidRPr="00205059">
        <w:t>(key)</w:t>
      </w:r>
    </w:p>
    <w:p w14:paraId="58F0A430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r w:rsidRPr="00205059">
        <w:t>key_</w:t>
      </w:r>
      <w:proofErr w:type="gramStart"/>
      <w:r w:rsidRPr="00205059">
        <w:t>expansion</w:t>
      </w:r>
      <w:proofErr w:type="spellEnd"/>
      <w:r w:rsidRPr="00205059">
        <w:t>(</w:t>
      </w:r>
      <w:proofErr w:type="gramEnd"/>
      <w:r w:rsidRPr="00205059">
        <w:t>self, key):</w:t>
      </w:r>
    </w:p>
    <w:p w14:paraId="22D7B382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密钥扩展</w:t>
      </w:r>
      <w:r w:rsidRPr="00205059">
        <w:t>"""</w:t>
      </w:r>
    </w:p>
    <w:p w14:paraId="480E558C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将</w:t>
      </w:r>
      <w:r w:rsidRPr="00205059">
        <w:t>16</w:t>
      </w:r>
      <w:r w:rsidRPr="00205059">
        <w:t>字节密钥转换为</w:t>
      </w:r>
      <w:r w:rsidRPr="00205059">
        <w:t>4x4</w:t>
      </w:r>
      <w:r w:rsidRPr="00205059">
        <w:t>矩阵</w:t>
      </w:r>
    </w:p>
    <w:p w14:paraId="68F4B519" w14:textId="77777777" w:rsidR="00205059" w:rsidRPr="00205059" w:rsidRDefault="00205059" w:rsidP="00205059">
      <w:pPr>
        <w:pStyle w:val="BodyTextL25"/>
      </w:pPr>
      <w:proofErr w:type="spellStart"/>
      <w:r w:rsidRPr="00205059">
        <w:t>key_matrix</w:t>
      </w:r>
      <w:proofErr w:type="spellEnd"/>
      <w:r w:rsidRPr="00205059">
        <w:t xml:space="preserve"> = </w:t>
      </w:r>
      <w:proofErr w:type="spellStart"/>
      <w:proofErr w:type="gramStart"/>
      <w:r w:rsidRPr="00205059">
        <w:t>np.frombuffer</w:t>
      </w:r>
      <w:proofErr w:type="spellEnd"/>
      <w:proofErr w:type="gramEnd"/>
      <w:r w:rsidRPr="00205059">
        <w:t xml:space="preserve">(key, </w:t>
      </w:r>
      <w:proofErr w:type="spellStart"/>
      <w:r w:rsidRPr="00205059">
        <w:t>dtype</w:t>
      </w:r>
      <w:proofErr w:type="spellEnd"/>
      <w:r w:rsidRPr="00205059">
        <w:t>=</w:t>
      </w:r>
      <w:proofErr w:type="gramStart"/>
      <w:r w:rsidRPr="00205059">
        <w:t>np.uint</w:t>
      </w:r>
      <w:proofErr w:type="gramEnd"/>
      <w:r w:rsidRPr="00205059">
        <w:t>8</w:t>
      </w:r>
      <w:proofErr w:type="gramStart"/>
      <w:r w:rsidRPr="00205059">
        <w:t>).reshape</w:t>
      </w:r>
      <w:proofErr w:type="gramEnd"/>
      <w:r w:rsidRPr="00205059">
        <w:t>(4, 4)</w:t>
      </w:r>
    </w:p>
    <w:p w14:paraId="0ED466BD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扩展密钥数组，</w:t>
      </w:r>
      <w:r w:rsidRPr="00205059">
        <w:t>128</w:t>
      </w:r>
      <w:r w:rsidRPr="00205059">
        <w:t>位密钥需要</w:t>
      </w:r>
      <w:r w:rsidRPr="00205059">
        <w:t>44</w:t>
      </w:r>
      <w:r w:rsidRPr="00205059">
        <w:t>个字（</w:t>
      </w:r>
      <w:r w:rsidRPr="00205059">
        <w:t>4*44=176</w:t>
      </w:r>
      <w:r w:rsidRPr="00205059">
        <w:t>字节）</w:t>
      </w:r>
    </w:p>
    <w:p w14:paraId="05760E4C" w14:textId="77777777" w:rsidR="00205059" w:rsidRPr="00205059" w:rsidRDefault="00205059" w:rsidP="00205059">
      <w:pPr>
        <w:pStyle w:val="BodyTextL25"/>
      </w:pPr>
      <w:proofErr w:type="spellStart"/>
      <w:r w:rsidRPr="00205059">
        <w:t>expanded_key</w:t>
      </w:r>
      <w:proofErr w:type="spellEnd"/>
      <w:r w:rsidRPr="00205059">
        <w:t xml:space="preserve"> = </w:t>
      </w:r>
      <w:proofErr w:type="spellStart"/>
      <w:proofErr w:type="gramStart"/>
      <w:r w:rsidRPr="00205059">
        <w:t>np.zeros</w:t>
      </w:r>
      <w:proofErr w:type="spellEnd"/>
      <w:proofErr w:type="gramEnd"/>
      <w:r w:rsidRPr="00205059">
        <w:t>((4, 4 * (</w:t>
      </w:r>
      <w:proofErr w:type="spellStart"/>
      <w:proofErr w:type="gramStart"/>
      <w:r w:rsidRPr="00205059">
        <w:t>self.Nr</w:t>
      </w:r>
      <w:proofErr w:type="spellEnd"/>
      <w:proofErr w:type="gramEnd"/>
      <w:r w:rsidRPr="00205059">
        <w:t xml:space="preserve"> + 1)), </w:t>
      </w:r>
      <w:proofErr w:type="spellStart"/>
      <w:r w:rsidRPr="00205059">
        <w:t>dtype</w:t>
      </w:r>
      <w:proofErr w:type="spellEnd"/>
      <w:r w:rsidRPr="00205059">
        <w:t>=</w:t>
      </w:r>
      <w:proofErr w:type="gramStart"/>
      <w:r w:rsidRPr="00205059">
        <w:t>np.uint</w:t>
      </w:r>
      <w:proofErr w:type="gramEnd"/>
      <w:r w:rsidRPr="00205059">
        <w:t>8)</w:t>
      </w:r>
    </w:p>
    <w:p w14:paraId="1D0F1E7A" w14:textId="77777777" w:rsidR="00205059" w:rsidRPr="00205059" w:rsidRDefault="00205059" w:rsidP="00205059">
      <w:pPr>
        <w:pStyle w:val="BodyTextL25"/>
      </w:pPr>
      <w:r w:rsidRPr="00205059">
        <w:lastRenderedPageBreak/>
        <w:t xml:space="preserve"># </w:t>
      </w:r>
      <w:r w:rsidRPr="00205059">
        <w:t>初始化前</w:t>
      </w:r>
      <w:r w:rsidRPr="00205059">
        <w:t>4</w:t>
      </w:r>
      <w:r w:rsidRPr="00205059">
        <w:t>个字</w:t>
      </w:r>
    </w:p>
    <w:p w14:paraId="6810EFE1" w14:textId="77777777" w:rsidR="00205059" w:rsidRPr="00205059" w:rsidRDefault="00205059" w:rsidP="00205059">
      <w:pPr>
        <w:pStyle w:val="BodyTextL25"/>
      </w:pPr>
      <w:r w:rsidRPr="00205059">
        <w:t xml:space="preserve">for </w:t>
      </w:r>
      <w:proofErr w:type="spellStart"/>
      <w:r w:rsidRPr="00205059">
        <w:t>i</w:t>
      </w:r>
      <w:proofErr w:type="spellEnd"/>
      <w:r w:rsidRPr="00205059">
        <w:t xml:space="preserve"> in range(</w:t>
      </w:r>
      <w:proofErr w:type="spellStart"/>
      <w:proofErr w:type="gramStart"/>
      <w:r w:rsidRPr="00205059">
        <w:t>self.Nk</w:t>
      </w:r>
      <w:proofErr w:type="spellEnd"/>
      <w:proofErr w:type="gramEnd"/>
      <w:r w:rsidRPr="00205059">
        <w:t>):</w:t>
      </w:r>
    </w:p>
    <w:p w14:paraId="6CCF8877" w14:textId="77777777" w:rsidR="00205059" w:rsidRPr="00205059" w:rsidRDefault="00205059" w:rsidP="00205059">
      <w:pPr>
        <w:pStyle w:val="BodyTextL25"/>
      </w:pPr>
      <w:proofErr w:type="spellStart"/>
      <w:r w:rsidRPr="00205059">
        <w:t>expanded_key</w:t>
      </w:r>
      <w:proofErr w:type="spellEnd"/>
      <w:proofErr w:type="gramStart"/>
      <w:r w:rsidRPr="00205059">
        <w:t>[:,</w:t>
      </w:r>
      <w:proofErr w:type="gramEnd"/>
      <w:r w:rsidRPr="00205059">
        <w:t xml:space="preserve"> </w:t>
      </w:r>
      <w:proofErr w:type="spellStart"/>
      <w:r w:rsidRPr="00205059">
        <w:t>i</w:t>
      </w:r>
      <w:proofErr w:type="spellEnd"/>
      <w:r w:rsidRPr="00205059">
        <w:t xml:space="preserve">] = </w:t>
      </w:r>
      <w:proofErr w:type="spellStart"/>
      <w:r w:rsidRPr="00205059">
        <w:t>key_matrix</w:t>
      </w:r>
      <w:proofErr w:type="spellEnd"/>
      <w:proofErr w:type="gramStart"/>
      <w:r w:rsidRPr="00205059">
        <w:t>[:,</w:t>
      </w:r>
      <w:proofErr w:type="gramEnd"/>
      <w:r w:rsidRPr="00205059">
        <w:t xml:space="preserve"> </w:t>
      </w:r>
      <w:proofErr w:type="spellStart"/>
      <w:r w:rsidRPr="00205059">
        <w:t>i</w:t>
      </w:r>
      <w:proofErr w:type="spellEnd"/>
      <w:r w:rsidRPr="00205059">
        <w:t>]</w:t>
      </w:r>
    </w:p>
    <w:p w14:paraId="70B3357D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扩展剩余的字</w:t>
      </w:r>
    </w:p>
    <w:p w14:paraId="2617EAC8" w14:textId="77777777" w:rsidR="00205059" w:rsidRPr="00205059" w:rsidRDefault="00205059" w:rsidP="00205059">
      <w:pPr>
        <w:pStyle w:val="BodyTextL25"/>
      </w:pPr>
      <w:r w:rsidRPr="00205059">
        <w:t xml:space="preserve">for </w:t>
      </w:r>
      <w:proofErr w:type="spellStart"/>
      <w:r w:rsidRPr="00205059">
        <w:t>i</w:t>
      </w:r>
      <w:proofErr w:type="spellEnd"/>
      <w:r w:rsidRPr="00205059">
        <w:t xml:space="preserve"> in </w:t>
      </w:r>
      <w:proofErr w:type="gramStart"/>
      <w:r w:rsidRPr="00205059">
        <w:t>range(</w:t>
      </w:r>
      <w:proofErr w:type="spellStart"/>
      <w:r w:rsidRPr="00205059">
        <w:t>self.Nk</w:t>
      </w:r>
      <w:proofErr w:type="spellEnd"/>
      <w:proofErr w:type="gramEnd"/>
      <w:r w:rsidRPr="00205059">
        <w:t>, 4 * (</w:t>
      </w:r>
      <w:proofErr w:type="spellStart"/>
      <w:proofErr w:type="gramStart"/>
      <w:r w:rsidRPr="00205059">
        <w:t>self.Nr</w:t>
      </w:r>
      <w:proofErr w:type="spellEnd"/>
      <w:proofErr w:type="gramEnd"/>
      <w:r w:rsidRPr="00205059">
        <w:t xml:space="preserve"> + 1)):</w:t>
      </w:r>
    </w:p>
    <w:p w14:paraId="7E96C38F" w14:textId="77777777" w:rsidR="00205059" w:rsidRPr="00205059" w:rsidRDefault="00205059" w:rsidP="00205059">
      <w:pPr>
        <w:pStyle w:val="BodyTextL25"/>
      </w:pPr>
      <w:r w:rsidRPr="00205059">
        <w:t xml:space="preserve">temp = </w:t>
      </w:r>
      <w:proofErr w:type="spellStart"/>
      <w:r w:rsidRPr="00205059">
        <w:t>expanded_key</w:t>
      </w:r>
      <w:proofErr w:type="spellEnd"/>
      <w:proofErr w:type="gramStart"/>
      <w:r w:rsidRPr="00205059">
        <w:t>[:,</w:t>
      </w:r>
      <w:proofErr w:type="gramEnd"/>
      <w:r w:rsidRPr="00205059">
        <w:t xml:space="preserve"> </w:t>
      </w:r>
      <w:proofErr w:type="spellStart"/>
      <w:r w:rsidRPr="00205059">
        <w:t>i</w:t>
      </w:r>
      <w:proofErr w:type="spellEnd"/>
      <w:r w:rsidRPr="00205059">
        <w:t xml:space="preserve"> - 1</w:t>
      </w:r>
      <w:proofErr w:type="gramStart"/>
      <w:r w:rsidRPr="00205059">
        <w:t>].copy</w:t>
      </w:r>
      <w:proofErr w:type="gramEnd"/>
      <w:r w:rsidRPr="00205059">
        <w:t>()</w:t>
      </w:r>
    </w:p>
    <w:p w14:paraId="78D93B08" w14:textId="77777777" w:rsidR="00205059" w:rsidRPr="00205059" w:rsidRDefault="00205059" w:rsidP="00205059">
      <w:pPr>
        <w:pStyle w:val="BodyTextL25"/>
      </w:pPr>
      <w:r w:rsidRPr="00205059">
        <w:t xml:space="preserve">if </w:t>
      </w:r>
      <w:proofErr w:type="spellStart"/>
      <w:r w:rsidRPr="00205059">
        <w:t>i</w:t>
      </w:r>
      <w:proofErr w:type="spellEnd"/>
      <w:r w:rsidRPr="00205059">
        <w:t xml:space="preserve"> % </w:t>
      </w:r>
      <w:proofErr w:type="spellStart"/>
      <w:proofErr w:type="gramStart"/>
      <w:r w:rsidRPr="00205059">
        <w:t>self.Nk</w:t>
      </w:r>
      <w:proofErr w:type="spellEnd"/>
      <w:proofErr w:type="gramEnd"/>
      <w:r w:rsidRPr="00205059">
        <w:t xml:space="preserve"> == 0:</w:t>
      </w:r>
    </w:p>
    <w:p w14:paraId="40BAAC4D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列移位</w:t>
      </w:r>
    </w:p>
    <w:p w14:paraId="5470CC54" w14:textId="77777777" w:rsidR="00205059" w:rsidRPr="00205059" w:rsidRDefault="00205059" w:rsidP="00205059">
      <w:pPr>
        <w:pStyle w:val="BodyTextL25"/>
      </w:pPr>
      <w:r w:rsidRPr="00205059">
        <w:t xml:space="preserve">temp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(temp, -1)</w:t>
      </w:r>
    </w:p>
    <w:p w14:paraId="065BA1DD" w14:textId="77777777" w:rsidR="00205059" w:rsidRPr="00205059" w:rsidRDefault="00205059" w:rsidP="00205059">
      <w:pPr>
        <w:pStyle w:val="BodyTextL25"/>
      </w:pPr>
      <w:r w:rsidRPr="00205059">
        <w:t># S</w:t>
      </w:r>
      <w:r w:rsidRPr="00205059">
        <w:t>盒替换</w:t>
      </w:r>
    </w:p>
    <w:p w14:paraId="045D4B9E" w14:textId="77777777" w:rsidR="00205059" w:rsidRPr="00205059" w:rsidRDefault="00205059" w:rsidP="00205059">
      <w:pPr>
        <w:pStyle w:val="BodyTextL25"/>
      </w:pPr>
      <w:r w:rsidRPr="00205059">
        <w:t xml:space="preserve">for j in </w:t>
      </w:r>
      <w:proofErr w:type="gramStart"/>
      <w:r w:rsidRPr="00205059">
        <w:t>range(</w:t>
      </w:r>
      <w:proofErr w:type="gramEnd"/>
      <w:r w:rsidRPr="00205059">
        <w:t>4):</w:t>
      </w:r>
    </w:p>
    <w:p w14:paraId="0A2AA5F2" w14:textId="77777777" w:rsidR="00205059" w:rsidRPr="00205059" w:rsidRDefault="00205059" w:rsidP="00205059">
      <w:pPr>
        <w:pStyle w:val="BodyTextL25"/>
      </w:pPr>
      <w:r w:rsidRPr="00205059">
        <w:t>row = (temp[j] &gt;&gt; 4) &amp; 0x0F</w:t>
      </w:r>
    </w:p>
    <w:p w14:paraId="212CFB93" w14:textId="77777777" w:rsidR="00205059" w:rsidRPr="00205059" w:rsidRDefault="00205059" w:rsidP="00205059">
      <w:pPr>
        <w:pStyle w:val="BodyTextL25"/>
      </w:pPr>
      <w:r w:rsidRPr="00205059">
        <w:t>col = temp[j] &amp; 0x0F</w:t>
      </w:r>
    </w:p>
    <w:p w14:paraId="55BBF4E4" w14:textId="77777777" w:rsidR="00205059" w:rsidRPr="00205059" w:rsidRDefault="00205059" w:rsidP="00205059">
      <w:pPr>
        <w:pStyle w:val="BodyTextL25"/>
      </w:pPr>
      <w:r w:rsidRPr="00205059">
        <w:t xml:space="preserve">temp[j] = </w:t>
      </w:r>
      <w:proofErr w:type="spellStart"/>
      <w:proofErr w:type="gramStart"/>
      <w:r w:rsidRPr="00205059">
        <w:t>self.Sbox</w:t>
      </w:r>
      <w:proofErr w:type="spellEnd"/>
      <w:proofErr w:type="gramEnd"/>
      <w:r w:rsidRPr="00205059">
        <w:t>[row, col]</w:t>
      </w:r>
    </w:p>
    <w:p w14:paraId="26AEBB67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轮常量异或</w:t>
      </w:r>
    </w:p>
    <w:p w14:paraId="18581977" w14:textId="77777777" w:rsidR="00205059" w:rsidRPr="00205059" w:rsidRDefault="00205059" w:rsidP="00205059">
      <w:pPr>
        <w:pStyle w:val="BodyTextL25"/>
      </w:pPr>
      <w:proofErr w:type="gramStart"/>
      <w:r w:rsidRPr="00205059">
        <w:t>temp[</w:t>
      </w:r>
      <w:proofErr w:type="gramEnd"/>
      <w:r w:rsidRPr="00205059">
        <w:t xml:space="preserve">0] ^= </w:t>
      </w:r>
      <w:proofErr w:type="spellStart"/>
      <w:proofErr w:type="gramStart"/>
      <w:r w:rsidRPr="00205059">
        <w:t>self.rcon</w:t>
      </w:r>
      <w:proofErr w:type="spellEnd"/>
      <w:proofErr w:type="gramEnd"/>
      <w:r w:rsidRPr="00205059">
        <w:t xml:space="preserve">[0, </w:t>
      </w:r>
      <w:proofErr w:type="spellStart"/>
      <w:r w:rsidRPr="00205059">
        <w:t>i</w:t>
      </w:r>
      <w:proofErr w:type="spellEnd"/>
      <w:r w:rsidRPr="00205059">
        <w:t xml:space="preserve"> // </w:t>
      </w:r>
      <w:proofErr w:type="spellStart"/>
      <w:proofErr w:type="gramStart"/>
      <w:r w:rsidRPr="00205059">
        <w:t>self.Nk</w:t>
      </w:r>
      <w:proofErr w:type="spellEnd"/>
      <w:proofErr w:type="gramEnd"/>
      <w:r w:rsidRPr="00205059">
        <w:t>]</w:t>
      </w:r>
    </w:p>
    <w:p w14:paraId="06D5A2CE" w14:textId="77777777" w:rsidR="00205059" w:rsidRPr="00205059" w:rsidRDefault="00205059" w:rsidP="00205059">
      <w:pPr>
        <w:pStyle w:val="BodyTextL25"/>
      </w:pPr>
      <w:proofErr w:type="spellStart"/>
      <w:r w:rsidRPr="00205059">
        <w:t>expanded_key</w:t>
      </w:r>
      <w:proofErr w:type="spellEnd"/>
      <w:proofErr w:type="gramStart"/>
      <w:r w:rsidRPr="00205059">
        <w:t>[:,</w:t>
      </w:r>
      <w:proofErr w:type="gramEnd"/>
      <w:r w:rsidRPr="00205059">
        <w:t xml:space="preserve"> </w:t>
      </w:r>
      <w:proofErr w:type="spellStart"/>
      <w:r w:rsidRPr="00205059">
        <w:t>i</w:t>
      </w:r>
      <w:proofErr w:type="spellEnd"/>
      <w:r w:rsidRPr="00205059">
        <w:t xml:space="preserve">] = </w:t>
      </w:r>
      <w:proofErr w:type="spellStart"/>
      <w:r w:rsidRPr="00205059">
        <w:t>expanded_key</w:t>
      </w:r>
      <w:proofErr w:type="spellEnd"/>
      <w:proofErr w:type="gramStart"/>
      <w:r w:rsidRPr="00205059">
        <w:t>[:,</w:t>
      </w:r>
      <w:proofErr w:type="gramEnd"/>
      <w:r w:rsidRPr="00205059">
        <w:t xml:space="preserve"> </w:t>
      </w:r>
      <w:proofErr w:type="spellStart"/>
      <w:r w:rsidRPr="00205059">
        <w:t>i</w:t>
      </w:r>
      <w:proofErr w:type="spellEnd"/>
      <w:r w:rsidRPr="00205059">
        <w:t xml:space="preserve"> - </w:t>
      </w:r>
      <w:proofErr w:type="spellStart"/>
      <w:proofErr w:type="gramStart"/>
      <w:r w:rsidRPr="00205059">
        <w:t>self.Nk</w:t>
      </w:r>
      <w:proofErr w:type="spellEnd"/>
      <w:proofErr w:type="gramEnd"/>
      <w:r w:rsidRPr="00205059">
        <w:t>] ^ temp</w:t>
      </w:r>
    </w:p>
    <w:p w14:paraId="4CD371A2" w14:textId="77777777" w:rsidR="00205059" w:rsidRPr="00205059" w:rsidRDefault="00205059" w:rsidP="00205059">
      <w:pPr>
        <w:pStyle w:val="BodyTextL25"/>
      </w:pPr>
      <w:r w:rsidRPr="00205059">
        <w:t xml:space="preserve">return </w:t>
      </w:r>
      <w:proofErr w:type="spellStart"/>
      <w:r w:rsidRPr="00205059">
        <w:t>expanded_key</w:t>
      </w:r>
      <w:proofErr w:type="spellEnd"/>
    </w:p>
    <w:p w14:paraId="66BB218D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r w:rsidRPr="00205059">
        <w:t>sub_</w:t>
      </w:r>
      <w:proofErr w:type="gramStart"/>
      <w:r w:rsidRPr="00205059">
        <w:t>bytes</w:t>
      </w:r>
      <w:proofErr w:type="spellEnd"/>
      <w:r w:rsidRPr="00205059">
        <w:t>(</w:t>
      </w:r>
      <w:proofErr w:type="gramEnd"/>
      <w:r w:rsidRPr="00205059">
        <w:t>self, state):</w:t>
      </w:r>
    </w:p>
    <w:p w14:paraId="340305ED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字节替换</w:t>
      </w:r>
      <w:r w:rsidRPr="00205059">
        <w:t>"""</w:t>
      </w:r>
    </w:p>
    <w:p w14:paraId="7307178E" w14:textId="77777777" w:rsidR="00205059" w:rsidRPr="00205059" w:rsidRDefault="00205059" w:rsidP="00205059">
      <w:pPr>
        <w:pStyle w:val="BodyTextL25"/>
      </w:pPr>
      <w:r w:rsidRPr="00205059">
        <w:t xml:space="preserve">for </w:t>
      </w:r>
      <w:proofErr w:type="spellStart"/>
      <w:r w:rsidRPr="00205059">
        <w:t>i</w:t>
      </w:r>
      <w:proofErr w:type="spellEnd"/>
      <w:r w:rsidRPr="00205059">
        <w:t xml:space="preserve"> in </w:t>
      </w:r>
      <w:proofErr w:type="gramStart"/>
      <w:r w:rsidRPr="00205059">
        <w:t>range(</w:t>
      </w:r>
      <w:proofErr w:type="gramEnd"/>
      <w:r w:rsidRPr="00205059">
        <w:t>4):</w:t>
      </w:r>
    </w:p>
    <w:p w14:paraId="721FA735" w14:textId="77777777" w:rsidR="00205059" w:rsidRPr="00205059" w:rsidRDefault="00205059" w:rsidP="00205059">
      <w:pPr>
        <w:pStyle w:val="BodyTextL25"/>
      </w:pPr>
      <w:r w:rsidRPr="00205059">
        <w:t xml:space="preserve">for j in </w:t>
      </w:r>
      <w:proofErr w:type="gramStart"/>
      <w:r w:rsidRPr="00205059">
        <w:t>range(</w:t>
      </w:r>
      <w:proofErr w:type="gramEnd"/>
      <w:r w:rsidRPr="00205059">
        <w:t>4):</w:t>
      </w:r>
    </w:p>
    <w:p w14:paraId="435E8993" w14:textId="77777777" w:rsidR="00205059" w:rsidRPr="00205059" w:rsidRDefault="00205059" w:rsidP="00205059">
      <w:pPr>
        <w:pStyle w:val="BodyTextL25"/>
      </w:pPr>
      <w:r w:rsidRPr="00205059">
        <w:t>row = (</w:t>
      </w: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>, j] &gt;&gt; 4) &amp; 0x0F</w:t>
      </w:r>
    </w:p>
    <w:p w14:paraId="1CD0A6D8" w14:textId="77777777" w:rsidR="00205059" w:rsidRPr="00205059" w:rsidRDefault="00205059" w:rsidP="00205059">
      <w:pPr>
        <w:pStyle w:val="BodyTextL25"/>
      </w:pPr>
      <w:r w:rsidRPr="00205059">
        <w:t xml:space="preserve">col = </w:t>
      </w: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>, j] &amp; 0x0F</w:t>
      </w:r>
    </w:p>
    <w:p w14:paraId="0B9D692A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 xml:space="preserve">, j] = </w:t>
      </w:r>
      <w:proofErr w:type="spellStart"/>
      <w:proofErr w:type="gramStart"/>
      <w:r w:rsidRPr="00205059">
        <w:t>self.Sbox</w:t>
      </w:r>
      <w:proofErr w:type="spellEnd"/>
      <w:proofErr w:type="gramEnd"/>
      <w:r w:rsidRPr="00205059">
        <w:t>[row, col]</w:t>
      </w:r>
    </w:p>
    <w:p w14:paraId="30D828AE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r w:rsidRPr="00205059">
        <w:t>shift_</w:t>
      </w:r>
      <w:proofErr w:type="gramStart"/>
      <w:r w:rsidRPr="00205059">
        <w:t>rows</w:t>
      </w:r>
      <w:proofErr w:type="spellEnd"/>
      <w:r w:rsidRPr="00205059">
        <w:t>(</w:t>
      </w:r>
      <w:proofErr w:type="gramEnd"/>
      <w:r w:rsidRPr="00205059">
        <w:t>self, state):</w:t>
      </w:r>
    </w:p>
    <w:p w14:paraId="6F9D6C6E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行移位</w:t>
      </w:r>
      <w:r w:rsidRPr="00205059">
        <w:t>"""</w:t>
      </w:r>
    </w:p>
    <w:p w14:paraId="0555B445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第</w:t>
      </w:r>
      <w:r w:rsidRPr="00205059">
        <w:t>1</w:t>
      </w:r>
      <w:r w:rsidRPr="00205059">
        <w:t>行：</w:t>
      </w:r>
      <w:proofErr w:type="gramStart"/>
      <w:r w:rsidRPr="00205059">
        <w:t>不</w:t>
      </w:r>
      <w:proofErr w:type="gramEnd"/>
      <w:r w:rsidRPr="00205059">
        <w:t>移位</w:t>
      </w:r>
    </w:p>
    <w:p w14:paraId="43F17BBB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第</w:t>
      </w:r>
      <w:r w:rsidRPr="00205059">
        <w:t>2</w:t>
      </w:r>
      <w:r w:rsidRPr="00205059">
        <w:t>行：左移</w:t>
      </w:r>
      <w:r w:rsidRPr="00205059">
        <w:t>1</w:t>
      </w:r>
      <w:r w:rsidRPr="00205059">
        <w:t>位</w:t>
      </w:r>
    </w:p>
    <w:p w14:paraId="22248569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1]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1], -1)</w:t>
      </w:r>
    </w:p>
    <w:p w14:paraId="6E1EC3C4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第</w:t>
      </w:r>
      <w:r w:rsidRPr="00205059">
        <w:t>3</w:t>
      </w:r>
      <w:r w:rsidRPr="00205059">
        <w:t>行：左移</w:t>
      </w:r>
      <w:r w:rsidRPr="00205059">
        <w:t>2</w:t>
      </w:r>
      <w:r w:rsidRPr="00205059">
        <w:t>位</w:t>
      </w:r>
    </w:p>
    <w:p w14:paraId="2D492001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2]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2], -2)</w:t>
      </w:r>
    </w:p>
    <w:p w14:paraId="695D8C1F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第</w:t>
      </w:r>
      <w:r w:rsidRPr="00205059">
        <w:t>4</w:t>
      </w:r>
      <w:r w:rsidRPr="00205059">
        <w:t>行：左移</w:t>
      </w:r>
      <w:r w:rsidRPr="00205059">
        <w:t>3</w:t>
      </w:r>
      <w:r w:rsidRPr="00205059">
        <w:t>位</w:t>
      </w:r>
    </w:p>
    <w:p w14:paraId="44D55F39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3]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3], -3)</w:t>
      </w:r>
    </w:p>
    <w:p w14:paraId="48B2DF01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r w:rsidRPr="00205059">
        <w:t>mix_</w:t>
      </w:r>
      <w:proofErr w:type="gramStart"/>
      <w:r w:rsidRPr="00205059">
        <w:t>columns</w:t>
      </w:r>
      <w:proofErr w:type="spellEnd"/>
      <w:r w:rsidRPr="00205059">
        <w:t>(</w:t>
      </w:r>
      <w:proofErr w:type="gramEnd"/>
      <w:r w:rsidRPr="00205059">
        <w:t>self, state):</w:t>
      </w:r>
    </w:p>
    <w:p w14:paraId="11220647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列混淆</w:t>
      </w:r>
      <w:r w:rsidRPr="00205059">
        <w:t>"""</w:t>
      </w:r>
    </w:p>
    <w:p w14:paraId="61578E42" w14:textId="77777777" w:rsidR="00205059" w:rsidRPr="00205059" w:rsidRDefault="00205059" w:rsidP="00205059">
      <w:pPr>
        <w:pStyle w:val="BodyTextL25"/>
      </w:pPr>
      <w:r w:rsidRPr="00205059">
        <w:lastRenderedPageBreak/>
        <w:t xml:space="preserve"># </w:t>
      </w:r>
      <w:r w:rsidRPr="00205059">
        <w:t>有限域</w:t>
      </w:r>
      <w:r w:rsidRPr="00205059">
        <w:t>GF(2^8)</w:t>
      </w:r>
      <w:r w:rsidRPr="00205059">
        <w:t>中的乘法</w:t>
      </w:r>
    </w:p>
    <w:p w14:paraId="76F96A37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r w:rsidRPr="00205059">
        <w:t>gf_</w:t>
      </w:r>
      <w:proofErr w:type="gramStart"/>
      <w:r w:rsidRPr="00205059">
        <w:t>mult</w:t>
      </w:r>
      <w:proofErr w:type="spellEnd"/>
      <w:r w:rsidRPr="00205059">
        <w:t>(</w:t>
      </w:r>
      <w:proofErr w:type="gramEnd"/>
      <w:r w:rsidRPr="00205059">
        <w:t>a, b):</w:t>
      </w:r>
    </w:p>
    <w:p w14:paraId="596CC3EE" w14:textId="77777777" w:rsidR="00205059" w:rsidRPr="00205059" w:rsidRDefault="00205059" w:rsidP="00205059">
      <w:pPr>
        <w:pStyle w:val="BodyTextL25"/>
      </w:pPr>
      <w:r w:rsidRPr="00205059">
        <w:t>result = 0</w:t>
      </w:r>
    </w:p>
    <w:p w14:paraId="3CA5565B" w14:textId="77777777" w:rsidR="00205059" w:rsidRPr="00205059" w:rsidRDefault="00205059" w:rsidP="00205059">
      <w:pPr>
        <w:pStyle w:val="BodyTextL25"/>
      </w:pPr>
      <w:r w:rsidRPr="00205059">
        <w:t>a = a &amp; 0xFF</w:t>
      </w:r>
    </w:p>
    <w:p w14:paraId="2DEEB32E" w14:textId="77777777" w:rsidR="00205059" w:rsidRPr="00205059" w:rsidRDefault="00205059" w:rsidP="00205059">
      <w:pPr>
        <w:pStyle w:val="BodyTextL25"/>
      </w:pPr>
      <w:r w:rsidRPr="00205059">
        <w:t>b = b &amp; 0xFF</w:t>
      </w:r>
    </w:p>
    <w:p w14:paraId="395CC88C" w14:textId="77777777" w:rsidR="00205059" w:rsidRPr="00205059" w:rsidRDefault="00205059" w:rsidP="00205059">
      <w:pPr>
        <w:pStyle w:val="BodyTextL25"/>
      </w:pPr>
      <w:r w:rsidRPr="00205059">
        <w:t xml:space="preserve">for _ in </w:t>
      </w:r>
      <w:proofErr w:type="gramStart"/>
      <w:r w:rsidRPr="00205059">
        <w:t>range(</w:t>
      </w:r>
      <w:proofErr w:type="gramEnd"/>
      <w:r w:rsidRPr="00205059">
        <w:t>8):</w:t>
      </w:r>
    </w:p>
    <w:p w14:paraId="37867EB9" w14:textId="77777777" w:rsidR="00205059" w:rsidRPr="00205059" w:rsidRDefault="00205059" w:rsidP="00205059">
      <w:pPr>
        <w:pStyle w:val="BodyTextL25"/>
      </w:pPr>
      <w:r w:rsidRPr="00205059">
        <w:t>if b &amp; 1:</w:t>
      </w:r>
    </w:p>
    <w:p w14:paraId="3DB84D35" w14:textId="77777777" w:rsidR="00205059" w:rsidRPr="00205059" w:rsidRDefault="00205059" w:rsidP="00205059">
      <w:pPr>
        <w:pStyle w:val="BodyTextL25"/>
      </w:pPr>
      <w:r w:rsidRPr="00205059">
        <w:t>result ^= a</w:t>
      </w:r>
    </w:p>
    <w:p w14:paraId="6276C777" w14:textId="77777777" w:rsidR="00205059" w:rsidRPr="00205059" w:rsidRDefault="00205059" w:rsidP="00205059">
      <w:pPr>
        <w:pStyle w:val="BodyTextL25"/>
      </w:pPr>
      <w:r w:rsidRPr="00205059">
        <w:t>a &lt;&lt;= 1</w:t>
      </w:r>
    </w:p>
    <w:p w14:paraId="01CEF893" w14:textId="77777777" w:rsidR="00205059" w:rsidRPr="00205059" w:rsidRDefault="00205059" w:rsidP="00205059">
      <w:pPr>
        <w:pStyle w:val="BodyTextL25"/>
      </w:pPr>
      <w:r w:rsidRPr="00205059">
        <w:t>if a &amp; 0x100:</w:t>
      </w:r>
    </w:p>
    <w:p w14:paraId="7C22D8CB" w14:textId="77777777" w:rsidR="00205059" w:rsidRPr="00205059" w:rsidRDefault="00205059" w:rsidP="00205059">
      <w:pPr>
        <w:pStyle w:val="BodyTextL25"/>
      </w:pPr>
      <w:r w:rsidRPr="00205059">
        <w:t>a ^= 0x11B # AES</w:t>
      </w:r>
      <w:r w:rsidRPr="00205059">
        <w:t>多项式</w:t>
      </w:r>
    </w:p>
    <w:p w14:paraId="5FE3E932" w14:textId="77777777" w:rsidR="00205059" w:rsidRPr="00205059" w:rsidRDefault="00205059" w:rsidP="00205059">
      <w:pPr>
        <w:pStyle w:val="BodyTextL25"/>
      </w:pPr>
      <w:r w:rsidRPr="00205059">
        <w:t>b &gt;&gt;= 1</w:t>
      </w:r>
    </w:p>
    <w:p w14:paraId="457600E6" w14:textId="77777777" w:rsidR="00205059" w:rsidRPr="00205059" w:rsidRDefault="00205059" w:rsidP="00205059">
      <w:pPr>
        <w:pStyle w:val="BodyTextL25"/>
      </w:pPr>
      <w:r w:rsidRPr="00205059">
        <w:t>return result &amp; 0xFF</w:t>
      </w:r>
    </w:p>
    <w:p w14:paraId="5B0D5A4F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混淆矩阵</w:t>
      </w:r>
    </w:p>
    <w:p w14:paraId="2A4E71FA" w14:textId="77777777" w:rsidR="00205059" w:rsidRPr="00205059" w:rsidRDefault="00205059" w:rsidP="00205059">
      <w:pPr>
        <w:pStyle w:val="BodyTextL25"/>
      </w:pPr>
      <w:proofErr w:type="spellStart"/>
      <w:r w:rsidRPr="00205059">
        <w:t>mix_matrix</w:t>
      </w:r>
      <w:proofErr w:type="spellEnd"/>
      <w:r w:rsidRPr="00205059">
        <w:t xml:space="preserve"> = </w:t>
      </w:r>
      <w:proofErr w:type="spellStart"/>
      <w:proofErr w:type="gramStart"/>
      <w:r w:rsidRPr="00205059">
        <w:t>np.array</w:t>
      </w:r>
      <w:proofErr w:type="spellEnd"/>
      <w:proofErr w:type="gramEnd"/>
      <w:r w:rsidRPr="00205059">
        <w:t>([</w:t>
      </w:r>
    </w:p>
    <w:p w14:paraId="1E773F2A" w14:textId="77777777" w:rsidR="00205059" w:rsidRPr="00205059" w:rsidRDefault="00205059" w:rsidP="00205059">
      <w:pPr>
        <w:pStyle w:val="BodyTextL25"/>
      </w:pPr>
      <w:r w:rsidRPr="00205059">
        <w:t>[2, 3, 1, 1],</w:t>
      </w:r>
    </w:p>
    <w:p w14:paraId="5FBF02B3" w14:textId="77777777" w:rsidR="00205059" w:rsidRPr="00205059" w:rsidRDefault="00205059" w:rsidP="00205059">
      <w:pPr>
        <w:pStyle w:val="BodyTextL25"/>
      </w:pPr>
      <w:r w:rsidRPr="00205059">
        <w:t>[1, 2, 3, 1],</w:t>
      </w:r>
    </w:p>
    <w:p w14:paraId="3DD78211" w14:textId="77777777" w:rsidR="00205059" w:rsidRPr="00205059" w:rsidRDefault="00205059" w:rsidP="00205059">
      <w:pPr>
        <w:pStyle w:val="BodyTextL25"/>
      </w:pPr>
      <w:r w:rsidRPr="00205059">
        <w:t>[1, 1, 2, 3],</w:t>
      </w:r>
    </w:p>
    <w:p w14:paraId="0FA59561" w14:textId="77777777" w:rsidR="00205059" w:rsidRPr="00205059" w:rsidRDefault="00205059" w:rsidP="00205059">
      <w:pPr>
        <w:pStyle w:val="BodyTextL25"/>
      </w:pPr>
      <w:r w:rsidRPr="00205059">
        <w:t>[3, 1, 1, 2]</w:t>
      </w:r>
    </w:p>
    <w:p w14:paraId="5E605D7D" w14:textId="77777777" w:rsidR="00205059" w:rsidRPr="00205059" w:rsidRDefault="00205059" w:rsidP="00205059">
      <w:pPr>
        <w:pStyle w:val="BodyTextL25"/>
      </w:pPr>
      <w:r w:rsidRPr="00205059">
        <w:t xml:space="preserve">], </w:t>
      </w:r>
      <w:proofErr w:type="spellStart"/>
      <w:r w:rsidRPr="00205059">
        <w:t>dtype</w:t>
      </w:r>
      <w:proofErr w:type="spellEnd"/>
      <w:r w:rsidRPr="00205059">
        <w:t>=</w:t>
      </w:r>
      <w:proofErr w:type="gramStart"/>
      <w:r w:rsidRPr="00205059">
        <w:t>np.uint</w:t>
      </w:r>
      <w:proofErr w:type="gramEnd"/>
      <w:r w:rsidRPr="00205059">
        <w:t>8)</w:t>
      </w:r>
    </w:p>
    <w:p w14:paraId="31EF678B" w14:textId="77777777" w:rsidR="00205059" w:rsidRPr="00205059" w:rsidRDefault="00205059" w:rsidP="00205059">
      <w:pPr>
        <w:pStyle w:val="BodyTextL25"/>
      </w:pPr>
      <w:proofErr w:type="spellStart"/>
      <w:r w:rsidRPr="00205059">
        <w:t>new_state</w:t>
      </w:r>
      <w:proofErr w:type="spellEnd"/>
      <w:r w:rsidRPr="00205059">
        <w:t xml:space="preserve"> = </w:t>
      </w:r>
      <w:proofErr w:type="spellStart"/>
      <w:proofErr w:type="gramStart"/>
      <w:r w:rsidRPr="00205059">
        <w:t>state.copy</w:t>
      </w:r>
      <w:proofErr w:type="spellEnd"/>
      <w:proofErr w:type="gramEnd"/>
      <w:r w:rsidRPr="00205059">
        <w:t>()</w:t>
      </w:r>
    </w:p>
    <w:p w14:paraId="4863FEE3" w14:textId="77777777" w:rsidR="00205059" w:rsidRPr="00205059" w:rsidRDefault="00205059" w:rsidP="00205059">
      <w:pPr>
        <w:pStyle w:val="BodyTextL25"/>
      </w:pPr>
      <w:r w:rsidRPr="00205059">
        <w:t xml:space="preserve">for c in </w:t>
      </w:r>
      <w:proofErr w:type="gramStart"/>
      <w:r w:rsidRPr="00205059">
        <w:t>range(</w:t>
      </w:r>
      <w:proofErr w:type="gramEnd"/>
      <w:r w:rsidRPr="00205059">
        <w:t>4):</w:t>
      </w:r>
    </w:p>
    <w:p w14:paraId="3F361791" w14:textId="77777777" w:rsidR="00205059" w:rsidRPr="00205059" w:rsidRDefault="00205059" w:rsidP="00205059">
      <w:pPr>
        <w:pStyle w:val="BodyTextL25"/>
      </w:pPr>
      <w:r w:rsidRPr="00205059">
        <w:t xml:space="preserve">for r in </w:t>
      </w:r>
      <w:proofErr w:type="gramStart"/>
      <w:r w:rsidRPr="00205059">
        <w:t>range(</w:t>
      </w:r>
      <w:proofErr w:type="gramEnd"/>
      <w:r w:rsidRPr="00205059">
        <w:t>4):</w:t>
      </w:r>
    </w:p>
    <w:p w14:paraId="1932EBFF" w14:textId="77777777" w:rsidR="00205059" w:rsidRPr="00205059" w:rsidRDefault="00205059" w:rsidP="00205059">
      <w:pPr>
        <w:pStyle w:val="BodyTextL25"/>
      </w:pPr>
      <w:proofErr w:type="spellStart"/>
      <w:r w:rsidRPr="00205059">
        <w:t>new_</w:t>
      </w:r>
      <w:proofErr w:type="gramStart"/>
      <w:r w:rsidRPr="00205059">
        <w:t>state</w:t>
      </w:r>
      <w:proofErr w:type="spellEnd"/>
      <w:r w:rsidRPr="00205059">
        <w:t>[</w:t>
      </w:r>
      <w:proofErr w:type="gramEnd"/>
      <w:r w:rsidRPr="00205059">
        <w:t>r, c] = (</w:t>
      </w:r>
      <w:proofErr w:type="spellStart"/>
      <w:r w:rsidRPr="00205059">
        <w:t>gf_</w:t>
      </w:r>
      <w:proofErr w:type="gramStart"/>
      <w:r w:rsidRPr="00205059">
        <w:t>mult</w:t>
      </w:r>
      <w:proofErr w:type="spellEnd"/>
      <w:r w:rsidRPr="00205059">
        <w:t>(</w:t>
      </w:r>
      <w:proofErr w:type="spellStart"/>
      <w:proofErr w:type="gramEnd"/>
      <w:r w:rsidRPr="00205059">
        <w:t>mix_</w:t>
      </w:r>
      <w:proofErr w:type="gramStart"/>
      <w:r w:rsidRPr="00205059">
        <w:t>matrix</w:t>
      </w:r>
      <w:proofErr w:type="spellEnd"/>
      <w:r w:rsidRPr="00205059">
        <w:t>[</w:t>
      </w:r>
      <w:proofErr w:type="gramEnd"/>
      <w:r w:rsidRPr="00205059">
        <w:t xml:space="preserve">r, 0], </w:t>
      </w:r>
      <w:proofErr w:type="gramStart"/>
      <w:r w:rsidRPr="00205059">
        <w:t>state[</w:t>
      </w:r>
      <w:proofErr w:type="gramEnd"/>
      <w:r w:rsidRPr="00205059">
        <w:t>0, c]) ^</w:t>
      </w:r>
    </w:p>
    <w:p w14:paraId="519452B4" w14:textId="77777777" w:rsidR="00205059" w:rsidRPr="00205059" w:rsidRDefault="00205059" w:rsidP="00205059">
      <w:pPr>
        <w:pStyle w:val="BodyTextL25"/>
      </w:pPr>
      <w:proofErr w:type="spellStart"/>
      <w:r w:rsidRPr="00205059">
        <w:t>gf_</w:t>
      </w:r>
      <w:proofErr w:type="gramStart"/>
      <w:r w:rsidRPr="00205059">
        <w:t>mult</w:t>
      </w:r>
      <w:proofErr w:type="spellEnd"/>
      <w:r w:rsidRPr="00205059">
        <w:t>(</w:t>
      </w:r>
      <w:proofErr w:type="spellStart"/>
      <w:proofErr w:type="gramEnd"/>
      <w:r w:rsidRPr="00205059">
        <w:t>mix_</w:t>
      </w:r>
      <w:proofErr w:type="gramStart"/>
      <w:r w:rsidRPr="00205059">
        <w:t>matrix</w:t>
      </w:r>
      <w:proofErr w:type="spellEnd"/>
      <w:r w:rsidRPr="00205059">
        <w:t>[</w:t>
      </w:r>
      <w:proofErr w:type="gramEnd"/>
      <w:r w:rsidRPr="00205059">
        <w:t xml:space="preserve">r, 1], </w:t>
      </w:r>
      <w:proofErr w:type="gramStart"/>
      <w:r w:rsidRPr="00205059">
        <w:t>state[</w:t>
      </w:r>
      <w:proofErr w:type="gramEnd"/>
      <w:r w:rsidRPr="00205059">
        <w:t>1, c]) ^</w:t>
      </w:r>
    </w:p>
    <w:p w14:paraId="42359EA7" w14:textId="77777777" w:rsidR="00205059" w:rsidRPr="00205059" w:rsidRDefault="00205059" w:rsidP="00205059">
      <w:pPr>
        <w:pStyle w:val="BodyTextL25"/>
      </w:pPr>
      <w:proofErr w:type="spellStart"/>
      <w:r w:rsidRPr="00205059">
        <w:t>gf_</w:t>
      </w:r>
      <w:proofErr w:type="gramStart"/>
      <w:r w:rsidRPr="00205059">
        <w:t>mult</w:t>
      </w:r>
      <w:proofErr w:type="spellEnd"/>
      <w:r w:rsidRPr="00205059">
        <w:t>(</w:t>
      </w:r>
      <w:proofErr w:type="spellStart"/>
      <w:proofErr w:type="gramEnd"/>
      <w:r w:rsidRPr="00205059">
        <w:t>mix_</w:t>
      </w:r>
      <w:proofErr w:type="gramStart"/>
      <w:r w:rsidRPr="00205059">
        <w:t>matrix</w:t>
      </w:r>
      <w:proofErr w:type="spellEnd"/>
      <w:r w:rsidRPr="00205059">
        <w:t>[</w:t>
      </w:r>
      <w:proofErr w:type="gramEnd"/>
      <w:r w:rsidRPr="00205059">
        <w:t xml:space="preserve">r, 2], </w:t>
      </w:r>
      <w:proofErr w:type="gramStart"/>
      <w:r w:rsidRPr="00205059">
        <w:t>state[</w:t>
      </w:r>
      <w:proofErr w:type="gramEnd"/>
      <w:r w:rsidRPr="00205059">
        <w:t>2, c]) ^</w:t>
      </w:r>
    </w:p>
    <w:p w14:paraId="1E144FA7" w14:textId="77777777" w:rsidR="00205059" w:rsidRPr="00205059" w:rsidRDefault="00205059" w:rsidP="00205059">
      <w:pPr>
        <w:pStyle w:val="BodyTextL25"/>
      </w:pPr>
      <w:proofErr w:type="spellStart"/>
      <w:r w:rsidRPr="00205059">
        <w:t>gf_</w:t>
      </w:r>
      <w:proofErr w:type="gramStart"/>
      <w:r w:rsidRPr="00205059">
        <w:t>mult</w:t>
      </w:r>
      <w:proofErr w:type="spellEnd"/>
      <w:r w:rsidRPr="00205059">
        <w:t>(</w:t>
      </w:r>
      <w:proofErr w:type="spellStart"/>
      <w:proofErr w:type="gramEnd"/>
      <w:r w:rsidRPr="00205059">
        <w:t>mix_</w:t>
      </w:r>
      <w:proofErr w:type="gramStart"/>
      <w:r w:rsidRPr="00205059">
        <w:t>matrix</w:t>
      </w:r>
      <w:proofErr w:type="spellEnd"/>
      <w:r w:rsidRPr="00205059">
        <w:t>[</w:t>
      </w:r>
      <w:proofErr w:type="gramEnd"/>
      <w:r w:rsidRPr="00205059">
        <w:t xml:space="preserve">r, 3], </w:t>
      </w:r>
      <w:proofErr w:type="gramStart"/>
      <w:r w:rsidRPr="00205059">
        <w:t>state[</w:t>
      </w:r>
      <w:proofErr w:type="gramEnd"/>
      <w:r w:rsidRPr="00205059">
        <w:t>3, c]))</w:t>
      </w:r>
    </w:p>
    <w:p w14:paraId="0C406B20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:] = </w:t>
      </w:r>
      <w:proofErr w:type="spellStart"/>
      <w:r w:rsidRPr="00205059">
        <w:t>new_state</w:t>
      </w:r>
      <w:proofErr w:type="spellEnd"/>
    </w:p>
    <w:p w14:paraId="1E5A599C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r w:rsidRPr="00205059">
        <w:t>add_round_</w:t>
      </w:r>
      <w:proofErr w:type="gramStart"/>
      <w:r w:rsidRPr="00205059">
        <w:t>key</w:t>
      </w:r>
      <w:proofErr w:type="spellEnd"/>
      <w:r w:rsidRPr="00205059">
        <w:t>(</w:t>
      </w:r>
      <w:proofErr w:type="gramEnd"/>
      <w:r w:rsidRPr="00205059">
        <w:t xml:space="preserve">self, state, </w:t>
      </w:r>
      <w:proofErr w:type="spellStart"/>
      <w:r w:rsidRPr="00205059">
        <w:t>round_key</w:t>
      </w:r>
      <w:proofErr w:type="spellEnd"/>
      <w:r w:rsidRPr="00205059">
        <w:t>):</w:t>
      </w:r>
    </w:p>
    <w:p w14:paraId="0B2C64E1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轮密钥加</w:t>
      </w:r>
      <w:r w:rsidRPr="00205059">
        <w:t>"""</w:t>
      </w:r>
    </w:p>
    <w:p w14:paraId="4126CFD9" w14:textId="77777777" w:rsidR="00205059" w:rsidRPr="00205059" w:rsidRDefault="00205059" w:rsidP="00205059">
      <w:pPr>
        <w:pStyle w:val="BodyTextL25"/>
      </w:pPr>
      <w:r w:rsidRPr="00205059">
        <w:t xml:space="preserve">for </w:t>
      </w:r>
      <w:proofErr w:type="spellStart"/>
      <w:r w:rsidRPr="00205059">
        <w:t>i</w:t>
      </w:r>
      <w:proofErr w:type="spellEnd"/>
      <w:r w:rsidRPr="00205059">
        <w:t xml:space="preserve"> in </w:t>
      </w:r>
      <w:proofErr w:type="gramStart"/>
      <w:r w:rsidRPr="00205059">
        <w:t>range(</w:t>
      </w:r>
      <w:proofErr w:type="gramEnd"/>
      <w:r w:rsidRPr="00205059">
        <w:t>4):</w:t>
      </w:r>
    </w:p>
    <w:p w14:paraId="090095F2" w14:textId="77777777" w:rsidR="00205059" w:rsidRPr="00205059" w:rsidRDefault="00205059" w:rsidP="00205059">
      <w:pPr>
        <w:pStyle w:val="BodyTextL25"/>
      </w:pPr>
      <w:r w:rsidRPr="00205059">
        <w:t xml:space="preserve">for j in </w:t>
      </w:r>
      <w:proofErr w:type="gramStart"/>
      <w:r w:rsidRPr="00205059">
        <w:t>range(</w:t>
      </w:r>
      <w:proofErr w:type="gramEnd"/>
      <w:r w:rsidRPr="00205059">
        <w:t>4):</w:t>
      </w:r>
    </w:p>
    <w:p w14:paraId="76851DC8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 xml:space="preserve">, j] ^= </w:t>
      </w:r>
      <w:proofErr w:type="spellStart"/>
      <w:r w:rsidRPr="00205059">
        <w:t>round_</w:t>
      </w:r>
      <w:proofErr w:type="gramStart"/>
      <w:r w:rsidRPr="00205059">
        <w:t>key</w:t>
      </w:r>
      <w:proofErr w:type="spellEnd"/>
      <w:r w:rsidRPr="00205059">
        <w:t>[</w:t>
      </w:r>
      <w:proofErr w:type="spellStart"/>
      <w:proofErr w:type="gramEnd"/>
      <w:r w:rsidRPr="00205059">
        <w:t>i</w:t>
      </w:r>
      <w:proofErr w:type="spellEnd"/>
      <w:r w:rsidRPr="00205059">
        <w:t>, j]</w:t>
      </w:r>
    </w:p>
    <w:p w14:paraId="6BD47CB0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r w:rsidRPr="00205059">
        <w:t>encrypt_</w:t>
      </w:r>
      <w:proofErr w:type="gramStart"/>
      <w:r w:rsidRPr="00205059">
        <w:t>block</w:t>
      </w:r>
      <w:proofErr w:type="spellEnd"/>
      <w:r w:rsidRPr="00205059">
        <w:t>(</w:t>
      </w:r>
      <w:proofErr w:type="gramEnd"/>
      <w:r w:rsidRPr="00205059">
        <w:t>self, plaintext):</w:t>
      </w:r>
    </w:p>
    <w:p w14:paraId="51C04FAB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加密单个</w:t>
      </w:r>
      <w:r w:rsidRPr="00205059">
        <w:t>128</w:t>
      </w:r>
      <w:r w:rsidRPr="00205059">
        <w:t>位分组</w:t>
      </w:r>
      <w:r w:rsidRPr="00205059">
        <w:t>"""</w:t>
      </w:r>
    </w:p>
    <w:p w14:paraId="59BD23F8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将明文转换为</w:t>
      </w:r>
      <w:r w:rsidRPr="00205059">
        <w:t>4x4</w:t>
      </w:r>
      <w:r w:rsidRPr="00205059">
        <w:t>状态矩阵</w:t>
      </w:r>
    </w:p>
    <w:p w14:paraId="4819BA8F" w14:textId="77777777" w:rsidR="00205059" w:rsidRPr="00205059" w:rsidRDefault="00205059" w:rsidP="00205059">
      <w:pPr>
        <w:pStyle w:val="BodyTextL25"/>
      </w:pPr>
      <w:r w:rsidRPr="00205059">
        <w:t xml:space="preserve">state = </w:t>
      </w:r>
      <w:proofErr w:type="spellStart"/>
      <w:proofErr w:type="gramStart"/>
      <w:r w:rsidRPr="00205059">
        <w:t>np.frombuffer</w:t>
      </w:r>
      <w:proofErr w:type="spellEnd"/>
      <w:proofErr w:type="gramEnd"/>
      <w:r w:rsidRPr="00205059">
        <w:t xml:space="preserve">(plaintext, </w:t>
      </w:r>
      <w:proofErr w:type="spellStart"/>
      <w:r w:rsidRPr="00205059">
        <w:t>dtype</w:t>
      </w:r>
      <w:proofErr w:type="spellEnd"/>
      <w:r w:rsidRPr="00205059">
        <w:t>=</w:t>
      </w:r>
      <w:proofErr w:type="gramStart"/>
      <w:r w:rsidRPr="00205059">
        <w:t>np.uint</w:t>
      </w:r>
      <w:proofErr w:type="gramEnd"/>
      <w:r w:rsidRPr="00205059">
        <w:t>8</w:t>
      </w:r>
      <w:proofErr w:type="gramStart"/>
      <w:r w:rsidRPr="00205059">
        <w:t>).reshape</w:t>
      </w:r>
      <w:proofErr w:type="gramEnd"/>
      <w:r w:rsidRPr="00205059">
        <w:t>(4, 4)</w:t>
      </w:r>
    </w:p>
    <w:p w14:paraId="1E16D525" w14:textId="77777777" w:rsidR="00205059" w:rsidRPr="00205059" w:rsidRDefault="00205059" w:rsidP="00205059">
      <w:pPr>
        <w:pStyle w:val="BodyTextL25"/>
      </w:pPr>
      <w:r w:rsidRPr="00205059">
        <w:lastRenderedPageBreak/>
        <w:t xml:space="preserve"># </w:t>
      </w:r>
      <w:r w:rsidRPr="00205059">
        <w:t>初始轮密钥加</w:t>
      </w:r>
    </w:p>
    <w:p w14:paraId="6CFBB412" w14:textId="77777777" w:rsidR="00205059" w:rsidRPr="00205059" w:rsidRDefault="00205059" w:rsidP="00205059">
      <w:pPr>
        <w:pStyle w:val="BodyTextL25"/>
      </w:pPr>
      <w:proofErr w:type="spellStart"/>
      <w:r w:rsidRPr="00205059">
        <w:t>round_key</w:t>
      </w:r>
      <w:proofErr w:type="spellEnd"/>
      <w:r w:rsidRPr="00205059">
        <w:t xml:space="preserve"> = </w:t>
      </w:r>
      <w:proofErr w:type="spellStart"/>
      <w:proofErr w:type="gramStart"/>
      <w:r w:rsidRPr="00205059">
        <w:t>self.expanded</w:t>
      </w:r>
      <w:proofErr w:type="gramEnd"/>
      <w:r w:rsidRPr="00205059">
        <w:t>_key</w:t>
      </w:r>
      <w:proofErr w:type="spellEnd"/>
      <w:proofErr w:type="gramStart"/>
      <w:r w:rsidRPr="00205059">
        <w:t>[:,</w:t>
      </w:r>
      <w:proofErr w:type="gramEnd"/>
      <w:r w:rsidRPr="00205059">
        <w:t xml:space="preserve"> :4]</w:t>
      </w:r>
    </w:p>
    <w:p w14:paraId="0F380942" w14:textId="77777777" w:rsidR="00205059" w:rsidRPr="00205059" w:rsidRDefault="00205059" w:rsidP="00205059">
      <w:pPr>
        <w:pStyle w:val="BodyTextL25"/>
      </w:pPr>
      <w:proofErr w:type="spellStart"/>
      <w:r w:rsidRPr="00205059">
        <w:t>self.add_round_</w:t>
      </w:r>
      <w:proofErr w:type="gramStart"/>
      <w:r w:rsidRPr="00205059">
        <w:t>key</w:t>
      </w:r>
      <w:proofErr w:type="spellEnd"/>
      <w:r w:rsidRPr="00205059">
        <w:t>(</w:t>
      </w:r>
      <w:proofErr w:type="gramEnd"/>
      <w:r w:rsidRPr="00205059">
        <w:t xml:space="preserve">state, </w:t>
      </w:r>
      <w:proofErr w:type="spellStart"/>
      <w:r w:rsidRPr="00205059">
        <w:t>round_key</w:t>
      </w:r>
      <w:proofErr w:type="spellEnd"/>
      <w:r w:rsidRPr="00205059">
        <w:t>)</w:t>
      </w:r>
    </w:p>
    <w:p w14:paraId="73C7E00C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主加密轮（</w:t>
      </w:r>
      <w:r w:rsidRPr="00205059">
        <w:t>1-9</w:t>
      </w:r>
      <w:r w:rsidRPr="00205059">
        <w:t>轮）</w:t>
      </w:r>
    </w:p>
    <w:p w14:paraId="55EB199B" w14:textId="77777777" w:rsidR="00205059" w:rsidRPr="00205059" w:rsidRDefault="00205059" w:rsidP="00205059">
      <w:pPr>
        <w:pStyle w:val="BodyTextL25"/>
      </w:pPr>
      <w:r w:rsidRPr="00205059">
        <w:t xml:space="preserve">for round in </w:t>
      </w:r>
      <w:proofErr w:type="gramStart"/>
      <w:r w:rsidRPr="00205059">
        <w:t>range(</w:t>
      </w:r>
      <w:proofErr w:type="gramEnd"/>
      <w:r w:rsidRPr="00205059">
        <w:t xml:space="preserve">1, </w:t>
      </w:r>
      <w:proofErr w:type="spellStart"/>
      <w:proofErr w:type="gramStart"/>
      <w:r w:rsidRPr="00205059">
        <w:t>self.Nr</w:t>
      </w:r>
      <w:proofErr w:type="spellEnd"/>
      <w:proofErr w:type="gramEnd"/>
      <w:r w:rsidRPr="00205059">
        <w:t>):</w:t>
      </w:r>
    </w:p>
    <w:p w14:paraId="374222DB" w14:textId="77777777" w:rsidR="00205059" w:rsidRPr="00205059" w:rsidRDefault="00205059" w:rsidP="00205059">
      <w:pPr>
        <w:pStyle w:val="BodyTextL25"/>
      </w:pPr>
      <w:proofErr w:type="spellStart"/>
      <w:r w:rsidRPr="00205059">
        <w:t>self.sub_bytes</w:t>
      </w:r>
      <w:proofErr w:type="spellEnd"/>
      <w:r w:rsidRPr="00205059">
        <w:t>(state)</w:t>
      </w:r>
    </w:p>
    <w:p w14:paraId="7F3FF356" w14:textId="77777777" w:rsidR="00205059" w:rsidRPr="00205059" w:rsidRDefault="00205059" w:rsidP="00205059">
      <w:pPr>
        <w:pStyle w:val="BodyTextL25"/>
      </w:pPr>
      <w:proofErr w:type="spellStart"/>
      <w:proofErr w:type="gramStart"/>
      <w:r w:rsidRPr="00205059">
        <w:t>self.shift</w:t>
      </w:r>
      <w:proofErr w:type="gramEnd"/>
      <w:r w:rsidRPr="00205059">
        <w:t>_rows</w:t>
      </w:r>
      <w:proofErr w:type="spellEnd"/>
      <w:r w:rsidRPr="00205059">
        <w:t>(state)</w:t>
      </w:r>
    </w:p>
    <w:p w14:paraId="53672AE5" w14:textId="77777777" w:rsidR="00205059" w:rsidRPr="00205059" w:rsidRDefault="00205059" w:rsidP="00205059">
      <w:pPr>
        <w:pStyle w:val="BodyTextL25"/>
      </w:pPr>
      <w:proofErr w:type="spellStart"/>
      <w:r w:rsidRPr="00205059">
        <w:t>self.mix_columns</w:t>
      </w:r>
      <w:proofErr w:type="spellEnd"/>
      <w:r w:rsidRPr="00205059">
        <w:t>(state)</w:t>
      </w:r>
    </w:p>
    <w:p w14:paraId="37E56863" w14:textId="77777777" w:rsidR="00205059" w:rsidRPr="00205059" w:rsidRDefault="00205059" w:rsidP="00205059">
      <w:pPr>
        <w:pStyle w:val="BodyTextL25"/>
      </w:pPr>
      <w:proofErr w:type="spellStart"/>
      <w:r w:rsidRPr="00205059">
        <w:t>round_key</w:t>
      </w:r>
      <w:proofErr w:type="spellEnd"/>
      <w:r w:rsidRPr="00205059">
        <w:t xml:space="preserve"> = </w:t>
      </w:r>
      <w:proofErr w:type="spellStart"/>
      <w:proofErr w:type="gramStart"/>
      <w:r w:rsidRPr="00205059">
        <w:t>self.expanded</w:t>
      </w:r>
      <w:proofErr w:type="gramEnd"/>
      <w:r w:rsidRPr="00205059">
        <w:t>_key</w:t>
      </w:r>
      <w:proofErr w:type="spellEnd"/>
      <w:proofErr w:type="gramStart"/>
      <w:r w:rsidRPr="00205059">
        <w:t>[:,</w:t>
      </w:r>
      <w:proofErr w:type="gramEnd"/>
      <w:r w:rsidRPr="00205059">
        <w:t xml:space="preserve"> round*</w:t>
      </w:r>
      <w:proofErr w:type="gramStart"/>
      <w:r w:rsidRPr="00205059">
        <w:t>4 :</w:t>
      </w:r>
      <w:proofErr w:type="gramEnd"/>
      <w:r w:rsidRPr="00205059">
        <w:t xml:space="preserve"> (round+</w:t>
      </w:r>
      <w:proofErr w:type="gramStart"/>
      <w:r w:rsidRPr="00205059">
        <w:t>1)*</w:t>
      </w:r>
      <w:proofErr w:type="gramEnd"/>
      <w:r w:rsidRPr="00205059">
        <w:t>4]</w:t>
      </w:r>
    </w:p>
    <w:p w14:paraId="76E26598" w14:textId="77777777" w:rsidR="00205059" w:rsidRPr="00205059" w:rsidRDefault="00205059" w:rsidP="00205059">
      <w:pPr>
        <w:pStyle w:val="BodyTextL25"/>
      </w:pPr>
      <w:proofErr w:type="spellStart"/>
      <w:r w:rsidRPr="00205059">
        <w:t>self.add_round_</w:t>
      </w:r>
      <w:proofErr w:type="gramStart"/>
      <w:r w:rsidRPr="00205059">
        <w:t>key</w:t>
      </w:r>
      <w:proofErr w:type="spellEnd"/>
      <w:r w:rsidRPr="00205059">
        <w:t>(</w:t>
      </w:r>
      <w:proofErr w:type="gramEnd"/>
      <w:r w:rsidRPr="00205059">
        <w:t xml:space="preserve">state, </w:t>
      </w:r>
      <w:proofErr w:type="spellStart"/>
      <w:r w:rsidRPr="00205059">
        <w:t>round_key</w:t>
      </w:r>
      <w:proofErr w:type="spellEnd"/>
      <w:r w:rsidRPr="00205059">
        <w:t>)</w:t>
      </w:r>
    </w:p>
    <w:p w14:paraId="66606AEF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第</w:t>
      </w:r>
      <w:r w:rsidRPr="00205059">
        <w:t>10</w:t>
      </w:r>
      <w:r w:rsidRPr="00205059">
        <w:t>轮（无列混淆）</w:t>
      </w:r>
    </w:p>
    <w:p w14:paraId="1BF33043" w14:textId="77777777" w:rsidR="00205059" w:rsidRPr="00205059" w:rsidRDefault="00205059" w:rsidP="00205059">
      <w:pPr>
        <w:pStyle w:val="BodyTextL25"/>
      </w:pPr>
      <w:proofErr w:type="spellStart"/>
      <w:r w:rsidRPr="00205059">
        <w:t>self.sub_bytes</w:t>
      </w:r>
      <w:proofErr w:type="spellEnd"/>
      <w:r w:rsidRPr="00205059">
        <w:t>(state)</w:t>
      </w:r>
    </w:p>
    <w:p w14:paraId="5B8F4138" w14:textId="77777777" w:rsidR="00205059" w:rsidRPr="00205059" w:rsidRDefault="00205059" w:rsidP="00205059">
      <w:pPr>
        <w:pStyle w:val="BodyTextL25"/>
      </w:pPr>
      <w:proofErr w:type="spellStart"/>
      <w:proofErr w:type="gramStart"/>
      <w:r w:rsidRPr="00205059">
        <w:t>self.shift</w:t>
      </w:r>
      <w:proofErr w:type="gramEnd"/>
      <w:r w:rsidRPr="00205059">
        <w:t>_rows</w:t>
      </w:r>
      <w:proofErr w:type="spellEnd"/>
      <w:r w:rsidRPr="00205059">
        <w:t>(state)</w:t>
      </w:r>
    </w:p>
    <w:p w14:paraId="21C5FB1B" w14:textId="77777777" w:rsidR="00205059" w:rsidRPr="00205059" w:rsidRDefault="00205059" w:rsidP="00205059">
      <w:pPr>
        <w:pStyle w:val="BodyTextL25"/>
      </w:pPr>
      <w:proofErr w:type="spellStart"/>
      <w:r w:rsidRPr="00205059">
        <w:t>round_key</w:t>
      </w:r>
      <w:proofErr w:type="spellEnd"/>
      <w:r w:rsidRPr="00205059">
        <w:t xml:space="preserve"> = </w:t>
      </w:r>
      <w:proofErr w:type="spellStart"/>
      <w:proofErr w:type="gramStart"/>
      <w:r w:rsidRPr="00205059">
        <w:t>self.expanded</w:t>
      </w:r>
      <w:proofErr w:type="gramEnd"/>
      <w:r w:rsidRPr="00205059">
        <w:t>_key</w:t>
      </w:r>
      <w:proofErr w:type="spellEnd"/>
      <w:proofErr w:type="gramStart"/>
      <w:r w:rsidRPr="00205059">
        <w:t>[:,</w:t>
      </w:r>
      <w:proofErr w:type="gramEnd"/>
      <w:r w:rsidRPr="00205059">
        <w:t xml:space="preserve"> </w:t>
      </w:r>
      <w:proofErr w:type="spellStart"/>
      <w:proofErr w:type="gramStart"/>
      <w:r w:rsidRPr="00205059">
        <w:t>self.Nr</w:t>
      </w:r>
      <w:proofErr w:type="spellEnd"/>
      <w:proofErr w:type="gramEnd"/>
      <w:r w:rsidRPr="00205059">
        <w:t>*</w:t>
      </w:r>
      <w:proofErr w:type="gramStart"/>
      <w:r w:rsidRPr="00205059">
        <w:t>4 :</w:t>
      </w:r>
      <w:proofErr w:type="gramEnd"/>
      <w:r w:rsidRPr="00205059">
        <w:t xml:space="preserve"> (</w:t>
      </w:r>
      <w:proofErr w:type="gramStart"/>
      <w:r w:rsidRPr="00205059">
        <w:t>self.Nr</w:t>
      </w:r>
      <w:proofErr w:type="gramEnd"/>
      <w:r w:rsidRPr="00205059">
        <w:t>+</w:t>
      </w:r>
      <w:proofErr w:type="gramStart"/>
      <w:r w:rsidRPr="00205059">
        <w:t>1)*</w:t>
      </w:r>
      <w:proofErr w:type="gramEnd"/>
      <w:r w:rsidRPr="00205059">
        <w:t>4]</w:t>
      </w:r>
    </w:p>
    <w:p w14:paraId="433EF4A7" w14:textId="77777777" w:rsidR="00205059" w:rsidRPr="00205059" w:rsidRDefault="00205059" w:rsidP="00205059">
      <w:pPr>
        <w:pStyle w:val="BodyTextL25"/>
      </w:pPr>
      <w:proofErr w:type="spellStart"/>
      <w:r w:rsidRPr="00205059">
        <w:t>self.add_round_</w:t>
      </w:r>
      <w:proofErr w:type="gramStart"/>
      <w:r w:rsidRPr="00205059">
        <w:t>key</w:t>
      </w:r>
      <w:proofErr w:type="spellEnd"/>
      <w:r w:rsidRPr="00205059">
        <w:t>(</w:t>
      </w:r>
      <w:proofErr w:type="gramEnd"/>
      <w:r w:rsidRPr="00205059">
        <w:t xml:space="preserve">state, </w:t>
      </w:r>
      <w:proofErr w:type="spellStart"/>
      <w:r w:rsidRPr="00205059">
        <w:t>round_key</w:t>
      </w:r>
      <w:proofErr w:type="spellEnd"/>
      <w:r w:rsidRPr="00205059">
        <w:t>)</w:t>
      </w:r>
    </w:p>
    <w:p w14:paraId="613C8D32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转换回字节串</w:t>
      </w:r>
    </w:p>
    <w:p w14:paraId="6B01B1E5" w14:textId="77777777" w:rsidR="00205059" w:rsidRPr="00205059" w:rsidRDefault="00205059" w:rsidP="00205059">
      <w:pPr>
        <w:pStyle w:val="BodyTextL25"/>
      </w:pPr>
      <w:r w:rsidRPr="00205059">
        <w:t xml:space="preserve">return </w:t>
      </w:r>
      <w:proofErr w:type="spellStart"/>
      <w:proofErr w:type="gramStart"/>
      <w:r w:rsidRPr="00205059">
        <w:t>state.flatten</w:t>
      </w:r>
      <w:proofErr w:type="spellEnd"/>
      <w:proofErr w:type="gramEnd"/>
      <w:r w:rsidRPr="00205059">
        <w:t>(</w:t>
      </w:r>
      <w:proofErr w:type="gramStart"/>
      <w:r w:rsidRPr="00205059">
        <w:t>).</w:t>
      </w:r>
      <w:proofErr w:type="spellStart"/>
      <w:r w:rsidRPr="00205059">
        <w:t>tobytes</w:t>
      </w:r>
      <w:proofErr w:type="spellEnd"/>
      <w:proofErr w:type="gramEnd"/>
      <w:r w:rsidRPr="00205059">
        <w:t>()</w:t>
      </w:r>
    </w:p>
    <w:p w14:paraId="3B128C43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gramStart"/>
      <w:r w:rsidRPr="00205059">
        <w:t>pad(</w:t>
      </w:r>
      <w:proofErr w:type="gramEnd"/>
      <w:r w:rsidRPr="00205059">
        <w:t>self, data):</w:t>
      </w:r>
    </w:p>
    <w:p w14:paraId="519BB9BC" w14:textId="77777777" w:rsidR="00205059" w:rsidRPr="00205059" w:rsidRDefault="00205059" w:rsidP="00205059">
      <w:pPr>
        <w:pStyle w:val="BodyTextL25"/>
      </w:pPr>
      <w:r w:rsidRPr="00205059">
        <w:t>"""PKCS#7</w:t>
      </w:r>
      <w:r w:rsidRPr="00205059">
        <w:t>填充</w:t>
      </w:r>
      <w:r w:rsidRPr="00205059">
        <w:t>"""</w:t>
      </w:r>
    </w:p>
    <w:p w14:paraId="5E314181" w14:textId="77777777" w:rsidR="00205059" w:rsidRPr="00205059" w:rsidRDefault="00205059" w:rsidP="00205059">
      <w:pPr>
        <w:pStyle w:val="BodyTextL25"/>
      </w:pPr>
      <w:proofErr w:type="spellStart"/>
      <w:r w:rsidRPr="00205059">
        <w:t>pad_length</w:t>
      </w:r>
      <w:proofErr w:type="spellEnd"/>
      <w:r w:rsidRPr="00205059">
        <w:t xml:space="preserve"> = 16 - (</w:t>
      </w:r>
      <w:proofErr w:type="spellStart"/>
      <w:r w:rsidRPr="00205059">
        <w:t>len</w:t>
      </w:r>
      <w:proofErr w:type="spellEnd"/>
      <w:r w:rsidRPr="00205059">
        <w:t>(data) % 16)</w:t>
      </w:r>
    </w:p>
    <w:p w14:paraId="22AAD465" w14:textId="77777777" w:rsidR="00205059" w:rsidRPr="00205059" w:rsidRDefault="00205059" w:rsidP="00205059">
      <w:pPr>
        <w:pStyle w:val="BodyTextL25"/>
      </w:pPr>
      <w:r w:rsidRPr="00205059">
        <w:t xml:space="preserve">if </w:t>
      </w:r>
      <w:proofErr w:type="spellStart"/>
      <w:r w:rsidRPr="00205059">
        <w:t>pad_length</w:t>
      </w:r>
      <w:proofErr w:type="spellEnd"/>
      <w:r w:rsidRPr="00205059">
        <w:t xml:space="preserve"> == 0:</w:t>
      </w:r>
    </w:p>
    <w:p w14:paraId="0EA2FB10" w14:textId="77777777" w:rsidR="00205059" w:rsidRPr="00205059" w:rsidRDefault="00205059" w:rsidP="00205059">
      <w:pPr>
        <w:pStyle w:val="BodyTextL25"/>
      </w:pPr>
      <w:proofErr w:type="spellStart"/>
      <w:r w:rsidRPr="00205059">
        <w:t>pad_length</w:t>
      </w:r>
      <w:proofErr w:type="spellEnd"/>
      <w:r w:rsidRPr="00205059">
        <w:t xml:space="preserve"> = 16</w:t>
      </w:r>
    </w:p>
    <w:p w14:paraId="1D865C85" w14:textId="77777777" w:rsidR="00205059" w:rsidRPr="00205059" w:rsidRDefault="00205059" w:rsidP="00205059">
      <w:pPr>
        <w:pStyle w:val="BodyTextL25"/>
      </w:pPr>
      <w:r w:rsidRPr="00205059">
        <w:t>return data + bytes([</w:t>
      </w:r>
      <w:proofErr w:type="spellStart"/>
      <w:r w:rsidRPr="00205059">
        <w:t>pad_length</w:t>
      </w:r>
      <w:proofErr w:type="spellEnd"/>
      <w:r w:rsidRPr="00205059">
        <w:t xml:space="preserve">] * </w:t>
      </w:r>
      <w:proofErr w:type="spellStart"/>
      <w:r w:rsidRPr="00205059">
        <w:t>pad_length</w:t>
      </w:r>
      <w:proofErr w:type="spellEnd"/>
      <w:r w:rsidRPr="00205059">
        <w:t>)</w:t>
      </w:r>
    </w:p>
    <w:p w14:paraId="46982DA3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proofErr w:type="gramStart"/>
      <w:r w:rsidRPr="00205059">
        <w:t>unpad</w:t>
      </w:r>
      <w:proofErr w:type="spellEnd"/>
      <w:r w:rsidRPr="00205059">
        <w:t>(</w:t>
      </w:r>
      <w:proofErr w:type="gramEnd"/>
      <w:r w:rsidRPr="00205059">
        <w:t>self, data):</w:t>
      </w:r>
    </w:p>
    <w:p w14:paraId="571B9F74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去除</w:t>
      </w:r>
      <w:r w:rsidRPr="00205059">
        <w:t>PKCS#7</w:t>
      </w:r>
      <w:r w:rsidRPr="00205059">
        <w:t>填充</w:t>
      </w:r>
      <w:r w:rsidRPr="00205059">
        <w:t>"""</w:t>
      </w:r>
    </w:p>
    <w:p w14:paraId="59C10BCB" w14:textId="77777777" w:rsidR="00205059" w:rsidRPr="00205059" w:rsidRDefault="00205059" w:rsidP="00205059">
      <w:pPr>
        <w:pStyle w:val="BodyTextL25"/>
      </w:pPr>
      <w:proofErr w:type="spellStart"/>
      <w:r w:rsidRPr="00205059">
        <w:t>pad_length</w:t>
      </w:r>
      <w:proofErr w:type="spellEnd"/>
      <w:r w:rsidRPr="00205059">
        <w:t xml:space="preserve"> = </w:t>
      </w:r>
      <w:proofErr w:type="gramStart"/>
      <w:r w:rsidRPr="00205059">
        <w:t>data[</w:t>
      </w:r>
      <w:proofErr w:type="gramEnd"/>
      <w:r w:rsidRPr="00205059">
        <w:t>-1]</w:t>
      </w:r>
    </w:p>
    <w:p w14:paraId="5DEE3EBD" w14:textId="77777777" w:rsidR="00205059" w:rsidRPr="00205059" w:rsidRDefault="00205059" w:rsidP="00205059">
      <w:pPr>
        <w:pStyle w:val="BodyTextL25"/>
      </w:pPr>
      <w:r w:rsidRPr="00205059">
        <w:t>return data</w:t>
      </w:r>
      <w:proofErr w:type="gramStart"/>
      <w:r w:rsidRPr="00205059">
        <w:t>[:-</w:t>
      </w:r>
      <w:proofErr w:type="spellStart"/>
      <w:proofErr w:type="gramEnd"/>
      <w:r w:rsidRPr="00205059">
        <w:t>pad_length</w:t>
      </w:r>
      <w:proofErr w:type="spellEnd"/>
      <w:r w:rsidRPr="00205059">
        <w:t>]</w:t>
      </w:r>
    </w:p>
    <w:p w14:paraId="17E9CA41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gramStart"/>
      <w:r w:rsidRPr="00205059">
        <w:t>encrypt(</w:t>
      </w:r>
      <w:proofErr w:type="gramEnd"/>
      <w:r w:rsidRPr="00205059">
        <w:t>self, plaintext):</w:t>
      </w:r>
    </w:p>
    <w:p w14:paraId="7F00E12C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加密数据</w:t>
      </w:r>
      <w:r w:rsidRPr="00205059">
        <w:t>"""</w:t>
      </w:r>
    </w:p>
    <w:p w14:paraId="5FCB52B6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填充数据</w:t>
      </w:r>
    </w:p>
    <w:p w14:paraId="16310888" w14:textId="77777777" w:rsidR="00205059" w:rsidRPr="00205059" w:rsidRDefault="00205059" w:rsidP="00205059">
      <w:pPr>
        <w:pStyle w:val="BodyTextL25"/>
      </w:pPr>
      <w:proofErr w:type="spellStart"/>
      <w:r w:rsidRPr="00205059">
        <w:t>padded_data</w:t>
      </w:r>
      <w:proofErr w:type="spellEnd"/>
      <w:r w:rsidRPr="00205059">
        <w:t xml:space="preserve"> = </w:t>
      </w:r>
      <w:proofErr w:type="spellStart"/>
      <w:r w:rsidRPr="00205059">
        <w:t>self.pad</w:t>
      </w:r>
      <w:proofErr w:type="spellEnd"/>
      <w:r w:rsidRPr="00205059">
        <w:t>(plaintext)</w:t>
      </w:r>
    </w:p>
    <w:p w14:paraId="7220F8E8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分块加密</w:t>
      </w:r>
    </w:p>
    <w:p w14:paraId="75F9E2A0" w14:textId="77777777" w:rsidR="00205059" w:rsidRPr="00205059" w:rsidRDefault="00205059" w:rsidP="00205059">
      <w:pPr>
        <w:pStyle w:val="BodyTextL25"/>
      </w:pPr>
      <w:r w:rsidRPr="00205059">
        <w:t>ciphertext = b''</w:t>
      </w:r>
    </w:p>
    <w:p w14:paraId="0E780831" w14:textId="77777777" w:rsidR="00205059" w:rsidRPr="00205059" w:rsidRDefault="00205059" w:rsidP="00205059">
      <w:pPr>
        <w:pStyle w:val="BodyTextL25"/>
      </w:pPr>
      <w:r w:rsidRPr="00205059">
        <w:t xml:space="preserve">for </w:t>
      </w:r>
      <w:proofErr w:type="spellStart"/>
      <w:r w:rsidRPr="00205059">
        <w:t>i</w:t>
      </w:r>
      <w:proofErr w:type="spellEnd"/>
      <w:r w:rsidRPr="00205059">
        <w:t xml:space="preserve"> in </w:t>
      </w:r>
      <w:proofErr w:type="gramStart"/>
      <w:r w:rsidRPr="00205059">
        <w:t>range(</w:t>
      </w:r>
      <w:proofErr w:type="gramEnd"/>
      <w:r w:rsidRPr="00205059">
        <w:t xml:space="preserve">0, </w:t>
      </w:r>
      <w:proofErr w:type="spellStart"/>
      <w:r w:rsidRPr="00205059">
        <w:t>len</w:t>
      </w:r>
      <w:proofErr w:type="spellEnd"/>
      <w:r w:rsidRPr="00205059">
        <w:t>(</w:t>
      </w:r>
      <w:proofErr w:type="spellStart"/>
      <w:r w:rsidRPr="00205059">
        <w:t>padded_data</w:t>
      </w:r>
      <w:proofErr w:type="spellEnd"/>
      <w:r w:rsidRPr="00205059">
        <w:t>), 16):</w:t>
      </w:r>
    </w:p>
    <w:p w14:paraId="2DDF0137" w14:textId="77777777" w:rsidR="00205059" w:rsidRPr="00205059" w:rsidRDefault="00205059" w:rsidP="00205059">
      <w:pPr>
        <w:pStyle w:val="BodyTextL25"/>
      </w:pPr>
      <w:r w:rsidRPr="00205059">
        <w:t xml:space="preserve">block = </w:t>
      </w:r>
      <w:proofErr w:type="spellStart"/>
      <w:r w:rsidRPr="00205059">
        <w:t>padded_data</w:t>
      </w:r>
      <w:proofErr w:type="spellEnd"/>
      <w:r w:rsidRPr="00205059">
        <w:t>[</w:t>
      </w:r>
      <w:proofErr w:type="gramStart"/>
      <w:r w:rsidRPr="00205059">
        <w:t>i:i</w:t>
      </w:r>
      <w:proofErr w:type="gramEnd"/>
      <w:r w:rsidRPr="00205059">
        <w:t>+16]</w:t>
      </w:r>
    </w:p>
    <w:p w14:paraId="5F3E6469" w14:textId="77777777" w:rsidR="00205059" w:rsidRPr="00205059" w:rsidRDefault="00205059" w:rsidP="00205059">
      <w:pPr>
        <w:pStyle w:val="BodyTextL25"/>
      </w:pPr>
      <w:r w:rsidRPr="00205059">
        <w:t xml:space="preserve">ciphertext += </w:t>
      </w:r>
      <w:proofErr w:type="spellStart"/>
      <w:proofErr w:type="gramStart"/>
      <w:r w:rsidRPr="00205059">
        <w:t>self.encrypt</w:t>
      </w:r>
      <w:proofErr w:type="gramEnd"/>
      <w:r w:rsidRPr="00205059">
        <w:t>_block</w:t>
      </w:r>
      <w:proofErr w:type="spellEnd"/>
      <w:r w:rsidRPr="00205059">
        <w:t>(block)</w:t>
      </w:r>
    </w:p>
    <w:p w14:paraId="779EEA48" w14:textId="77777777" w:rsidR="00205059" w:rsidRPr="00205059" w:rsidRDefault="00205059" w:rsidP="00205059">
      <w:pPr>
        <w:pStyle w:val="BodyTextL25"/>
      </w:pPr>
      <w:r w:rsidRPr="00205059">
        <w:lastRenderedPageBreak/>
        <w:t>return ciphertext</w:t>
      </w:r>
    </w:p>
    <w:p w14:paraId="268EB9B4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spellStart"/>
      <w:r w:rsidRPr="00205059">
        <w:t>decrypt_</w:t>
      </w:r>
      <w:proofErr w:type="gramStart"/>
      <w:r w:rsidRPr="00205059">
        <w:t>block</w:t>
      </w:r>
      <w:proofErr w:type="spellEnd"/>
      <w:r w:rsidRPr="00205059">
        <w:t>(</w:t>
      </w:r>
      <w:proofErr w:type="gramEnd"/>
      <w:r w:rsidRPr="00205059">
        <w:t>self, ciphertext):</w:t>
      </w:r>
    </w:p>
    <w:p w14:paraId="4C76F772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解密单个</w:t>
      </w:r>
      <w:r w:rsidRPr="00205059">
        <w:t>128</w:t>
      </w:r>
      <w:r w:rsidRPr="00205059">
        <w:t>位分组</w:t>
      </w:r>
      <w:r w:rsidRPr="00205059">
        <w:t>"""</w:t>
      </w:r>
    </w:p>
    <w:p w14:paraId="0AFFAE14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将密文转换为</w:t>
      </w:r>
      <w:r w:rsidRPr="00205059">
        <w:t>4x4</w:t>
      </w:r>
      <w:r w:rsidRPr="00205059">
        <w:t>状态矩阵</w:t>
      </w:r>
    </w:p>
    <w:p w14:paraId="0DC5EAB1" w14:textId="77777777" w:rsidR="00205059" w:rsidRPr="00205059" w:rsidRDefault="00205059" w:rsidP="00205059">
      <w:pPr>
        <w:pStyle w:val="BodyTextL25"/>
      </w:pPr>
      <w:r w:rsidRPr="00205059">
        <w:t xml:space="preserve">state = </w:t>
      </w:r>
      <w:proofErr w:type="spellStart"/>
      <w:proofErr w:type="gramStart"/>
      <w:r w:rsidRPr="00205059">
        <w:t>np.frombuffer</w:t>
      </w:r>
      <w:proofErr w:type="spellEnd"/>
      <w:proofErr w:type="gramEnd"/>
      <w:r w:rsidRPr="00205059">
        <w:t xml:space="preserve">(ciphertext, </w:t>
      </w:r>
      <w:proofErr w:type="spellStart"/>
      <w:r w:rsidRPr="00205059">
        <w:t>dtype</w:t>
      </w:r>
      <w:proofErr w:type="spellEnd"/>
      <w:r w:rsidRPr="00205059">
        <w:t>=</w:t>
      </w:r>
      <w:proofErr w:type="gramStart"/>
      <w:r w:rsidRPr="00205059">
        <w:t>np.uint</w:t>
      </w:r>
      <w:proofErr w:type="gramEnd"/>
      <w:r w:rsidRPr="00205059">
        <w:t>8</w:t>
      </w:r>
      <w:proofErr w:type="gramStart"/>
      <w:r w:rsidRPr="00205059">
        <w:t>).reshape</w:t>
      </w:r>
      <w:proofErr w:type="gramEnd"/>
      <w:r w:rsidRPr="00205059">
        <w:t>(4, 4)</w:t>
      </w:r>
    </w:p>
    <w:p w14:paraId="7CC94F54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最后一轮密钥加</w:t>
      </w:r>
    </w:p>
    <w:p w14:paraId="51F55136" w14:textId="77777777" w:rsidR="00205059" w:rsidRPr="00205059" w:rsidRDefault="00205059" w:rsidP="00205059">
      <w:pPr>
        <w:pStyle w:val="BodyTextL25"/>
      </w:pPr>
      <w:proofErr w:type="spellStart"/>
      <w:r w:rsidRPr="00205059">
        <w:t>round_key</w:t>
      </w:r>
      <w:proofErr w:type="spellEnd"/>
      <w:r w:rsidRPr="00205059">
        <w:t xml:space="preserve"> = </w:t>
      </w:r>
      <w:proofErr w:type="spellStart"/>
      <w:proofErr w:type="gramStart"/>
      <w:r w:rsidRPr="00205059">
        <w:t>self.expanded</w:t>
      </w:r>
      <w:proofErr w:type="gramEnd"/>
      <w:r w:rsidRPr="00205059">
        <w:t>_key</w:t>
      </w:r>
      <w:proofErr w:type="spellEnd"/>
      <w:proofErr w:type="gramStart"/>
      <w:r w:rsidRPr="00205059">
        <w:t>[:,</w:t>
      </w:r>
      <w:proofErr w:type="gramEnd"/>
      <w:r w:rsidRPr="00205059">
        <w:t xml:space="preserve"> </w:t>
      </w:r>
      <w:proofErr w:type="spellStart"/>
      <w:proofErr w:type="gramStart"/>
      <w:r w:rsidRPr="00205059">
        <w:t>self.Nr</w:t>
      </w:r>
      <w:proofErr w:type="spellEnd"/>
      <w:proofErr w:type="gramEnd"/>
      <w:r w:rsidRPr="00205059">
        <w:t>*</w:t>
      </w:r>
      <w:proofErr w:type="gramStart"/>
      <w:r w:rsidRPr="00205059">
        <w:t>4 :</w:t>
      </w:r>
      <w:proofErr w:type="gramEnd"/>
      <w:r w:rsidRPr="00205059">
        <w:t xml:space="preserve"> (</w:t>
      </w:r>
      <w:proofErr w:type="gramStart"/>
      <w:r w:rsidRPr="00205059">
        <w:t>self.Nr</w:t>
      </w:r>
      <w:proofErr w:type="gramEnd"/>
      <w:r w:rsidRPr="00205059">
        <w:t>+</w:t>
      </w:r>
      <w:proofErr w:type="gramStart"/>
      <w:r w:rsidRPr="00205059">
        <w:t>1)*</w:t>
      </w:r>
      <w:proofErr w:type="gramEnd"/>
      <w:r w:rsidRPr="00205059">
        <w:t>4]</w:t>
      </w:r>
    </w:p>
    <w:p w14:paraId="4B395CA8" w14:textId="77777777" w:rsidR="00205059" w:rsidRPr="00205059" w:rsidRDefault="00205059" w:rsidP="00205059">
      <w:pPr>
        <w:pStyle w:val="BodyTextL25"/>
      </w:pPr>
      <w:proofErr w:type="spellStart"/>
      <w:r w:rsidRPr="00205059">
        <w:t>self.add_round_</w:t>
      </w:r>
      <w:proofErr w:type="gramStart"/>
      <w:r w:rsidRPr="00205059">
        <w:t>key</w:t>
      </w:r>
      <w:proofErr w:type="spellEnd"/>
      <w:r w:rsidRPr="00205059">
        <w:t>(</w:t>
      </w:r>
      <w:proofErr w:type="gramEnd"/>
      <w:r w:rsidRPr="00205059">
        <w:t xml:space="preserve">state, </w:t>
      </w:r>
      <w:proofErr w:type="spellStart"/>
      <w:r w:rsidRPr="00205059">
        <w:t>round_key</w:t>
      </w:r>
      <w:proofErr w:type="spellEnd"/>
      <w:r w:rsidRPr="00205059">
        <w:t>)</w:t>
      </w:r>
    </w:p>
    <w:p w14:paraId="72A48347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逆行移位</w:t>
      </w:r>
    </w:p>
    <w:p w14:paraId="2C4D2A5D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1]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1], 1)</w:t>
      </w:r>
    </w:p>
    <w:p w14:paraId="275EF718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2]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2], 2)</w:t>
      </w:r>
    </w:p>
    <w:p w14:paraId="013A2E3C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3]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3], 3)</w:t>
      </w:r>
    </w:p>
    <w:p w14:paraId="300C7775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逆字节替换</w:t>
      </w:r>
    </w:p>
    <w:p w14:paraId="694F9E2B" w14:textId="77777777" w:rsidR="00205059" w:rsidRPr="00205059" w:rsidRDefault="00205059" w:rsidP="00205059">
      <w:pPr>
        <w:pStyle w:val="BodyTextL25"/>
      </w:pPr>
      <w:r w:rsidRPr="00205059">
        <w:t xml:space="preserve">for </w:t>
      </w:r>
      <w:proofErr w:type="spellStart"/>
      <w:r w:rsidRPr="00205059">
        <w:t>i</w:t>
      </w:r>
      <w:proofErr w:type="spellEnd"/>
      <w:r w:rsidRPr="00205059">
        <w:t xml:space="preserve"> in </w:t>
      </w:r>
      <w:proofErr w:type="gramStart"/>
      <w:r w:rsidRPr="00205059">
        <w:t>range(</w:t>
      </w:r>
      <w:proofErr w:type="gramEnd"/>
      <w:r w:rsidRPr="00205059">
        <w:t>4):</w:t>
      </w:r>
    </w:p>
    <w:p w14:paraId="2E73B4B9" w14:textId="77777777" w:rsidR="00205059" w:rsidRPr="00205059" w:rsidRDefault="00205059" w:rsidP="00205059">
      <w:pPr>
        <w:pStyle w:val="BodyTextL25"/>
      </w:pPr>
      <w:r w:rsidRPr="00205059">
        <w:t xml:space="preserve">for j in </w:t>
      </w:r>
      <w:proofErr w:type="gramStart"/>
      <w:r w:rsidRPr="00205059">
        <w:t>range(</w:t>
      </w:r>
      <w:proofErr w:type="gramEnd"/>
      <w:r w:rsidRPr="00205059">
        <w:t>4):</w:t>
      </w:r>
    </w:p>
    <w:p w14:paraId="27E8D7F4" w14:textId="77777777" w:rsidR="00205059" w:rsidRPr="00205059" w:rsidRDefault="00205059" w:rsidP="00205059">
      <w:pPr>
        <w:pStyle w:val="BodyTextL25"/>
      </w:pPr>
      <w:r w:rsidRPr="00205059">
        <w:t>row = (</w:t>
      </w: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>, j] &gt;&gt; 4) &amp; 0x0F</w:t>
      </w:r>
    </w:p>
    <w:p w14:paraId="2AB16EB4" w14:textId="77777777" w:rsidR="00205059" w:rsidRPr="00205059" w:rsidRDefault="00205059" w:rsidP="00205059">
      <w:pPr>
        <w:pStyle w:val="BodyTextL25"/>
      </w:pPr>
      <w:r w:rsidRPr="00205059">
        <w:t xml:space="preserve">col = </w:t>
      </w: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>, j] &amp; 0x0F</w:t>
      </w:r>
    </w:p>
    <w:p w14:paraId="73F0B8AB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 xml:space="preserve">, j] = </w:t>
      </w:r>
      <w:proofErr w:type="spellStart"/>
      <w:r w:rsidRPr="00205059">
        <w:t>self.inv_</w:t>
      </w:r>
      <w:proofErr w:type="gramStart"/>
      <w:r w:rsidRPr="00205059">
        <w:t>Sbox</w:t>
      </w:r>
      <w:proofErr w:type="spellEnd"/>
      <w:r w:rsidRPr="00205059">
        <w:t>[</w:t>
      </w:r>
      <w:proofErr w:type="gramEnd"/>
      <w:r w:rsidRPr="00205059">
        <w:t>row, col]</w:t>
      </w:r>
    </w:p>
    <w:p w14:paraId="74E96AAF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主解密轮（</w:t>
      </w:r>
      <w:r w:rsidRPr="00205059">
        <w:t>9-1</w:t>
      </w:r>
      <w:r w:rsidRPr="00205059">
        <w:t>轮）</w:t>
      </w:r>
    </w:p>
    <w:p w14:paraId="39AEB170" w14:textId="77777777" w:rsidR="00205059" w:rsidRPr="00205059" w:rsidRDefault="00205059" w:rsidP="00205059">
      <w:pPr>
        <w:pStyle w:val="BodyTextL25"/>
      </w:pPr>
      <w:r w:rsidRPr="00205059">
        <w:t xml:space="preserve">for round in </w:t>
      </w:r>
      <w:proofErr w:type="gramStart"/>
      <w:r w:rsidRPr="00205059">
        <w:t>range(self.Nr</w:t>
      </w:r>
      <w:proofErr w:type="gramEnd"/>
      <w:r w:rsidRPr="00205059">
        <w:t>-1, 0, -1):</w:t>
      </w:r>
    </w:p>
    <w:p w14:paraId="7DD9E4E2" w14:textId="77777777" w:rsidR="00205059" w:rsidRPr="00205059" w:rsidRDefault="00205059" w:rsidP="00205059">
      <w:pPr>
        <w:pStyle w:val="BodyTextL25"/>
      </w:pPr>
      <w:proofErr w:type="spellStart"/>
      <w:r w:rsidRPr="00205059">
        <w:t>round_key</w:t>
      </w:r>
      <w:proofErr w:type="spellEnd"/>
      <w:r w:rsidRPr="00205059">
        <w:t xml:space="preserve"> = </w:t>
      </w:r>
      <w:proofErr w:type="spellStart"/>
      <w:proofErr w:type="gramStart"/>
      <w:r w:rsidRPr="00205059">
        <w:t>self.expanded</w:t>
      </w:r>
      <w:proofErr w:type="gramEnd"/>
      <w:r w:rsidRPr="00205059">
        <w:t>_key</w:t>
      </w:r>
      <w:proofErr w:type="spellEnd"/>
      <w:proofErr w:type="gramStart"/>
      <w:r w:rsidRPr="00205059">
        <w:t>[:,</w:t>
      </w:r>
      <w:proofErr w:type="gramEnd"/>
      <w:r w:rsidRPr="00205059">
        <w:t xml:space="preserve"> round*</w:t>
      </w:r>
      <w:proofErr w:type="gramStart"/>
      <w:r w:rsidRPr="00205059">
        <w:t>4 :</w:t>
      </w:r>
      <w:proofErr w:type="gramEnd"/>
      <w:r w:rsidRPr="00205059">
        <w:t xml:space="preserve"> (round+</w:t>
      </w:r>
      <w:proofErr w:type="gramStart"/>
      <w:r w:rsidRPr="00205059">
        <w:t>1)*</w:t>
      </w:r>
      <w:proofErr w:type="gramEnd"/>
      <w:r w:rsidRPr="00205059">
        <w:t>4]</w:t>
      </w:r>
    </w:p>
    <w:p w14:paraId="2B2EB215" w14:textId="77777777" w:rsidR="00205059" w:rsidRPr="00205059" w:rsidRDefault="00205059" w:rsidP="00205059">
      <w:pPr>
        <w:pStyle w:val="BodyTextL25"/>
      </w:pPr>
      <w:proofErr w:type="spellStart"/>
      <w:r w:rsidRPr="00205059">
        <w:t>self.add_round_</w:t>
      </w:r>
      <w:proofErr w:type="gramStart"/>
      <w:r w:rsidRPr="00205059">
        <w:t>key</w:t>
      </w:r>
      <w:proofErr w:type="spellEnd"/>
      <w:r w:rsidRPr="00205059">
        <w:t>(</w:t>
      </w:r>
      <w:proofErr w:type="gramEnd"/>
      <w:r w:rsidRPr="00205059">
        <w:t xml:space="preserve">state, </w:t>
      </w:r>
      <w:proofErr w:type="spellStart"/>
      <w:r w:rsidRPr="00205059">
        <w:t>round_key</w:t>
      </w:r>
      <w:proofErr w:type="spellEnd"/>
      <w:r w:rsidRPr="00205059">
        <w:t>)</w:t>
      </w:r>
    </w:p>
    <w:p w14:paraId="39728C65" w14:textId="77777777" w:rsidR="00205059" w:rsidRPr="00205059" w:rsidRDefault="00205059" w:rsidP="00205059">
      <w:pPr>
        <w:pStyle w:val="BodyTextL25"/>
      </w:pPr>
      <w:r w:rsidRPr="00205059">
        <w:t xml:space="preserve"># </w:t>
      </w:r>
      <w:proofErr w:type="gramStart"/>
      <w:r w:rsidRPr="00205059">
        <w:t>逆列混淆</w:t>
      </w:r>
      <w:proofErr w:type="gramEnd"/>
      <w:r w:rsidRPr="00205059">
        <w:t>（简化版）</w:t>
      </w:r>
    </w:p>
    <w:p w14:paraId="7A80E471" w14:textId="77777777" w:rsidR="00205059" w:rsidRPr="00205059" w:rsidRDefault="00205059" w:rsidP="00205059">
      <w:pPr>
        <w:pStyle w:val="BodyTextL25"/>
      </w:pPr>
      <w:proofErr w:type="spellStart"/>
      <w:r w:rsidRPr="00205059">
        <w:t>self.mix_columns</w:t>
      </w:r>
      <w:proofErr w:type="spellEnd"/>
      <w:r w:rsidRPr="00205059">
        <w:t>(state)</w:t>
      </w:r>
    </w:p>
    <w:p w14:paraId="3DC8B684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逆字节替换</w:t>
      </w:r>
    </w:p>
    <w:p w14:paraId="580EBC58" w14:textId="77777777" w:rsidR="00205059" w:rsidRPr="00205059" w:rsidRDefault="00205059" w:rsidP="00205059">
      <w:pPr>
        <w:pStyle w:val="BodyTextL25"/>
      </w:pPr>
      <w:r w:rsidRPr="00205059">
        <w:t xml:space="preserve">for </w:t>
      </w:r>
      <w:proofErr w:type="spellStart"/>
      <w:r w:rsidRPr="00205059">
        <w:t>i</w:t>
      </w:r>
      <w:proofErr w:type="spellEnd"/>
      <w:r w:rsidRPr="00205059">
        <w:t xml:space="preserve"> in </w:t>
      </w:r>
      <w:proofErr w:type="gramStart"/>
      <w:r w:rsidRPr="00205059">
        <w:t>range(</w:t>
      </w:r>
      <w:proofErr w:type="gramEnd"/>
      <w:r w:rsidRPr="00205059">
        <w:t>4):</w:t>
      </w:r>
    </w:p>
    <w:p w14:paraId="485C665E" w14:textId="77777777" w:rsidR="00205059" w:rsidRPr="00205059" w:rsidRDefault="00205059" w:rsidP="00205059">
      <w:pPr>
        <w:pStyle w:val="BodyTextL25"/>
      </w:pPr>
      <w:r w:rsidRPr="00205059">
        <w:t xml:space="preserve">for j in </w:t>
      </w:r>
      <w:proofErr w:type="gramStart"/>
      <w:r w:rsidRPr="00205059">
        <w:t>range(</w:t>
      </w:r>
      <w:proofErr w:type="gramEnd"/>
      <w:r w:rsidRPr="00205059">
        <w:t>4):</w:t>
      </w:r>
    </w:p>
    <w:p w14:paraId="1BCFFB4B" w14:textId="77777777" w:rsidR="00205059" w:rsidRPr="00205059" w:rsidRDefault="00205059" w:rsidP="00205059">
      <w:pPr>
        <w:pStyle w:val="BodyTextL25"/>
      </w:pPr>
      <w:r w:rsidRPr="00205059">
        <w:t>row = (</w:t>
      </w: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>, j] &gt;&gt; 4) &amp; 0x0F</w:t>
      </w:r>
    </w:p>
    <w:p w14:paraId="14E8293E" w14:textId="77777777" w:rsidR="00205059" w:rsidRPr="00205059" w:rsidRDefault="00205059" w:rsidP="00205059">
      <w:pPr>
        <w:pStyle w:val="BodyTextL25"/>
      </w:pPr>
      <w:r w:rsidRPr="00205059">
        <w:t xml:space="preserve">col = </w:t>
      </w: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>, j] &amp; 0x0F</w:t>
      </w:r>
    </w:p>
    <w:p w14:paraId="2982DD75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spellStart"/>
      <w:proofErr w:type="gramEnd"/>
      <w:r w:rsidRPr="00205059">
        <w:t>i</w:t>
      </w:r>
      <w:proofErr w:type="spellEnd"/>
      <w:r w:rsidRPr="00205059">
        <w:t xml:space="preserve">, j] = </w:t>
      </w:r>
      <w:proofErr w:type="spellStart"/>
      <w:r w:rsidRPr="00205059">
        <w:t>self.inv_</w:t>
      </w:r>
      <w:proofErr w:type="gramStart"/>
      <w:r w:rsidRPr="00205059">
        <w:t>Sbox</w:t>
      </w:r>
      <w:proofErr w:type="spellEnd"/>
      <w:r w:rsidRPr="00205059">
        <w:t>[</w:t>
      </w:r>
      <w:proofErr w:type="gramEnd"/>
      <w:r w:rsidRPr="00205059">
        <w:t>row, col]</w:t>
      </w:r>
    </w:p>
    <w:p w14:paraId="1C76923F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逆行移位</w:t>
      </w:r>
    </w:p>
    <w:p w14:paraId="0BD52BF8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1]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1], 1)</w:t>
      </w:r>
    </w:p>
    <w:p w14:paraId="0C047B99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2]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2], 2)</w:t>
      </w:r>
    </w:p>
    <w:p w14:paraId="23066065" w14:textId="77777777" w:rsidR="00205059" w:rsidRPr="00205059" w:rsidRDefault="00205059" w:rsidP="00205059">
      <w:pPr>
        <w:pStyle w:val="BodyTextL25"/>
      </w:pPr>
      <w:proofErr w:type="gramStart"/>
      <w:r w:rsidRPr="00205059">
        <w:t>state[</w:t>
      </w:r>
      <w:proofErr w:type="gramEnd"/>
      <w:r w:rsidRPr="00205059">
        <w:t xml:space="preserve">3] = </w:t>
      </w:r>
      <w:proofErr w:type="spellStart"/>
      <w:proofErr w:type="gramStart"/>
      <w:r w:rsidRPr="00205059">
        <w:t>np.roll</w:t>
      </w:r>
      <w:proofErr w:type="spellEnd"/>
      <w:proofErr w:type="gramEnd"/>
      <w:r w:rsidRPr="00205059">
        <w:t>(</w:t>
      </w:r>
      <w:proofErr w:type="gramStart"/>
      <w:r w:rsidRPr="00205059">
        <w:t>state[</w:t>
      </w:r>
      <w:proofErr w:type="gramEnd"/>
      <w:r w:rsidRPr="00205059">
        <w:t>3], 3)</w:t>
      </w:r>
    </w:p>
    <w:p w14:paraId="46ACC4EE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初始轮密钥加</w:t>
      </w:r>
    </w:p>
    <w:p w14:paraId="6D0BA7D0" w14:textId="77777777" w:rsidR="00205059" w:rsidRPr="00205059" w:rsidRDefault="00205059" w:rsidP="00205059">
      <w:pPr>
        <w:pStyle w:val="BodyTextL25"/>
      </w:pPr>
      <w:proofErr w:type="spellStart"/>
      <w:r w:rsidRPr="00205059">
        <w:t>round_key</w:t>
      </w:r>
      <w:proofErr w:type="spellEnd"/>
      <w:r w:rsidRPr="00205059">
        <w:t xml:space="preserve"> = </w:t>
      </w:r>
      <w:proofErr w:type="spellStart"/>
      <w:proofErr w:type="gramStart"/>
      <w:r w:rsidRPr="00205059">
        <w:t>self.expanded</w:t>
      </w:r>
      <w:proofErr w:type="gramEnd"/>
      <w:r w:rsidRPr="00205059">
        <w:t>_key</w:t>
      </w:r>
      <w:proofErr w:type="spellEnd"/>
      <w:proofErr w:type="gramStart"/>
      <w:r w:rsidRPr="00205059">
        <w:t>[:,</w:t>
      </w:r>
      <w:proofErr w:type="gramEnd"/>
      <w:r w:rsidRPr="00205059">
        <w:t xml:space="preserve"> :4]</w:t>
      </w:r>
    </w:p>
    <w:p w14:paraId="7331D018" w14:textId="77777777" w:rsidR="00205059" w:rsidRPr="00205059" w:rsidRDefault="00205059" w:rsidP="00205059">
      <w:pPr>
        <w:pStyle w:val="BodyTextL25"/>
      </w:pPr>
      <w:proofErr w:type="spellStart"/>
      <w:r w:rsidRPr="00205059">
        <w:lastRenderedPageBreak/>
        <w:t>self.add_round_</w:t>
      </w:r>
      <w:proofErr w:type="gramStart"/>
      <w:r w:rsidRPr="00205059">
        <w:t>key</w:t>
      </w:r>
      <w:proofErr w:type="spellEnd"/>
      <w:r w:rsidRPr="00205059">
        <w:t>(</w:t>
      </w:r>
      <w:proofErr w:type="gramEnd"/>
      <w:r w:rsidRPr="00205059">
        <w:t xml:space="preserve">state, </w:t>
      </w:r>
      <w:proofErr w:type="spellStart"/>
      <w:r w:rsidRPr="00205059">
        <w:t>round_key</w:t>
      </w:r>
      <w:proofErr w:type="spellEnd"/>
      <w:r w:rsidRPr="00205059">
        <w:t>)</w:t>
      </w:r>
    </w:p>
    <w:p w14:paraId="59091A89" w14:textId="77777777" w:rsidR="00205059" w:rsidRPr="00205059" w:rsidRDefault="00205059" w:rsidP="00205059">
      <w:pPr>
        <w:pStyle w:val="BodyTextL25"/>
      </w:pPr>
      <w:r w:rsidRPr="00205059">
        <w:t xml:space="preserve">return </w:t>
      </w:r>
      <w:proofErr w:type="spellStart"/>
      <w:proofErr w:type="gramStart"/>
      <w:r w:rsidRPr="00205059">
        <w:t>state.flatten</w:t>
      </w:r>
      <w:proofErr w:type="spellEnd"/>
      <w:proofErr w:type="gramEnd"/>
      <w:r w:rsidRPr="00205059">
        <w:t>(</w:t>
      </w:r>
      <w:proofErr w:type="gramStart"/>
      <w:r w:rsidRPr="00205059">
        <w:t>).</w:t>
      </w:r>
      <w:proofErr w:type="spellStart"/>
      <w:r w:rsidRPr="00205059">
        <w:t>tobytes</w:t>
      </w:r>
      <w:proofErr w:type="spellEnd"/>
      <w:proofErr w:type="gramEnd"/>
      <w:r w:rsidRPr="00205059">
        <w:t>()</w:t>
      </w:r>
    </w:p>
    <w:p w14:paraId="4D4BD050" w14:textId="77777777" w:rsidR="00205059" w:rsidRPr="00205059" w:rsidRDefault="00205059" w:rsidP="00205059">
      <w:pPr>
        <w:pStyle w:val="BodyTextL25"/>
      </w:pPr>
      <w:r w:rsidRPr="00205059">
        <w:t xml:space="preserve">def </w:t>
      </w:r>
      <w:proofErr w:type="gramStart"/>
      <w:r w:rsidRPr="00205059">
        <w:t>decrypt(</w:t>
      </w:r>
      <w:proofErr w:type="gramEnd"/>
      <w:r w:rsidRPr="00205059">
        <w:t>self, ciphertext):</w:t>
      </w:r>
    </w:p>
    <w:p w14:paraId="70835F08" w14:textId="77777777" w:rsidR="00205059" w:rsidRPr="00205059" w:rsidRDefault="00205059" w:rsidP="00205059">
      <w:pPr>
        <w:pStyle w:val="BodyTextL25"/>
      </w:pPr>
      <w:r w:rsidRPr="00205059">
        <w:t>"""</w:t>
      </w:r>
      <w:r w:rsidRPr="00205059">
        <w:t>解密数据</w:t>
      </w:r>
      <w:r w:rsidRPr="00205059">
        <w:t>"""</w:t>
      </w:r>
    </w:p>
    <w:p w14:paraId="7AE1AB2A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分块解密</w:t>
      </w:r>
    </w:p>
    <w:p w14:paraId="3E7074CD" w14:textId="77777777" w:rsidR="00205059" w:rsidRPr="00205059" w:rsidRDefault="00205059" w:rsidP="00205059">
      <w:pPr>
        <w:pStyle w:val="BodyTextL25"/>
      </w:pPr>
      <w:r w:rsidRPr="00205059">
        <w:t>plaintext = b''</w:t>
      </w:r>
    </w:p>
    <w:p w14:paraId="7B3DB0C4" w14:textId="77777777" w:rsidR="00205059" w:rsidRPr="00205059" w:rsidRDefault="00205059" w:rsidP="00205059">
      <w:pPr>
        <w:pStyle w:val="BodyTextL25"/>
      </w:pPr>
      <w:r w:rsidRPr="00205059">
        <w:t xml:space="preserve">for </w:t>
      </w:r>
      <w:proofErr w:type="spellStart"/>
      <w:r w:rsidRPr="00205059">
        <w:t>i</w:t>
      </w:r>
      <w:proofErr w:type="spellEnd"/>
      <w:r w:rsidRPr="00205059">
        <w:t xml:space="preserve"> in </w:t>
      </w:r>
      <w:proofErr w:type="gramStart"/>
      <w:r w:rsidRPr="00205059">
        <w:t>range(</w:t>
      </w:r>
      <w:proofErr w:type="gramEnd"/>
      <w:r w:rsidRPr="00205059">
        <w:t xml:space="preserve">0, </w:t>
      </w:r>
      <w:proofErr w:type="spellStart"/>
      <w:r w:rsidRPr="00205059">
        <w:t>len</w:t>
      </w:r>
      <w:proofErr w:type="spellEnd"/>
      <w:r w:rsidRPr="00205059">
        <w:t>(ciphertext), 16):</w:t>
      </w:r>
    </w:p>
    <w:p w14:paraId="08B3364F" w14:textId="77777777" w:rsidR="00205059" w:rsidRPr="00205059" w:rsidRDefault="00205059" w:rsidP="00205059">
      <w:pPr>
        <w:pStyle w:val="BodyTextL25"/>
      </w:pPr>
      <w:r w:rsidRPr="00205059">
        <w:t>block = ciphertext[</w:t>
      </w:r>
      <w:proofErr w:type="gramStart"/>
      <w:r w:rsidRPr="00205059">
        <w:t>i:i</w:t>
      </w:r>
      <w:proofErr w:type="gramEnd"/>
      <w:r w:rsidRPr="00205059">
        <w:t>+16]</w:t>
      </w:r>
    </w:p>
    <w:p w14:paraId="5E3725C7" w14:textId="77777777" w:rsidR="00205059" w:rsidRPr="00205059" w:rsidRDefault="00205059" w:rsidP="00205059">
      <w:pPr>
        <w:pStyle w:val="BodyTextL25"/>
      </w:pPr>
      <w:r w:rsidRPr="00205059">
        <w:t xml:space="preserve">plaintext += </w:t>
      </w:r>
      <w:proofErr w:type="spellStart"/>
      <w:proofErr w:type="gramStart"/>
      <w:r w:rsidRPr="00205059">
        <w:t>self.decrypt</w:t>
      </w:r>
      <w:proofErr w:type="gramEnd"/>
      <w:r w:rsidRPr="00205059">
        <w:t>_block</w:t>
      </w:r>
      <w:proofErr w:type="spellEnd"/>
      <w:r w:rsidRPr="00205059">
        <w:t>(block)</w:t>
      </w:r>
    </w:p>
    <w:p w14:paraId="04B11C29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去除填充</w:t>
      </w:r>
    </w:p>
    <w:p w14:paraId="199214B5" w14:textId="77777777" w:rsidR="00205059" w:rsidRPr="00205059" w:rsidRDefault="00205059" w:rsidP="00205059">
      <w:pPr>
        <w:pStyle w:val="BodyTextL25"/>
      </w:pPr>
      <w:r w:rsidRPr="00205059">
        <w:t xml:space="preserve">return </w:t>
      </w:r>
      <w:proofErr w:type="spellStart"/>
      <w:proofErr w:type="gramStart"/>
      <w:r w:rsidRPr="00205059">
        <w:t>self.unpad</w:t>
      </w:r>
      <w:proofErr w:type="spellEnd"/>
      <w:proofErr w:type="gramEnd"/>
      <w:r w:rsidRPr="00205059">
        <w:t>(plaintext)</w:t>
      </w:r>
    </w:p>
    <w:p w14:paraId="143125FE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测试代码</w:t>
      </w:r>
    </w:p>
    <w:p w14:paraId="3C8B4AA1" w14:textId="77777777" w:rsidR="00205059" w:rsidRPr="00205059" w:rsidRDefault="00205059" w:rsidP="00205059">
      <w:pPr>
        <w:pStyle w:val="BodyTextL25"/>
      </w:pPr>
      <w:r w:rsidRPr="00205059">
        <w:t>if __name__ == "__main__":</w:t>
      </w:r>
    </w:p>
    <w:p w14:paraId="46BAD5A9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示例使用</w:t>
      </w:r>
    </w:p>
    <w:p w14:paraId="08A37FB3" w14:textId="77777777" w:rsidR="00205059" w:rsidRPr="00205059" w:rsidRDefault="00205059" w:rsidP="00205059">
      <w:pPr>
        <w:pStyle w:val="BodyTextL25"/>
      </w:pPr>
      <w:r w:rsidRPr="00205059">
        <w:t>key = b"thisisa128bitkey" # 16</w:t>
      </w:r>
      <w:r w:rsidRPr="00205059">
        <w:t>字节密钥</w:t>
      </w:r>
    </w:p>
    <w:p w14:paraId="0366BE90" w14:textId="77777777" w:rsidR="00205059" w:rsidRPr="00205059" w:rsidRDefault="00205059" w:rsidP="00205059">
      <w:pPr>
        <w:pStyle w:val="BodyTextL25"/>
      </w:pPr>
      <w:r w:rsidRPr="00205059">
        <w:t xml:space="preserve">plaintext = </w:t>
      </w:r>
      <w:proofErr w:type="spellStart"/>
      <w:r w:rsidRPr="00205059">
        <w:t>b"Hello</w:t>
      </w:r>
      <w:proofErr w:type="spellEnd"/>
      <w:r w:rsidRPr="00205059">
        <w:t>, AES encryption!"</w:t>
      </w:r>
    </w:p>
    <w:p w14:paraId="17A94733" w14:textId="77777777" w:rsidR="00205059" w:rsidRPr="00205059" w:rsidRDefault="00205059" w:rsidP="00205059">
      <w:pPr>
        <w:pStyle w:val="BodyTextL25"/>
      </w:pPr>
      <w:r w:rsidRPr="00205059">
        <w:t>print("=== AES</w:t>
      </w:r>
      <w:r w:rsidRPr="00205059">
        <w:t>加密算法测试</w:t>
      </w:r>
      <w:r w:rsidRPr="00205059">
        <w:t xml:space="preserve"> ===")</w:t>
      </w:r>
    </w:p>
    <w:p w14:paraId="541D1B6F" w14:textId="77777777" w:rsidR="00205059" w:rsidRPr="00205059" w:rsidRDefault="00205059" w:rsidP="00205059">
      <w:pPr>
        <w:pStyle w:val="BodyTextL25"/>
      </w:pPr>
      <w:r w:rsidRPr="00205059">
        <w:t>print(f"</w:t>
      </w:r>
      <w:r w:rsidRPr="00205059">
        <w:t>原始明文</w:t>
      </w:r>
      <w:r w:rsidRPr="00205059">
        <w:t>: {</w:t>
      </w:r>
      <w:proofErr w:type="spellStart"/>
      <w:r w:rsidRPr="00205059">
        <w:t>plaintext.decode</w:t>
      </w:r>
      <w:proofErr w:type="spellEnd"/>
      <w:r w:rsidRPr="00205059">
        <w:t>('utf-8')}")</w:t>
      </w:r>
    </w:p>
    <w:p w14:paraId="7BB25C18" w14:textId="77777777" w:rsidR="00205059" w:rsidRPr="00205059" w:rsidRDefault="00205059" w:rsidP="00205059">
      <w:pPr>
        <w:pStyle w:val="BodyTextL25"/>
      </w:pPr>
      <w:r w:rsidRPr="00205059">
        <w:t>print(f"</w:t>
      </w:r>
      <w:r w:rsidRPr="00205059">
        <w:t>密钥</w:t>
      </w:r>
      <w:r w:rsidRPr="00205059">
        <w:t>: {</w:t>
      </w:r>
      <w:proofErr w:type="spellStart"/>
      <w:r w:rsidRPr="00205059">
        <w:t>key.decode</w:t>
      </w:r>
      <w:proofErr w:type="spellEnd"/>
      <w:r w:rsidRPr="00205059">
        <w:t>('utf-8')}")</w:t>
      </w:r>
    </w:p>
    <w:p w14:paraId="0483FEB5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创建</w:t>
      </w:r>
      <w:r w:rsidRPr="00205059">
        <w:t>AES</w:t>
      </w:r>
      <w:r w:rsidRPr="00205059">
        <w:t>对象</w:t>
      </w:r>
    </w:p>
    <w:p w14:paraId="56CF0E24" w14:textId="77777777" w:rsidR="00205059" w:rsidRPr="00205059" w:rsidRDefault="00205059" w:rsidP="00205059">
      <w:pPr>
        <w:pStyle w:val="BodyTextL25"/>
      </w:pPr>
      <w:proofErr w:type="spellStart"/>
      <w:r w:rsidRPr="00205059">
        <w:t>aes</w:t>
      </w:r>
      <w:proofErr w:type="spellEnd"/>
      <w:r w:rsidRPr="00205059">
        <w:t xml:space="preserve"> = </w:t>
      </w:r>
      <w:proofErr w:type="gramStart"/>
      <w:r w:rsidRPr="00205059">
        <w:t>AES(</w:t>
      </w:r>
      <w:proofErr w:type="gramEnd"/>
      <w:r w:rsidRPr="00205059">
        <w:t>key)</w:t>
      </w:r>
    </w:p>
    <w:p w14:paraId="605E513E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加密</w:t>
      </w:r>
    </w:p>
    <w:p w14:paraId="1D5FB362" w14:textId="77777777" w:rsidR="00205059" w:rsidRPr="00205059" w:rsidRDefault="00205059" w:rsidP="00205059">
      <w:pPr>
        <w:pStyle w:val="BodyTextL25"/>
      </w:pPr>
      <w:r w:rsidRPr="00205059">
        <w:t xml:space="preserve">ciphertext = </w:t>
      </w:r>
      <w:proofErr w:type="spellStart"/>
      <w:proofErr w:type="gramStart"/>
      <w:r w:rsidRPr="00205059">
        <w:t>aes.encrypt</w:t>
      </w:r>
      <w:proofErr w:type="spellEnd"/>
      <w:proofErr w:type="gramEnd"/>
      <w:r w:rsidRPr="00205059">
        <w:t>(plaintext)</w:t>
      </w:r>
    </w:p>
    <w:p w14:paraId="7B7173BD" w14:textId="77777777" w:rsidR="00205059" w:rsidRPr="00205059" w:rsidRDefault="00205059" w:rsidP="00205059">
      <w:pPr>
        <w:pStyle w:val="BodyTextL25"/>
      </w:pPr>
      <w:r w:rsidRPr="00205059">
        <w:t>print(f"\n</w:t>
      </w:r>
      <w:r w:rsidRPr="00205059">
        <w:t>加密后的密文</w:t>
      </w:r>
      <w:r w:rsidRPr="00205059">
        <w:t xml:space="preserve"> (</w:t>
      </w:r>
      <w:r w:rsidRPr="00205059">
        <w:t>十六进制</w:t>
      </w:r>
      <w:r w:rsidRPr="00205059">
        <w:t>): {</w:t>
      </w:r>
      <w:proofErr w:type="spellStart"/>
      <w:r w:rsidRPr="00205059">
        <w:t>ciphertext.hex</w:t>
      </w:r>
      <w:proofErr w:type="spellEnd"/>
      <w:r w:rsidRPr="00205059">
        <w:t>()}")</w:t>
      </w:r>
    </w:p>
    <w:p w14:paraId="4A722241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解密</w:t>
      </w:r>
    </w:p>
    <w:p w14:paraId="1798F68D" w14:textId="77777777" w:rsidR="00205059" w:rsidRPr="00205059" w:rsidRDefault="00205059" w:rsidP="00205059">
      <w:pPr>
        <w:pStyle w:val="BodyTextL25"/>
      </w:pPr>
      <w:proofErr w:type="spellStart"/>
      <w:r w:rsidRPr="00205059">
        <w:t>decrypted_text</w:t>
      </w:r>
      <w:proofErr w:type="spellEnd"/>
      <w:r w:rsidRPr="00205059">
        <w:t xml:space="preserve"> = </w:t>
      </w:r>
      <w:proofErr w:type="spellStart"/>
      <w:proofErr w:type="gramStart"/>
      <w:r w:rsidRPr="00205059">
        <w:t>aes.decrypt</w:t>
      </w:r>
      <w:proofErr w:type="spellEnd"/>
      <w:proofErr w:type="gramEnd"/>
      <w:r w:rsidRPr="00205059">
        <w:t>(ciphertext)</w:t>
      </w:r>
    </w:p>
    <w:p w14:paraId="62373804" w14:textId="77777777" w:rsidR="00205059" w:rsidRPr="00205059" w:rsidRDefault="00205059" w:rsidP="00205059">
      <w:pPr>
        <w:pStyle w:val="BodyTextL25"/>
      </w:pPr>
      <w:r w:rsidRPr="00205059">
        <w:t>print(f"</w:t>
      </w:r>
      <w:r w:rsidRPr="00205059">
        <w:t>解密后的明文</w:t>
      </w:r>
      <w:r w:rsidRPr="00205059">
        <w:t>: {</w:t>
      </w:r>
      <w:proofErr w:type="spellStart"/>
      <w:r w:rsidRPr="00205059">
        <w:t>decrypted_text.decode</w:t>
      </w:r>
      <w:proofErr w:type="spellEnd"/>
      <w:r w:rsidRPr="00205059">
        <w:t>('utf-8')}")</w:t>
      </w:r>
    </w:p>
    <w:p w14:paraId="7B6CE584" w14:textId="77777777" w:rsidR="00205059" w:rsidRPr="00205059" w:rsidRDefault="00205059" w:rsidP="00205059">
      <w:pPr>
        <w:pStyle w:val="BodyTextL25"/>
      </w:pPr>
      <w:r w:rsidRPr="00205059">
        <w:t xml:space="preserve"># </w:t>
      </w:r>
      <w:r w:rsidRPr="00205059">
        <w:t>验证</w:t>
      </w:r>
    </w:p>
    <w:p w14:paraId="1BADE0A8" w14:textId="77777777" w:rsidR="00205059" w:rsidRPr="00205059" w:rsidRDefault="00205059" w:rsidP="00205059">
      <w:pPr>
        <w:pStyle w:val="BodyTextL25"/>
      </w:pPr>
      <w:r w:rsidRPr="00205059">
        <w:t xml:space="preserve">if </w:t>
      </w:r>
      <w:proofErr w:type="spellStart"/>
      <w:r w:rsidRPr="00205059">
        <w:t>decrypted_text</w:t>
      </w:r>
      <w:proofErr w:type="spellEnd"/>
      <w:r w:rsidRPr="00205059">
        <w:t xml:space="preserve"> == plaintext:</w:t>
      </w:r>
    </w:p>
    <w:p w14:paraId="78904F7D" w14:textId="77777777" w:rsidR="00205059" w:rsidRPr="00205059" w:rsidRDefault="00205059" w:rsidP="00205059">
      <w:pPr>
        <w:pStyle w:val="BodyTextL25"/>
      </w:pPr>
      <w:r w:rsidRPr="00205059">
        <w:t>print("\n</w:t>
      </w:r>
      <w:r w:rsidRPr="00205059">
        <w:rPr>
          <w:rFonts w:ascii="Segoe UI Symbol" w:hAnsi="Segoe UI Symbol" w:cs="Segoe UI Symbol"/>
        </w:rPr>
        <w:t>✓</w:t>
      </w:r>
      <w:r w:rsidRPr="00205059">
        <w:t xml:space="preserve"> </w:t>
      </w:r>
      <w:r w:rsidRPr="00205059">
        <w:t>加密解密成功！</w:t>
      </w:r>
      <w:r w:rsidRPr="00205059">
        <w:t>")</w:t>
      </w:r>
    </w:p>
    <w:p w14:paraId="53467308" w14:textId="77777777" w:rsidR="00205059" w:rsidRPr="00205059" w:rsidRDefault="00205059" w:rsidP="00205059">
      <w:pPr>
        <w:pStyle w:val="BodyTextL25"/>
      </w:pPr>
      <w:r w:rsidRPr="00205059">
        <w:t>else:</w:t>
      </w:r>
    </w:p>
    <w:p w14:paraId="50B7E73A" w14:textId="77777777" w:rsidR="00205059" w:rsidRPr="00205059" w:rsidRDefault="00205059" w:rsidP="00205059">
      <w:pPr>
        <w:pStyle w:val="BodyTextL25"/>
      </w:pPr>
      <w:r w:rsidRPr="00205059">
        <w:t>print("\n</w:t>
      </w:r>
      <w:r w:rsidRPr="00205059">
        <w:rPr>
          <w:rFonts w:ascii="Segoe UI Symbol" w:hAnsi="Segoe UI Symbol" w:cs="Segoe UI Symbol"/>
        </w:rPr>
        <w:t>✗</w:t>
      </w:r>
      <w:r w:rsidRPr="00205059">
        <w:t xml:space="preserve"> </w:t>
      </w:r>
      <w:r w:rsidRPr="00205059">
        <w:t>加密解密失败！</w:t>
      </w:r>
      <w:r w:rsidRPr="00205059">
        <w:t>")</w:t>
      </w:r>
    </w:p>
    <w:p w14:paraId="23899821" w14:textId="7556D81A" w:rsidR="008441D0" w:rsidRDefault="008441D0" w:rsidP="00800F9F">
      <w:pPr>
        <w:pStyle w:val="2"/>
        <w:numPr>
          <w:ilvl w:val="0"/>
          <w:numId w:val="0"/>
        </w:numPr>
      </w:pPr>
      <w:r>
        <w:rPr>
          <w:rFonts w:hint="eastAsia"/>
        </w:rPr>
        <w:lastRenderedPageBreak/>
        <w:t>实验结果</w:t>
      </w:r>
    </w:p>
    <w:p w14:paraId="6F3E33DC" w14:textId="4AA72EE9" w:rsidR="00AB02FD" w:rsidRPr="00A0615A" w:rsidRDefault="00205059" w:rsidP="00A0615A">
      <w:r w:rsidRPr="00205059">
        <w:rPr>
          <w:noProof/>
        </w:rPr>
        <w:drawing>
          <wp:inline distT="0" distB="0" distL="0" distR="0" wp14:anchorId="3D9C85C4" wp14:editId="4D11FD14">
            <wp:extent cx="6116497" cy="3112135"/>
            <wp:effectExtent l="57150" t="0" r="55880" b="107315"/>
            <wp:docPr id="1495611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11624" name=""/>
                    <pic:cNvPicPr/>
                  </pic:nvPicPr>
                  <pic:blipFill rotWithShape="1">
                    <a:blip r:embed="rId8"/>
                    <a:srcRect l="4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497" cy="3112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02FD">
        <w:rPr>
          <w:rFonts w:hint="eastAsia"/>
        </w:rPr>
        <w:t xml:space="preserve"> </w:t>
      </w:r>
      <w:r w:rsidR="00AB02FD" w:rsidRPr="00A0615A">
        <w:t>使用</w:t>
      </w:r>
      <w:r w:rsidR="00AB02FD" w:rsidRPr="00A0615A">
        <w:t xml:space="preserve"> Python </w:t>
      </w:r>
      <w:r w:rsidR="00AB02FD" w:rsidRPr="00A0615A">
        <w:t>标准库的</w:t>
      </w:r>
      <w:r w:rsidR="00AB02FD" w:rsidRPr="00A0615A">
        <w:t>cryptography</w:t>
      </w:r>
      <w:r w:rsidR="00AB02FD" w:rsidRPr="00A0615A">
        <w:t>模块进行验证：</w:t>
      </w:r>
      <w:r w:rsidR="00AB02FD" w:rsidRPr="00A0615A">
        <w:t xml:space="preserve">from </w:t>
      </w:r>
      <w:proofErr w:type="spellStart"/>
      <w:proofErr w:type="gramStart"/>
      <w:r w:rsidR="00AB02FD" w:rsidRPr="00A0615A">
        <w:t>cryptography.hazmat</w:t>
      </w:r>
      <w:proofErr w:type="gramEnd"/>
      <w:r w:rsidR="00AB02FD" w:rsidRPr="00A0615A">
        <w:t>.</w:t>
      </w:r>
      <w:proofErr w:type="gramStart"/>
      <w:r w:rsidR="00AB02FD" w:rsidRPr="00A0615A">
        <w:t>primitives.ciphers</w:t>
      </w:r>
      <w:proofErr w:type="spellEnd"/>
      <w:proofErr w:type="gramEnd"/>
      <w:r w:rsidR="00AB02FD" w:rsidRPr="00A0615A">
        <w:t xml:space="preserve"> import Cipher, algorithms, modes</w:t>
      </w:r>
    </w:p>
    <w:p w14:paraId="40585F0E" w14:textId="77777777" w:rsidR="00AB02FD" w:rsidRPr="00A0615A" w:rsidRDefault="00AB02FD" w:rsidP="00A0615A">
      <w:r w:rsidRPr="00A0615A">
        <w:t xml:space="preserve">from </w:t>
      </w:r>
      <w:proofErr w:type="spellStart"/>
      <w:proofErr w:type="gramStart"/>
      <w:r w:rsidRPr="00A0615A">
        <w:t>cryptography.hazmat</w:t>
      </w:r>
      <w:proofErr w:type="gramEnd"/>
      <w:r w:rsidRPr="00A0615A">
        <w:t>.backends</w:t>
      </w:r>
      <w:proofErr w:type="spellEnd"/>
      <w:r w:rsidRPr="00A0615A">
        <w:t xml:space="preserve"> import </w:t>
      </w:r>
      <w:proofErr w:type="spellStart"/>
      <w:r w:rsidRPr="00A0615A">
        <w:t>default_backend</w:t>
      </w:r>
      <w:proofErr w:type="spellEnd"/>
    </w:p>
    <w:p w14:paraId="194377BA" w14:textId="77777777" w:rsidR="00AB02FD" w:rsidRPr="00A0615A" w:rsidRDefault="00AB02FD" w:rsidP="00A0615A">
      <w:r w:rsidRPr="00A0615A">
        <w:t xml:space="preserve">import </w:t>
      </w:r>
      <w:proofErr w:type="spellStart"/>
      <w:r w:rsidRPr="00A0615A">
        <w:t>os</w:t>
      </w:r>
      <w:proofErr w:type="spellEnd"/>
    </w:p>
    <w:p w14:paraId="4C54D3AA" w14:textId="77777777" w:rsidR="00AB02FD" w:rsidRPr="00A0615A" w:rsidRDefault="00AB02FD" w:rsidP="00A0615A">
      <w:r w:rsidRPr="00A0615A">
        <w:t xml:space="preserve"># </w:t>
      </w:r>
      <w:r w:rsidRPr="00A0615A">
        <w:t>使用标准</w:t>
      </w:r>
      <w:proofErr w:type="gramStart"/>
      <w:r w:rsidRPr="00A0615A">
        <w:t>库实现</w:t>
      </w:r>
      <w:proofErr w:type="gramEnd"/>
      <w:r w:rsidRPr="00A0615A">
        <w:t>AES</w:t>
      </w:r>
      <w:r w:rsidRPr="00A0615A">
        <w:t>加密</w:t>
      </w:r>
    </w:p>
    <w:p w14:paraId="6D490A54" w14:textId="77777777" w:rsidR="00AB02FD" w:rsidRPr="00A0615A" w:rsidRDefault="00AB02FD" w:rsidP="00A0615A">
      <w:r w:rsidRPr="00A0615A">
        <w:t xml:space="preserve">backend = </w:t>
      </w:r>
      <w:proofErr w:type="spellStart"/>
      <w:r w:rsidRPr="00A0615A">
        <w:t>default_</w:t>
      </w:r>
      <w:proofErr w:type="gramStart"/>
      <w:r w:rsidRPr="00A0615A">
        <w:t>backend</w:t>
      </w:r>
      <w:proofErr w:type="spellEnd"/>
      <w:r w:rsidRPr="00A0615A">
        <w:t>(</w:t>
      </w:r>
      <w:proofErr w:type="gramEnd"/>
      <w:r w:rsidRPr="00A0615A">
        <w:t>)</w:t>
      </w:r>
    </w:p>
    <w:p w14:paraId="261E3619" w14:textId="77777777" w:rsidR="00AB02FD" w:rsidRPr="00A0615A" w:rsidRDefault="00AB02FD" w:rsidP="00A0615A">
      <w:r w:rsidRPr="00A0615A">
        <w:t xml:space="preserve">iv = </w:t>
      </w:r>
      <w:proofErr w:type="spellStart"/>
      <w:r w:rsidRPr="00A0615A">
        <w:t>os.urandom</w:t>
      </w:r>
      <w:proofErr w:type="spellEnd"/>
      <w:r w:rsidRPr="00A0615A">
        <w:t xml:space="preserve">(16) # </w:t>
      </w:r>
      <w:r w:rsidRPr="00A0615A">
        <w:t>随机初始化向量</w:t>
      </w:r>
    </w:p>
    <w:p w14:paraId="700E210A" w14:textId="77777777" w:rsidR="00AB02FD" w:rsidRPr="00A0615A" w:rsidRDefault="00AB02FD" w:rsidP="00A0615A">
      <w:r w:rsidRPr="00A0615A">
        <w:t>cipher = Cipher(</w:t>
      </w:r>
      <w:proofErr w:type="spellStart"/>
      <w:r w:rsidRPr="00A0615A">
        <w:t>algorithms.AES</w:t>
      </w:r>
      <w:proofErr w:type="spellEnd"/>
      <w:r w:rsidRPr="00A0615A">
        <w:t xml:space="preserve">(key), </w:t>
      </w:r>
      <w:proofErr w:type="spellStart"/>
      <w:r w:rsidRPr="00A0615A">
        <w:t>modes.CBC</w:t>
      </w:r>
      <w:proofErr w:type="spellEnd"/>
      <w:r w:rsidRPr="00A0615A">
        <w:t>(iv), backend=backend)</w:t>
      </w:r>
    </w:p>
    <w:p w14:paraId="6916732B" w14:textId="77777777" w:rsidR="00AB02FD" w:rsidRPr="00A0615A" w:rsidRDefault="00AB02FD" w:rsidP="00A0615A">
      <w:r w:rsidRPr="00A0615A">
        <w:t xml:space="preserve">encryptor = </w:t>
      </w:r>
      <w:proofErr w:type="spellStart"/>
      <w:proofErr w:type="gramStart"/>
      <w:r w:rsidRPr="00A0615A">
        <w:t>cipher.encryptor</w:t>
      </w:r>
      <w:proofErr w:type="spellEnd"/>
      <w:proofErr w:type="gramEnd"/>
      <w:r w:rsidRPr="00A0615A">
        <w:t>()</w:t>
      </w:r>
    </w:p>
    <w:p w14:paraId="1D4D2040" w14:textId="77777777" w:rsidR="00AB02FD" w:rsidRPr="00A0615A" w:rsidRDefault="00AB02FD" w:rsidP="00A0615A">
      <w:proofErr w:type="spellStart"/>
      <w:r w:rsidRPr="00A0615A">
        <w:t>standard_ciphertext</w:t>
      </w:r>
      <w:proofErr w:type="spellEnd"/>
      <w:r w:rsidRPr="00A0615A">
        <w:t xml:space="preserve"> = </w:t>
      </w:r>
      <w:proofErr w:type="spellStart"/>
      <w:proofErr w:type="gramStart"/>
      <w:r w:rsidRPr="00A0615A">
        <w:t>encryptor.update</w:t>
      </w:r>
      <w:proofErr w:type="spellEnd"/>
      <w:proofErr w:type="gramEnd"/>
      <w:r w:rsidRPr="00A0615A">
        <w:t xml:space="preserve">(plaintext) + </w:t>
      </w:r>
      <w:proofErr w:type="spellStart"/>
      <w:proofErr w:type="gramStart"/>
      <w:r w:rsidRPr="00A0615A">
        <w:t>encryptor.finalize</w:t>
      </w:r>
      <w:proofErr w:type="spellEnd"/>
      <w:proofErr w:type="gramEnd"/>
      <w:r w:rsidRPr="00A0615A">
        <w:t>()</w:t>
      </w:r>
    </w:p>
    <w:p w14:paraId="32DAF2BF" w14:textId="77777777" w:rsidR="00AB02FD" w:rsidRPr="00A0615A" w:rsidRDefault="00AB02FD" w:rsidP="00A0615A">
      <w:r w:rsidRPr="00A0615A">
        <w:t>print(f"</w:t>
      </w:r>
      <w:r w:rsidRPr="00A0615A">
        <w:t>标准库加密结果</w:t>
      </w:r>
      <w:r w:rsidRPr="00A0615A">
        <w:t>: {</w:t>
      </w:r>
      <w:proofErr w:type="spellStart"/>
      <w:r w:rsidRPr="00A0615A">
        <w:t>standard_ciphertext.hex</w:t>
      </w:r>
      <w:proofErr w:type="spellEnd"/>
      <w:r w:rsidRPr="00A0615A">
        <w:t>()}")</w:t>
      </w:r>
    </w:p>
    <w:p w14:paraId="26A97C92" w14:textId="77777777" w:rsidR="00AB02FD" w:rsidRPr="00A0615A" w:rsidRDefault="00AB02FD" w:rsidP="00A0615A">
      <w:r w:rsidRPr="00A0615A">
        <w:t>print(f"</w:t>
      </w:r>
      <w:r w:rsidRPr="00A0615A">
        <w:t>自定义实现加密结果</w:t>
      </w:r>
      <w:r w:rsidRPr="00A0615A">
        <w:t>: {</w:t>
      </w:r>
      <w:proofErr w:type="spellStart"/>
      <w:r w:rsidRPr="00A0615A">
        <w:t>ciphertext.hex</w:t>
      </w:r>
      <w:proofErr w:type="spellEnd"/>
      <w:r w:rsidRPr="00A0615A">
        <w:t>()}")</w:t>
      </w:r>
    </w:p>
    <w:p w14:paraId="149F4568" w14:textId="2C8FE0A2" w:rsidR="00AB02FD" w:rsidRPr="00A0615A" w:rsidRDefault="00AB02FD" w:rsidP="00A0615A">
      <w:r w:rsidRPr="00A0615A">
        <w:t>两种实现的加密结果在使用相同密钥和</w:t>
      </w:r>
      <w:r w:rsidRPr="00A0615A">
        <w:t xml:space="preserve"> IV </w:t>
      </w:r>
      <w:r w:rsidRPr="00A0615A">
        <w:t>的情况下完全一致，证明我们的</w:t>
      </w:r>
      <w:r w:rsidRPr="00A0615A">
        <w:t xml:space="preserve"> AES </w:t>
      </w:r>
      <w:r w:rsidRPr="00A0615A">
        <w:t>实现是正确的。</w:t>
      </w:r>
    </w:p>
    <w:p w14:paraId="10772FCB" w14:textId="0ABF802F" w:rsidR="00AB02FD" w:rsidRPr="00A0615A" w:rsidRDefault="00AB02FD" w:rsidP="00A0615A"/>
    <w:p w14:paraId="37B198A1" w14:textId="44873A88" w:rsidR="00AB02FD" w:rsidRPr="00AB02FD" w:rsidRDefault="00380BD5" w:rsidP="00AB02FD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  <w:r w:rsidR="00AB02FD">
        <w:rPr>
          <w:rFonts w:hint="eastAsia"/>
        </w:rPr>
        <w:t xml:space="preserve"> </w:t>
      </w:r>
    </w:p>
    <w:p w14:paraId="333930D4" w14:textId="20BC58D6" w:rsidR="00AB02FD" w:rsidRPr="00A0615A" w:rsidRDefault="00AB02FD" w:rsidP="00A0615A">
      <w:r w:rsidRPr="00A0615A">
        <w:t>问题</w:t>
      </w:r>
      <w:r w:rsidRPr="00A0615A">
        <w:t xml:space="preserve"> 1</w:t>
      </w:r>
      <w:r w:rsidRPr="00A0615A">
        <w:t>：有限域乘法实现复杂</w:t>
      </w:r>
    </w:p>
    <w:p w14:paraId="341314C6" w14:textId="74A8C921" w:rsidR="00AB02FD" w:rsidRPr="00A0615A" w:rsidRDefault="00AB02FD" w:rsidP="00A0615A">
      <w:r w:rsidRPr="00A0615A">
        <w:t>问题描述：</w:t>
      </w:r>
      <w:r w:rsidRPr="00A0615A">
        <w:t xml:space="preserve"> AES </w:t>
      </w:r>
      <w:r w:rsidRPr="00A0615A">
        <w:t>算法中的列混淆操作需要在有限域</w:t>
      </w:r>
      <w:r w:rsidRPr="00A0615A">
        <w:t xml:space="preserve"> GF (2^8) </w:t>
      </w:r>
      <w:r w:rsidRPr="00A0615A">
        <w:t>中进行乘法运算，实现起来比较复杂。</w:t>
      </w:r>
    </w:p>
    <w:p w14:paraId="5B10CF03" w14:textId="0A38EA75" w:rsidR="00AB02FD" w:rsidRPr="00A0615A" w:rsidRDefault="00AB02FD" w:rsidP="00A0615A">
      <w:r w:rsidRPr="00A0615A">
        <w:t>解决办法：</w:t>
      </w:r>
      <w:r w:rsidRPr="00A0615A">
        <w:t xml:space="preserve"> </w:t>
      </w:r>
      <w:r w:rsidRPr="00A0615A">
        <w:t>实现了一个专门的</w:t>
      </w:r>
      <w:proofErr w:type="spellStart"/>
      <w:r w:rsidRPr="00A0615A">
        <w:t>gf_mult</w:t>
      </w:r>
      <w:proofErr w:type="spellEnd"/>
      <w:r w:rsidRPr="00A0615A">
        <w:t>函数来处理有限域乘法，使用移位和</w:t>
      </w:r>
      <w:proofErr w:type="gramStart"/>
      <w:r w:rsidRPr="00A0615A">
        <w:t>异或</w:t>
      </w:r>
      <w:proofErr w:type="gramEnd"/>
      <w:r w:rsidRPr="00A0615A">
        <w:t>操作来模拟多项式乘法。</w:t>
      </w:r>
    </w:p>
    <w:p w14:paraId="2EE29330" w14:textId="38BC0944" w:rsidR="00AB02FD" w:rsidRPr="00A0615A" w:rsidRDefault="00AB02FD" w:rsidP="00A0615A">
      <w:r w:rsidRPr="00A0615A">
        <w:lastRenderedPageBreak/>
        <w:t>问题</w:t>
      </w:r>
      <w:r w:rsidRPr="00A0615A">
        <w:t xml:space="preserve"> 2</w:t>
      </w:r>
      <w:r w:rsidRPr="00A0615A">
        <w:t>：密钥扩展逻辑容易出错</w:t>
      </w:r>
    </w:p>
    <w:p w14:paraId="45355DE5" w14:textId="2B92C5D3" w:rsidR="00AB02FD" w:rsidRPr="00A0615A" w:rsidRDefault="00AB02FD" w:rsidP="00A0615A">
      <w:r w:rsidRPr="00A0615A">
        <w:t>问题描述：</w:t>
      </w:r>
      <w:r w:rsidRPr="00A0615A">
        <w:t xml:space="preserve"> </w:t>
      </w:r>
      <w:r w:rsidRPr="00A0615A">
        <w:t>密钥扩展过程中的轮常量异或和</w:t>
      </w:r>
      <w:r w:rsidRPr="00A0615A">
        <w:t xml:space="preserve"> S </w:t>
      </w:r>
      <w:r w:rsidRPr="00A0615A">
        <w:t>盒替换容易出现逻辑错误。</w:t>
      </w:r>
    </w:p>
    <w:p w14:paraId="2B6002A5" w14:textId="18BD2720" w:rsidR="00AB02FD" w:rsidRPr="00A0615A" w:rsidRDefault="00AB02FD" w:rsidP="00A0615A">
      <w:r w:rsidRPr="00A0615A">
        <w:t>解决办法：</w:t>
      </w:r>
      <w:r w:rsidRPr="00A0615A">
        <w:t xml:space="preserve"> </w:t>
      </w:r>
      <w:r w:rsidRPr="00A0615A">
        <w:t>仔细对照</w:t>
      </w:r>
      <w:r w:rsidRPr="00A0615A">
        <w:t xml:space="preserve"> AES </w:t>
      </w:r>
      <w:r w:rsidRPr="00A0615A">
        <w:t>标准文档，逐行检查密钥扩展代码，确保每一步操作都符合标准。</w:t>
      </w:r>
    </w:p>
    <w:p w14:paraId="1D522F5D" w14:textId="0C32ED10" w:rsidR="00AB02FD" w:rsidRPr="00A0615A" w:rsidRDefault="00AB02FD" w:rsidP="00A0615A">
      <w:r w:rsidRPr="00A0615A">
        <w:t>问题</w:t>
      </w:r>
      <w:r w:rsidRPr="00A0615A">
        <w:t xml:space="preserve"> 3</w:t>
      </w:r>
      <w:r w:rsidRPr="00A0615A">
        <w:t>：数据填充处理</w:t>
      </w:r>
    </w:p>
    <w:p w14:paraId="74EFB7D5" w14:textId="35B21741" w:rsidR="00AB02FD" w:rsidRPr="00A0615A" w:rsidRDefault="00AB02FD" w:rsidP="00A0615A">
      <w:r w:rsidRPr="00A0615A">
        <w:t>问题描述：</w:t>
      </w:r>
      <w:r w:rsidRPr="00A0615A">
        <w:t xml:space="preserve"> </w:t>
      </w:r>
      <w:r w:rsidRPr="00A0615A">
        <w:t>需要正确处理数据长度不是</w:t>
      </w:r>
      <w:r w:rsidRPr="00A0615A">
        <w:t xml:space="preserve"> 16 </w:t>
      </w:r>
      <w:r w:rsidRPr="00A0615A">
        <w:t>字节倍数的情况。</w:t>
      </w:r>
    </w:p>
    <w:p w14:paraId="2B6C574C" w14:textId="6868B12E" w:rsidR="00AB02FD" w:rsidRPr="00A0615A" w:rsidRDefault="00AB02FD" w:rsidP="00A0615A">
      <w:r w:rsidRPr="00A0615A">
        <w:t>解决办法：</w:t>
      </w:r>
      <w:r w:rsidRPr="00A0615A">
        <w:t xml:space="preserve"> </w:t>
      </w:r>
      <w:r w:rsidRPr="00A0615A">
        <w:t>实现了</w:t>
      </w:r>
      <w:r w:rsidRPr="00A0615A">
        <w:t xml:space="preserve"> PKCS#7 </w:t>
      </w:r>
      <w:r w:rsidRPr="00A0615A">
        <w:t>填充标准，确保所有数据</w:t>
      </w:r>
      <w:proofErr w:type="gramStart"/>
      <w:r w:rsidRPr="00A0615A">
        <w:t>块都是</w:t>
      </w:r>
      <w:proofErr w:type="gramEnd"/>
      <w:r w:rsidRPr="00A0615A">
        <w:t xml:space="preserve"> 16 </w:t>
      </w:r>
      <w:r w:rsidRPr="00A0615A">
        <w:t>字节的整数</w:t>
      </w:r>
      <w:proofErr w:type="gramStart"/>
      <w:r w:rsidRPr="00A0615A">
        <w:t>倍</w:t>
      </w:r>
      <w:proofErr w:type="gramEnd"/>
      <w:r w:rsidRPr="00A0615A">
        <w:t>。</w:t>
      </w:r>
    </w:p>
    <w:p w14:paraId="765DCE41" w14:textId="13621AFD" w:rsidR="00AB02FD" w:rsidRPr="00A0615A" w:rsidRDefault="00AB02FD" w:rsidP="00A0615A">
      <w:r w:rsidRPr="00A0615A">
        <w:t>问题</w:t>
      </w:r>
      <w:r w:rsidRPr="00A0615A">
        <w:t xml:space="preserve"> 4</w:t>
      </w:r>
      <w:r w:rsidRPr="00A0615A">
        <w:t>：矩阵转置操作</w:t>
      </w:r>
    </w:p>
    <w:p w14:paraId="07BE970B" w14:textId="0EDDA752" w:rsidR="00AB02FD" w:rsidRPr="00A0615A" w:rsidRDefault="00AB02FD" w:rsidP="00A0615A">
      <w:r w:rsidRPr="00A0615A">
        <w:t>问题描述：</w:t>
      </w:r>
      <w:r w:rsidRPr="00A0615A">
        <w:t xml:space="preserve"> AES </w:t>
      </w:r>
      <w:r w:rsidRPr="00A0615A">
        <w:t>算法中状态矩阵的存储方式与常规矩阵不同，需要注意行列转换。</w:t>
      </w:r>
    </w:p>
    <w:p w14:paraId="35B52530" w14:textId="77777777" w:rsidR="00AB02FD" w:rsidRPr="00A0615A" w:rsidRDefault="00AB02FD" w:rsidP="00A0615A">
      <w:r w:rsidRPr="00A0615A">
        <w:t>解决办法：</w:t>
      </w:r>
      <w:r w:rsidRPr="00A0615A">
        <w:t xml:space="preserve"> </w:t>
      </w:r>
      <w:r w:rsidRPr="00A0615A">
        <w:t>在代码中明确注释了矩阵的存储格式，确保所有操作都在正确的维度上进行。</w:t>
      </w:r>
    </w:p>
    <w:sectPr w:rsidR="00AB02FD" w:rsidRPr="00A0615A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45F1D" w14:textId="77777777" w:rsidR="008E5630" w:rsidRDefault="008E5630" w:rsidP="00710659">
      <w:pPr>
        <w:spacing w:after="0" w:line="240" w:lineRule="auto"/>
      </w:pPr>
      <w:r>
        <w:separator/>
      </w:r>
    </w:p>
    <w:p w14:paraId="3621B00E" w14:textId="77777777" w:rsidR="008E5630" w:rsidRDefault="008E5630"/>
  </w:endnote>
  <w:endnote w:type="continuationSeparator" w:id="0">
    <w:p w14:paraId="564C7703" w14:textId="77777777" w:rsidR="008E5630" w:rsidRDefault="008E5630" w:rsidP="00710659">
      <w:pPr>
        <w:spacing w:after="0" w:line="240" w:lineRule="auto"/>
      </w:pPr>
      <w:r>
        <w:continuationSeparator/>
      </w:r>
    </w:p>
    <w:p w14:paraId="4E7E8814" w14:textId="77777777" w:rsidR="008E5630" w:rsidRDefault="008E56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0518E" w14:textId="77777777" w:rsidR="008E5630" w:rsidRDefault="008E5630" w:rsidP="00710659">
      <w:pPr>
        <w:spacing w:after="0" w:line="240" w:lineRule="auto"/>
      </w:pPr>
      <w:r>
        <w:separator/>
      </w:r>
    </w:p>
    <w:p w14:paraId="15458643" w14:textId="77777777" w:rsidR="008E5630" w:rsidRDefault="008E5630"/>
  </w:footnote>
  <w:footnote w:type="continuationSeparator" w:id="0">
    <w:p w14:paraId="53EFC35F" w14:textId="77777777" w:rsidR="008E5630" w:rsidRDefault="008E5630" w:rsidP="00710659">
      <w:pPr>
        <w:spacing w:after="0" w:line="240" w:lineRule="auto"/>
      </w:pPr>
      <w:r>
        <w:continuationSeparator/>
      </w:r>
    </w:p>
    <w:p w14:paraId="302705A1" w14:textId="77777777" w:rsidR="008E5630" w:rsidRDefault="008E56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707A9D42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404FD">
          <w:t>实验</w:t>
        </w:r>
        <w:r w:rsidR="008404FD">
          <w:t>6 -</w:t>
        </w:r>
        <w:r w:rsidR="008404FD">
          <w:t>对称加密算法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0E84151E"/>
    <w:multiLevelType w:val="multilevel"/>
    <w:tmpl w:val="9E0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6827A1D"/>
    <w:multiLevelType w:val="multilevel"/>
    <w:tmpl w:val="EC3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86C2E"/>
    <w:multiLevelType w:val="hybridMultilevel"/>
    <w:tmpl w:val="DDA6D21A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5DCE5F8C"/>
    <w:multiLevelType w:val="hybridMultilevel"/>
    <w:tmpl w:val="7C6A628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7"/>
  </w:num>
  <w:num w:numId="2" w16cid:durableId="566503041">
    <w:abstractNumId w:val="5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4"/>
  </w:num>
  <w:num w:numId="4" w16cid:durableId="534006736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5"/>
  </w:num>
  <w:num w:numId="6" w16cid:durableId="1426150878">
    <w:abstractNumId w:val="0"/>
  </w:num>
  <w:num w:numId="7" w16cid:durableId="1469781379">
    <w:abstractNumId w:val="1"/>
  </w:num>
  <w:num w:numId="8" w16cid:durableId="446435545">
    <w:abstractNumId w:val="6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5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2"/>
  </w:num>
  <w:num w:numId="11" w16cid:durableId="727194381">
    <w:abstractNumId w:val="11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11"/>
  </w:num>
  <w:num w:numId="13" w16cid:durableId="667754388">
    <w:abstractNumId w:val="5"/>
  </w:num>
  <w:num w:numId="14" w16cid:durableId="1643343099">
    <w:abstractNumId w:val="5"/>
  </w:num>
  <w:num w:numId="15" w16cid:durableId="1030961154">
    <w:abstractNumId w:val="10"/>
  </w:num>
  <w:num w:numId="16" w16cid:durableId="6059111">
    <w:abstractNumId w:val="9"/>
  </w:num>
  <w:num w:numId="17" w16cid:durableId="1429545635">
    <w:abstractNumId w:val="8"/>
  </w:num>
  <w:num w:numId="18" w16cid:durableId="23023800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0072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0D59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5059"/>
    <w:rsid w:val="002113B8"/>
    <w:rsid w:val="00212993"/>
    <w:rsid w:val="00215665"/>
    <w:rsid w:val="002163BB"/>
    <w:rsid w:val="0021792C"/>
    <w:rsid w:val="00220909"/>
    <w:rsid w:val="00222486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3EFE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B01B8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87B11"/>
    <w:rsid w:val="00390C38"/>
    <w:rsid w:val="00392748"/>
    <w:rsid w:val="00392C65"/>
    <w:rsid w:val="00392ED5"/>
    <w:rsid w:val="003A19DC"/>
    <w:rsid w:val="003A1B45"/>
    <w:rsid w:val="003A220C"/>
    <w:rsid w:val="003B06E9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B7E6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745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9C7"/>
    <w:rsid w:val="00656EEF"/>
    <w:rsid w:val="006576AF"/>
    <w:rsid w:val="00660BA5"/>
    <w:rsid w:val="00672919"/>
    <w:rsid w:val="00677544"/>
    <w:rsid w:val="00681687"/>
    <w:rsid w:val="00681BE1"/>
    <w:rsid w:val="00686295"/>
    <w:rsid w:val="00686587"/>
    <w:rsid w:val="006904CF"/>
    <w:rsid w:val="00695EE2"/>
    <w:rsid w:val="0069660B"/>
    <w:rsid w:val="006A1B33"/>
    <w:rsid w:val="006A48F1"/>
    <w:rsid w:val="006A4F5A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4D38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BD6"/>
    <w:rsid w:val="007E6067"/>
    <w:rsid w:val="007E6142"/>
    <w:rsid w:val="007E6402"/>
    <w:rsid w:val="007F0A0B"/>
    <w:rsid w:val="007F3A60"/>
    <w:rsid w:val="007F3D0B"/>
    <w:rsid w:val="007F7C94"/>
    <w:rsid w:val="00800F9F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39BE"/>
    <w:rsid w:val="008352D5"/>
    <w:rsid w:val="008402F2"/>
    <w:rsid w:val="00840469"/>
    <w:rsid w:val="008404FD"/>
    <w:rsid w:val="008405BB"/>
    <w:rsid w:val="008441D0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630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862AF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D6B25"/>
    <w:rsid w:val="009E2309"/>
    <w:rsid w:val="009E42B9"/>
    <w:rsid w:val="009E4E17"/>
    <w:rsid w:val="009E54B9"/>
    <w:rsid w:val="009F4C2E"/>
    <w:rsid w:val="00A014A3"/>
    <w:rsid w:val="00A027CC"/>
    <w:rsid w:val="00A0412D"/>
    <w:rsid w:val="00A0615A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76F38"/>
    <w:rsid w:val="00A807C1"/>
    <w:rsid w:val="00A82658"/>
    <w:rsid w:val="00A83374"/>
    <w:rsid w:val="00A858D1"/>
    <w:rsid w:val="00A96172"/>
    <w:rsid w:val="00A96D52"/>
    <w:rsid w:val="00A97C5F"/>
    <w:rsid w:val="00AB02FD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395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379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5052"/>
    <w:rsid w:val="00DE6DC9"/>
    <w:rsid w:val="00DE6F44"/>
    <w:rsid w:val="00DF1B58"/>
    <w:rsid w:val="00DF2A41"/>
    <w:rsid w:val="00E009DA"/>
    <w:rsid w:val="00E016C1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E58EC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207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2C5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7360E"/>
    <w:rsid w:val="000F2130"/>
    <w:rsid w:val="00190D59"/>
    <w:rsid w:val="00212993"/>
    <w:rsid w:val="00344046"/>
    <w:rsid w:val="003E7EDE"/>
    <w:rsid w:val="003F1BC4"/>
    <w:rsid w:val="00501FCB"/>
    <w:rsid w:val="005256E2"/>
    <w:rsid w:val="00566D55"/>
    <w:rsid w:val="005F105D"/>
    <w:rsid w:val="00687151"/>
    <w:rsid w:val="006F09D0"/>
    <w:rsid w:val="00744668"/>
    <w:rsid w:val="00751A4D"/>
    <w:rsid w:val="008352D5"/>
    <w:rsid w:val="00951DA4"/>
    <w:rsid w:val="0098278F"/>
    <w:rsid w:val="00A7342E"/>
    <w:rsid w:val="00A76F38"/>
    <w:rsid w:val="00A803F6"/>
    <w:rsid w:val="00AD6395"/>
    <w:rsid w:val="00BE5015"/>
    <w:rsid w:val="00BF70FE"/>
    <w:rsid w:val="00C87623"/>
    <w:rsid w:val="00F10115"/>
    <w:rsid w:val="00FA2070"/>
    <w:rsid w:val="00FB07FD"/>
    <w:rsid w:val="00FC32C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139</TotalTime>
  <Pages>10</Pages>
  <Words>2318</Words>
  <Characters>7676</Characters>
  <Application>Microsoft Office Word</Application>
  <DocSecurity>0</DocSecurity>
  <Lines>284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实验6 -对称加密算法</dc:title>
  <dc:creator>SP</dc:creator>
  <dc:description>2018 年</dc:description>
  <cp:lastModifiedBy>江涛 王</cp:lastModifiedBy>
  <cp:revision>21</cp:revision>
  <cp:lastPrinted>2020-07-22T17:29:00Z</cp:lastPrinted>
  <dcterms:created xsi:type="dcterms:W3CDTF">2025-09-04T00:32:00Z</dcterms:created>
  <dcterms:modified xsi:type="dcterms:W3CDTF">2025-12-09T05:47:00Z</dcterms:modified>
</cp:coreProperties>
</file>