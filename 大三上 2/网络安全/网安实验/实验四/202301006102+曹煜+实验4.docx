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1A94B8" w14:textId="3C9B049B" w:rsidR="004D36D7" w:rsidRPr="0015193E" w:rsidRDefault="00DF27EA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C6A6A80D28674248B383614AF782897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1335D">
            <w:t>实验</w:t>
          </w:r>
          <w:r w:rsidR="00E57EC9">
            <w:rPr>
              <w:rFonts w:hint="eastAsia"/>
            </w:rPr>
            <w:t>4</w:t>
          </w:r>
          <w:r w:rsidR="00E1335D">
            <w:t xml:space="preserve"> - </w:t>
          </w:r>
          <w:r w:rsidR="00E1335D">
            <w:t>在</w:t>
          </w:r>
          <w:r w:rsidR="00E1335D">
            <w:t xml:space="preserve"> Wireshark </w:t>
          </w:r>
          <w:r w:rsidR="00E1335D">
            <w:t>中检查</w:t>
          </w:r>
          <w:r w:rsidR="00E1335D">
            <w:t xml:space="preserve"> Telnet </w:t>
          </w:r>
          <w:r w:rsidR="00E1335D">
            <w:t>和</w:t>
          </w:r>
          <w:r w:rsidR="00E1335D">
            <w:t xml:space="preserve"> SSH</w:t>
          </w:r>
        </w:sdtContent>
      </w:sdt>
    </w:p>
    <w:p w14:paraId="0FD76383" w14:textId="77777777" w:rsidR="00D778DF" w:rsidRPr="00E70096" w:rsidRDefault="00D778DF" w:rsidP="00D452F4">
      <w:pPr>
        <w:pStyle w:val="1"/>
      </w:pPr>
      <w:r>
        <w:t>目标</w:t>
      </w:r>
    </w:p>
    <w:p w14:paraId="55114027" w14:textId="77777777" w:rsidR="00BA0236" w:rsidRDefault="00BA0236" w:rsidP="00BA0236">
      <w:pPr>
        <w:pStyle w:val="BodyTextL25Bold"/>
      </w:pPr>
      <w:r>
        <w:t>第</w:t>
      </w:r>
      <w:r>
        <w:t xml:space="preserve"> 1 </w:t>
      </w:r>
      <w:r>
        <w:t>部分：通过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11D6EE6A" w14:textId="77777777" w:rsidR="00BA0236" w:rsidRDefault="00BA0236" w:rsidP="00BA0236">
      <w:pPr>
        <w:pStyle w:val="BodyTextL25Bold"/>
      </w:pPr>
      <w:r>
        <w:t>第</w:t>
      </w:r>
      <w:r>
        <w:t xml:space="preserve"> 2 </w:t>
      </w:r>
      <w:r>
        <w:t>部分：通过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D850E9A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748E2FB0" w14:textId="77777777" w:rsidR="00BA0236" w:rsidRDefault="00BA0236" w:rsidP="00BA0236">
      <w:pPr>
        <w:pStyle w:val="BodyTextL25"/>
      </w:pPr>
      <w:r>
        <w:t>在本实验中，您将使用</w:t>
      </w:r>
      <w:r>
        <w:t xml:space="preserve"> Wireshark </w:t>
      </w:r>
      <w:r>
        <w:t>捕获和查看</w:t>
      </w:r>
      <w:r>
        <w:t xml:space="preserve"> Telnet </w:t>
      </w:r>
      <w:r>
        <w:t>和</w:t>
      </w:r>
      <w:r>
        <w:t xml:space="preserve"> SSH </w:t>
      </w:r>
      <w:r>
        <w:t>会话。本练习将演示</w:t>
      </w:r>
      <w:r>
        <w:t xml:space="preserve"> SSH </w:t>
      </w:r>
      <w:r>
        <w:t>中加密的重要性。</w:t>
      </w:r>
    </w:p>
    <w:p w14:paraId="0DC87BFC" w14:textId="77777777" w:rsidR="00D778DF" w:rsidRPr="00E70096" w:rsidRDefault="00D778DF" w:rsidP="00D452F4">
      <w:pPr>
        <w:pStyle w:val="1"/>
      </w:pPr>
      <w:r>
        <w:t>所需资源</w:t>
      </w:r>
    </w:p>
    <w:p w14:paraId="409993B7" w14:textId="0EB4A279" w:rsidR="00BA0236" w:rsidRDefault="00BA0236" w:rsidP="00BA0236">
      <w:pPr>
        <w:pStyle w:val="Bulletlevel1"/>
        <w:spacing w:before="60" w:after="60" w:line="276" w:lineRule="auto"/>
      </w:pPr>
      <w:proofErr w:type="spellStart"/>
      <w:r>
        <w:t>CyberOps</w:t>
      </w:r>
      <w:proofErr w:type="spellEnd"/>
      <w:r>
        <w:t xml:space="preserve"> Workstation </w:t>
      </w:r>
      <w:r>
        <w:t>虚拟机</w:t>
      </w:r>
    </w:p>
    <w:p w14:paraId="679E5BF7" w14:textId="77777777" w:rsidR="00125806" w:rsidRDefault="00125806" w:rsidP="00D452F4">
      <w:pPr>
        <w:pStyle w:val="1"/>
      </w:pPr>
      <w:r>
        <w:t>说明</w:t>
      </w:r>
    </w:p>
    <w:p w14:paraId="15AF65A9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04DBB062" w14:textId="77777777" w:rsidR="00BA0236" w:rsidRDefault="00BA0236" w:rsidP="00BA0236">
      <w:pPr>
        <w:pStyle w:val="BodyTextL25"/>
      </w:pPr>
      <w:r>
        <w:t>您将使用</w:t>
      </w:r>
      <w:r>
        <w:t xml:space="preserve"> Wireshark </w:t>
      </w:r>
      <w:r>
        <w:t>来捕获和查看</w:t>
      </w:r>
      <w:r>
        <w:t xml:space="preserve"> Telnet </w:t>
      </w:r>
      <w:r>
        <w:t>会话传输的数据。</w:t>
      </w:r>
    </w:p>
    <w:p w14:paraId="7B0A449D" w14:textId="77777777" w:rsidR="00BA0236" w:rsidRDefault="00BA0236" w:rsidP="00BA0236">
      <w:pPr>
        <w:pStyle w:val="3"/>
      </w:pPr>
      <w:r>
        <w:t>捕获数据</w:t>
      </w:r>
    </w:p>
    <w:p w14:paraId="53F730E5" w14:textId="77777777" w:rsidR="00BA0236" w:rsidRDefault="00BA0236" w:rsidP="00BA0236">
      <w:pPr>
        <w:pStyle w:val="SubStepAlpha"/>
      </w:pPr>
      <w:r>
        <w:t>启动</w:t>
      </w:r>
      <w:r>
        <w:t xml:space="preserve"> </w:t>
      </w:r>
      <w:proofErr w:type="spellStart"/>
      <w:r>
        <w:t>CyberOps</w:t>
      </w:r>
      <w:proofErr w:type="spellEnd"/>
      <w:r>
        <w:t xml:space="preserve"> Workstation </w:t>
      </w:r>
      <w:r>
        <w:t>虚拟机，并使用用户名</w:t>
      </w:r>
      <w:r>
        <w:t xml:space="preserve"> </w:t>
      </w:r>
      <w:r w:rsidRPr="00705DE7"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proofErr w:type="spellStart"/>
      <w:r w:rsidRPr="00705DE7">
        <w:rPr>
          <w:b/>
        </w:rPr>
        <w:t>cyberops</w:t>
      </w:r>
      <w:proofErr w:type="spellEnd"/>
      <w:r>
        <w:t xml:space="preserve"> </w:t>
      </w:r>
      <w:r>
        <w:t>登录。</w:t>
      </w:r>
    </w:p>
    <w:p w14:paraId="4D1BB6C1" w14:textId="66FE9517" w:rsidR="00BA0236" w:rsidRDefault="00BA0236" w:rsidP="00BA0236">
      <w:pPr>
        <w:pStyle w:val="SubStepAlpha"/>
      </w:pPr>
      <w:r>
        <w:t>打开一个终端窗口并启动</w:t>
      </w:r>
      <w:r>
        <w:t xml:space="preserve"> Wireshark</w:t>
      </w:r>
      <w:r>
        <w:t>。</w:t>
      </w:r>
    </w:p>
    <w:p w14:paraId="3B3EE3BA" w14:textId="47310096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wireshark</w:t>
      </w:r>
      <w:proofErr w:type="spellEnd"/>
      <w:r>
        <w:rPr>
          <w:b/>
        </w:rPr>
        <w:t xml:space="preserve"> &amp;</w:t>
      </w:r>
    </w:p>
    <w:p w14:paraId="4D2E38F5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C8615C">
        <w:rPr>
          <w:b/>
        </w:rPr>
        <w:t>Loopback: lo</w:t>
      </w:r>
      <w:r>
        <w:t xml:space="preserve"> </w:t>
      </w:r>
      <w:r>
        <w:t>接口上开始</w:t>
      </w:r>
      <w:r>
        <w:t xml:space="preserve"> Wireshark </w:t>
      </w:r>
      <w:r>
        <w:t>捕获。</w:t>
      </w:r>
    </w:p>
    <w:p w14:paraId="014BEB05" w14:textId="77777777" w:rsidR="00BA0236" w:rsidRDefault="00BA0236" w:rsidP="00BA0236">
      <w:pPr>
        <w:pStyle w:val="SubStepAlpha"/>
      </w:pPr>
      <w:r>
        <w:t>打开另一个终端窗口。发起到本地主机的</w:t>
      </w:r>
      <w:r>
        <w:t xml:space="preserve"> Telnet </w:t>
      </w:r>
      <w:r>
        <w:t>会话。系统提示时，输入用户名</w:t>
      </w:r>
      <w:r>
        <w:t xml:space="preserve"> </w:t>
      </w:r>
      <w:r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proofErr w:type="spellStart"/>
      <w:r>
        <w:rPr>
          <w:b/>
        </w:rPr>
        <w:t>cyberops</w:t>
      </w:r>
      <w:proofErr w:type="spellEnd"/>
      <w:r>
        <w:t>。请注意，可能需要几分钟，才会出现</w:t>
      </w:r>
      <w:r>
        <w:t>"</w:t>
      </w:r>
      <w:r>
        <w:t>已连接到本地主机</w:t>
      </w:r>
      <w:r>
        <w:t>"</w:t>
      </w:r>
      <w:r>
        <w:t>和登录提示信息。</w:t>
      </w:r>
    </w:p>
    <w:p w14:paraId="5883D464" w14:textId="77777777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 w:rsidRPr="000A0F80">
        <w:rPr>
          <w:b/>
        </w:rPr>
        <w:t xml:space="preserve"> telnet localhost</w:t>
      </w:r>
    </w:p>
    <w:p w14:paraId="5477D54C" w14:textId="77777777" w:rsidR="00BA0236" w:rsidRDefault="00BA0236" w:rsidP="00BA0236">
      <w:pPr>
        <w:pStyle w:val="CMD"/>
      </w:pPr>
      <w:proofErr w:type="gramStart"/>
      <w:r>
        <w:t>Trying :</w:t>
      </w:r>
      <w:proofErr w:type="gramEnd"/>
      <w:r>
        <w:t>:1...</w:t>
      </w:r>
    </w:p>
    <w:p w14:paraId="143EA92B" w14:textId="77777777" w:rsidR="00BA0236" w:rsidRDefault="00BA0236" w:rsidP="00BA0236">
      <w:pPr>
        <w:pStyle w:val="CMD"/>
      </w:pPr>
      <w:r>
        <w:t>Connected to localhost.</w:t>
      </w:r>
    </w:p>
    <w:p w14:paraId="42EC80F5" w14:textId="77777777" w:rsidR="00BA0236" w:rsidRDefault="00BA0236" w:rsidP="00BA0236">
      <w:pPr>
        <w:pStyle w:val="CMD"/>
      </w:pPr>
      <w:r>
        <w:t>Escape character is '^]'.</w:t>
      </w:r>
    </w:p>
    <w:p w14:paraId="061C0289" w14:textId="77777777" w:rsidR="00BA0236" w:rsidRDefault="00BA0236" w:rsidP="00BA0236">
      <w:pPr>
        <w:pStyle w:val="CMD"/>
      </w:pPr>
    </w:p>
    <w:p w14:paraId="7B99F8D7" w14:textId="77777777" w:rsidR="00BA0236" w:rsidRDefault="00BA0236" w:rsidP="00BA0236">
      <w:pPr>
        <w:pStyle w:val="CMD"/>
      </w:pPr>
      <w:r>
        <w:t>Linux 4.10.10-1-ARCH (unallocated.barefruit.co.uk) (pts/12)</w:t>
      </w:r>
    </w:p>
    <w:p w14:paraId="5CEC3D59" w14:textId="77777777" w:rsidR="00BA0236" w:rsidRDefault="00BA0236" w:rsidP="00BA0236">
      <w:pPr>
        <w:pStyle w:val="CMD"/>
      </w:pPr>
    </w:p>
    <w:p w14:paraId="6DFA793D" w14:textId="77777777" w:rsidR="00BA0236" w:rsidRDefault="00BA0236" w:rsidP="00BA0236">
      <w:pPr>
        <w:pStyle w:val="CMD"/>
      </w:pPr>
      <w:proofErr w:type="spellStart"/>
      <w:r>
        <w:t>secOps</w:t>
      </w:r>
      <w:proofErr w:type="spellEnd"/>
      <w:r>
        <w:t xml:space="preserve"> login: </w:t>
      </w:r>
      <w:r w:rsidRPr="00586B8A">
        <w:rPr>
          <w:b/>
          <w:bCs/>
        </w:rPr>
        <w:t>analyst</w:t>
      </w:r>
    </w:p>
    <w:p w14:paraId="3D0A074E" w14:textId="77777777" w:rsidR="00BA0236" w:rsidRDefault="00BA0236" w:rsidP="00BA0236">
      <w:pPr>
        <w:pStyle w:val="CMD"/>
      </w:pPr>
      <w:r>
        <w:t xml:space="preserve">Password: </w:t>
      </w:r>
    </w:p>
    <w:p w14:paraId="44C715C6" w14:textId="77777777" w:rsidR="00BA0236" w:rsidRDefault="00BA0236" w:rsidP="00BA0236">
      <w:pPr>
        <w:pStyle w:val="CMD"/>
      </w:pPr>
      <w:r>
        <w:t xml:space="preserve">Last login: Fri Apr 28 10:50:52 from </w:t>
      </w:r>
      <w:proofErr w:type="spellStart"/>
      <w:proofErr w:type="gramStart"/>
      <w:r>
        <w:t>localhost.localdomain</w:t>
      </w:r>
      <w:proofErr w:type="spellEnd"/>
      <w:proofErr w:type="gramEnd"/>
    </w:p>
    <w:p w14:paraId="249B2FFD" w14:textId="77777777" w:rsidR="00BA0236" w:rsidRPr="000A0F80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</w:p>
    <w:p w14:paraId="708CB554" w14:textId="77777777" w:rsidR="00BA0236" w:rsidRPr="00CC093A" w:rsidRDefault="00BA0236" w:rsidP="00CC093A">
      <w:pPr>
        <w:pStyle w:val="SubStepAlpha"/>
      </w:pPr>
      <w:r>
        <w:rPr>
          <w:rStyle w:val="AnswerGray"/>
          <w:b w:val="0"/>
          <w:shd w:val="clear" w:color="auto" w:fill="auto"/>
        </w:rPr>
        <w:t>在您提供用户凭证后停止 Wireshark 捕获。</w:t>
      </w:r>
    </w:p>
    <w:p w14:paraId="61154F19" w14:textId="77777777" w:rsidR="00BA0236" w:rsidRDefault="00BA0236" w:rsidP="00BA0236">
      <w:pPr>
        <w:pStyle w:val="3"/>
      </w:pPr>
      <w:r>
        <w:t>检查</w:t>
      </w:r>
      <w:r>
        <w:t xml:space="preserve"> Telnet </w:t>
      </w:r>
      <w:r>
        <w:t>会话。</w:t>
      </w:r>
    </w:p>
    <w:p w14:paraId="09886E64" w14:textId="5CA9B51B" w:rsidR="00BA0236" w:rsidRDefault="00BA0236" w:rsidP="00BA0236">
      <w:pPr>
        <w:pStyle w:val="SubStepAlpha"/>
      </w:pPr>
      <w:r>
        <w:t>应用只显示与</w:t>
      </w:r>
      <w:r>
        <w:t xml:space="preserve"> Telnet </w:t>
      </w:r>
      <w:r>
        <w:t>相关的流量的过滤器。在过滤器字段中输入</w:t>
      </w:r>
      <w:r>
        <w:t xml:space="preserve"> </w:t>
      </w:r>
      <w:r>
        <w:rPr>
          <w:b/>
        </w:rPr>
        <w:t xml:space="preserve">telnet 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。</w:t>
      </w:r>
    </w:p>
    <w:p w14:paraId="0943BEB0" w14:textId="6EFA87E7" w:rsidR="00586B8A" w:rsidRDefault="00BA0236" w:rsidP="008623C2">
      <w:pPr>
        <w:pStyle w:val="SubStepAlpha"/>
        <w:keepNext/>
        <w:rPr>
          <w:rFonts w:hint="eastAsia"/>
        </w:rPr>
      </w:pPr>
      <w:r>
        <w:lastRenderedPageBreak/>
        <w:t>在</w:t>
      </w:r>
      <w:r>
        <w:t xml:space="preserve"> Wireshark </w:t>
      </w:r>
      <w:r>
        <w:t>的</w:t>
      </w:r>
      <w:r>
        <w:t xml:space="preserve"> </w:t>
      </w:r>
      <w:r w:rsidRPr="006644EA">
        <w:rPr>
          <w:b/>
        </w:rPr>
        <w:t xml:space="preserve">Packet list </w:t>
      </w:r>
      <w:r>
        <w:t>部分，右键点击其中一条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线路，然后在下拉列表中选择</w:t>
      </w:r>
      <w:r w:rsidRPr="006644EA">
        <w:rPr>
          <w:b/>
        </w:rPr>
        <w:t>Follow</w:t>
      </w:r>
      <w:r>
        <w:t xml:space="preserve"> &gt; </w:t>
      </w:r>
      <w:r w:rsidRPr="006644EA">
        <w:rPr>
          <w:b/>
        </w:rPr>
        <w:t>TCP Stream</w:t>
      </w:r>
      <w:r w:rsidR="008623C2" w:rsidRPr="008623C2">
        <w:drawing>
          <wp:anchor distT="0" distB="0" distL="114300" distR="114300" simplePos="0" relativeHeight="251658240" behindDoc="0" locked="0" layoutInCell="1" allowOverlap="1" wp14:anchorId="7C7424E8" wp14:editId="681639FD">
            <wp:simplePos x="0" y="0"/>
            <wp:positionH relativeFrom="column">
              <wp:posOffset>504825</wp:posOffset>
            </wp:positionH>
            <wp:positionV relativeFrom="page">
              <wp:posOffset>1428750</wp:posOffset>
            </wp:positionV>
            <wp:extent cx="5396865" cy="3841750"/>
            <wp:effectExtent l="0" t="0" r="0" b="635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B347C" w14:textId="77777777" w:rsidR="00BA0236" w:rsidRDefault="00BA0236" w:rsidP="00BA0236">
      <w:pPr>
        <w:pStyle w:val="SubStepAlpha"/>
        <w:keepNext/>
      </w:pPr>
      <w:r>
        <w:t>Follow TCP Stream</w:t>
      </w:r>
      <w:r>
        <w:t>（跟踪</w:t>
      </w:r>
      <w:r>
        <w:t xml:space="preserve"> TCP </w:t>
      </w:r>
      <w:r>
        <w:t>数据流）窗口显示</w:t>
      </w:r>
      <w:r>
        <w:t xml:space="preserve"> </w:t>
      </w:r>
      <w:proofErr w:type="spellStart"/>
      <w:r>
        <w:t>CyberOps</w:t>
      </w:r>
      <w:proofErr w:type="spellEnd"/>
      <w:r>
        <w:t xml:space="preserve"> Workstation </w:t>
      </w:r>
      <w:r>
        <w:t>虚拟机中</w:t>
      </w:r>
      <w:r>
        <w:t xml:space="preserve"> Telnet </w:t>
      </w:r>
      <w:r>
        <w:t>会话的数据。整个会话以明文显示，包括密码。请注意，您输入的用户名显示为重复字符。这是由</w:t>
      </w:r>
      <w:r>
        <w:t xml:space="preserve"> Telnet </w:t>
      </w:r>
      <w:r>
        <w:t>中回应设置（允许您查看屏幕上输入的字符）造成的。</w:t>
      </w:r>
    </w:p>
    <w:p w14:paraId="43E0AFF3" w14:textId="1176FC2C" w:rsidR="00586B8A" w:rsidRDefault="008623C2" w:rsidP="00BA0236">
      <w:pPr>
        <w:pStyle w:val="Visual"/>
      </w:pPr>
      <w:r w:rsidRPr="008623C2">
        <w:rPr>
          <w:noProof/>
        </w:rPr>
        <w:drawing>
          <wp:inline distT="0" distB="0" distL="0" distR="0" wp14:anchorId="4E2807F7" wp14:editId="5350D910">
            <wp:extent cx="2943225" cy="3064179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9909" cy="31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73C773" w14:textId="77777777" w:rsidR="00BA0236" w:rsidRDefault="00BA0236" w:rsidP="00BA0236">
      <w:pPr>
        <w:pStyle w:val="SubStepAlpha"/>
      </w:pPr>
      <w:r>
        <w:lastRenderedPageBreak/>
        <w:t>在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数据流）窗口中</w:t>
      </w:r>
      <w:proofErr w:type="gramStart"/>
      <w:r>
        <w:t>检查完您的</w:t>
      </w:r>
      <w:proofErr w:type="gramEnd"/>
      <w:r>
        <w:t xml:space="preserve"> Telnet </w:t>
      </w:r>
      <w:r>
        <w:t>会话后，请点击</w:t>
      </w:r>
      <w:r>
        <w:t xml:space="preserve"> </w:t>
      </w:r>
      <w:r w:rsidRPr="00952171">
        <w:rPr>
          <w:b/>
        </w:rPr>
        <w:t>Close</w:t>
      </w:r>
      <w:r>
        <w:t>（关闭）。</w:t>
      </w:r>
    </w:p>
    <w:p w14:paraId="02B77959" w14:textId="77777777" w:rsidR="00BA0236" w:rsidRDefault="00BA0236" w:rsidP="00BA0236">
      <w:pPr>
        <w:pStyle w:val="SubStepAlpha"/>
      </w:pPr>
      <w:r>
        <w:t>在终端中键入</w:t>
      </w:r>
      <w:r>
        <w:t xml:space="preserve"> </w:t>
      </w:r>
      <w:r>
        <w:rPr>
          <w:b/>
        </w:rPr>
        <w:t>exit</w:t>
      </w:r>
      <w:r>
        <w:t xml:space="preserve"> </w:t>
      </w:r>
      <w:r>
        <w:t>以退出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会话。</w:t>
      </w:r>
    </w:p>
    <w:p w14:paraId="53B6F464" w14:textId="77777777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 w:rsidRPr="00FD3F67">
        <w:rPr>
          <w:b/>
        </w:rPr>
        <w:t xml:space="preserve"> exit</w:t>
      </w:r>
    </w:p>
    <w:p w14:paraId="2CCA8EDA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1D70899" w14:textId="77777777" w:rsidR="00BA0236" w:rsidRDefault="00BA0236" w:rsidP="00BA0236">
      <w:pPr>
        <w:pStyle w:val="BodyTextL25"/>
      </w:pPr>
      <w:r>
        <w:t>在第</w:t>
      </w:r>
      <w:r>
        <w:t xml:space="preserve"> 2 </w:t>
      </w:r>
      <w:r>
        <w:t>部分中，您将与本地主机建立</w:t>
      </w:r>
      <w:r>
        <w:t xml:space="preserve"> SSH </w:t>
      </w:r>
      <w:r>
        <w:t>会话。我们将使用</w:t>
      </w:r>
      <w:r>
        <w:t xml:space="preserve"> Wireshark </w:t>
      </w:r>
      <w:r>
        <w:t>来捕获和</w:t>
      </w:r>
      <w:proofErr w:type="gramStart"/>
      <w:r>
        <w:t>查看此</w:t>
      </w:r>
      <w:proofErr w:type="gramEnd"/>
      <w:r>
        <w:t xml:space="preserve"> SSH </w:t>
      </w:r>
      <w:r>
        <w:t>会话的数据。</w:t>
      </w:r>
    </w:p>
    <w:p w14:paraId="6171D9C1" w14:textId="4276BEA9" w:rsidR="00BA0236" w:rsidRDefault="00BA0236" w:rsidP="00BA0236">
      <w:pPr>
        <w:pStyle w:val="SubStepAlpha"/>
      </w:pPr>
      <w:r>
        <w:t>在</w:t>
      </w:r>
      <w:r>
        <w:t xml:space="preserve"> </w:t>
      </w:r>
      <w:r>
        <w:rPr>
          <w:b/>
        </w:rPr>
        <w:t>Loopback: lo</w:t>
      </w:r>
      <w:r>
        <w:t xml:space="preserve"> </w:t>
      </w:r>
      <w:r>
        <w:t>接口上开始另一个</w:t>
      </w:r>
      <w:r>
        <w:t xml:space="preserve"> Wireshark </w:t>
      </w:r>
      <w:r>
        <w:t>捕获。</w:t>
      </w:r>
    </w:p>
    <w:p w14:paraId="67BBAAD6" w14:textId="77777777" w:rsidR="00BA0236" w:rsidRDefault="00BA0236" w:rsidP="00BA0236">
      <w:pPr>
        <w:pStyle w:val="SubStepAlpha"/>
        <w:keepNext/>
      </w:pPr>
      <w:r>
        <w:t>您将与本地主机建立</w:t>
      </w:r>
      <w:r>
        <w:t xml:space="preserve"> SSH </w:t>
      </w:r>
      <w:r>
        <w:t>会话。在终端提示符后，输入</w:t>
      </w:r>
      <w:r>
        <w:t xml:space="preserve"> </w:t>
      </w:r>
      <w:r>
        <w:rPr>
          <w:b/>
        </w:rPr>
        <w:t>ssh localhost</w:t>
      </w:r>
      <w:r>
        <w:t>。输入</w:t>
      </w:r>
      <w:r>
        <w:t xml:space="preserve"> </w:t>
      </w:r>
      <w:r>
        <w:rPr>
          <w:b/>
        </w:rPr>
        <w:t>yes</w:t>
      </w:r>
      <w:r>
        <w:t xml:space="preserve"> </w:t>
      </w:r>
      <w:r>
        <w:t>以继续连接。在系统提示时，输入</w:t>
      </w:r>
      <w:r>
        <w:t xml:space="preserve"> </w:t>
      </w:r>
      <w:proofErr w:type="spellStart"/>
      <w:r>
        <w:rPr>
          <w:b/>
        </w:rPr>
        <w:t>cyberops</w:t>
      </w:r>
      <w:proofErr w:type="spellEnd"/>
      <w:r>
        <w:t>。</w:t>
      </w:r>
    </w:p>
    <w:p w14:paraId="2595B8E6" w14:textId="77777777" w:rsidR="00BA0236" w:rsidRDefault="00BA0236" w:rsidP="00BA0236">
      <w:pPr>
        <w:pStyle w:val="CMD"/>
        <w:rPr>
          <w:b/>
        </w:rPr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ssh</w:t>
      </w:r>
      <w:proofErr w:type="spellEnd"/>
      <w:r>
        <w:rPr>
          <w:b/>
        </w:rPr>
        <w:t xml:space="preserve"> localhost</w:t>
      </w:r>
    </w:p>
    <w:p w14:paraId="272E6500" w14:textId="77777777" w:rsidR="00586B8A" w:rsidRPr="00586B8A" w:rsidRDefault="00586B8A" w:rsidP="006644EA">
      <w:pPr>
        <w:pStyle w:val="CMDOutput"/>
      </w:pPr>
      <w:r>
        <w:t xml:space="preserve">The authenticity of host 'localhost </w:t>
      </w:r>
      <w:proofErr w:type="gramStart"/>
      <w:r>
        <w:t>(::</w:t>
      </w:r>
      <w:proofErr w:type="gramEnd"/>
      <w:r>
        <w:t>1)' can't be established.</w:t>
      </w:r>
    </w:p>
    <w:p w14:paraId="39E56D9E" w14:textId="77777777" w:rsidR="00586B8A" w:rsidRPr="00586B8A" w:rsidRDefault="00586B8A" w:rsidP="006644EA">
      <w:pPr>
        <w:pStyle w:val="CMDOutput"/>
      </w:pPr>
      <w:r>
        <w:t>ECDSA key fingerprint is SHA256:1xZuV8NMeVsNQPRrzVf9nXHzdUP+EtgVouZVbWH80XA.</w:t>
      </w:r>
    </w:p>
    <w:p w14:paraId="31AB1E37" w14:textId="77777777" w:rsidR="00586B8A" w:rsidRPr="00586B8A" w:rsidRDefault="00586B8A" w:rsidP="006644EA">
      <w:pPr>
        <w:pStyle w:val="CMDOutput"/>
      </w:pPr>
      <w:r>
        <w:t xml:space="preserve">Are you sure you want to continue connecting (yes/no/[fingerprint])? </w:t>
      </w:r>
      <w:r w:rsidRPr="006644EA">
        <w:rPr>
          <w:b/>
          <w:bCs/>
        </w:rPr>
        <w:t>yes</w:t>
      </w:r>
    </w:p>
    <w:p w14:paraId="0CB2F954" w14:textId="77777777" w:rsidR="00586B8A" w:rsidRPr="00586B8A" w:rsidRDefault="00586B8A" w:rsidP="006644EA">
      <w:pPr>
        <w:pStyle w:val="CMDOutput"/>
      </w:pPr>
      <w:r>
        <w:t>Warning: Permanently added 'localhost' (ECDSA) to the list of known hosts.</w:t>
      </w:r>
    </w:p>
    <w:p w14:paraId="4913BAB8" w14:textId="322B7489" w:rsidR="00586B8A" w:rsidRDefault="00586B8A" w:rsidP="00586B8A">
      <w:pPr>
        <w:pStyle w:val="CMDOutput"/>
      </w:pPr>
      <w:proofErr w:type="spellStart"/>
      <w:r>
        <w:t>analyst@localhost's</w:t>
      </w:r>
      <w:proofErr w:type="spellEnd"/>
      <w:r>
        <w:t xml:space="preserve"> password: </w:t>
      </w:r>
    </w:p>
    <w:p w14:paraId="48228B01" w14:textId="7B94A1F8" w:rsidR="00586B8A" w:rsidRPr="00586B8A" w:rsidRDefault="00586B8A" w:rsidP="006644EA">
      <w:pPr>
        <w:pStyle w:val="CMDOutput"/>
      </w:pPr>
      <w:r>
        <w:t>Last login: Sat May 23 10:18:47 2020Stop the Wireshark capture.</w:t>
      </w:r>
    </w:p>
    <w:p w14:paraId="06507BE1" w14:textId="77777777" w:rsidR="00BA0236" w:rsidRDefault="00BA0236" w:rsidP="009073A7">
      <w:pPr>
        <w:pStyle w:val="SubStepAlpha"/>
      </w:pPr>
      <w:r>
        <w:t>对</w:t>
      </w:r>
      <w:r>
        <w:t xml:space="preserve"> Wireshark </w:t>
      </w:r>
      <w:r>
        <w:t>捕获数据应用</w:t>
      </w:r>
      <w:r>
        <w:t xml:space="preserve"> SSH </w:t>
      </w:r>
      <w:r>
        <w:t>过滤器。在过滤器字段中输入</w:t>
      </w:r>
      <w:r>
        <w:t xml:space="preserve"> </w:t>
      </w:r>
      <w:r w:rsidRPr="00CD11D9">
        <w:rPr>
          <w:b/>
        </w:rPr>
        <w:t>ssh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（应用）。</w:t>
      </w:r>
    </w:p>
    <w:p w14:paraId="58AD193D" w14:textId="79BDFBB6" w:rsidR="00BA0236" w:rsidRDefault="00BA0236" w:rsidP="00BA0236">
      <w:pPr>
        <w:pStyle w:val="SubStepAlpha"/>
      </w:pPr>
      <w:r>
        <w:t>在</w:t>
      </w:r>
      <w:r>
        <w:t xml:space="preserve"> Wireshark </w:t>
      </w:r>
      <w:r>
        <w:t>的</w:t>
      </w:r>
      <w:r>
        <w:t xml:space="preserve"> </w:t>
      </w:r>
      <w:r w:rsidRPr="00824D12">
        <w:rPr>
          <w:b/>
        </w:rPr>
        <w:t>Packet list</w:t>
      </w:r>
      <w:r>
        <w:t>部分，右键点击一个</w:t>
      </w:r>
      <w:r>
        <w:t xml:space="preserve"> </w:t>
      </w:r>
      <w:r w:rsidRPr="00A6103C">
        <w:rPr>
          <w:b/>
        </w:rPr>
        <w:t>SSHv2</w:t>
      </w:r>
      <w:r>
        <w:t xml:space="preserve"> </w:t>
      </w:r>
      <w:r>
        <w:t>线路，然后在下拉列表中，选择</w:t>
      </w:r>
      <w:r>
        <w:t xml:space="preserve"> </w:t>
      </w:r>
      <w:r>
        <w:rPr>
          <w:b/>
        </w:rPr>
        <w:t>Follow &gt; TCP Stream</w:t>
      </w:r>
      <w:r>
        <w:t>选项。</w:t>
      </w:r>
    </w:p>
    <w:p w14:paraId="03AE2356" w14:textId="77777777" w:rsidR="00BA0236" w:rsidRDefault="00BA0236" w:rsidP="00BA0236">
      <w:pPr>
        <w:pStyle w:val="SubStepAlpha"/>
        <w:keepNext/>
      </w:pPr>
      <w:r>
        <w:t>检查</w:t>
      </w:r>
      <w:r>
        <w:t xml:space="preserve"> SSH </w:t>
      </w:r>
      <w:r>
        <w:t>会话的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数据流）窗口。数据已加密，无法读取。将</w:t>
      </w:r>
      <w:r>
        <w:t xml:space="preserve"> SSH </w:t>
      </w:r>
      <w:r>
        <w:t>会话中的数据与</w:t>
      </w:r>
      <w:r>
        <w:t xml:space="preserve"> Telnet </w:t>
      </w:r>
      <w:r>
        <w:t>会话中的数据进行比较。</w:t>
      </w:r>
    </w:p>
    <w:p w14:paraId="495A4094" w14:textId="086E76BF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4A9A021F" wp14:editId="779E6B9F">
            <wp:extent cx="3881758" cy="3952875"/>
            <wp:effectExtent l="0" t="0" r="4445" b="0"/>
            <wp:docPr id="7" name="Picture 7" descr="Wireshark screen shot of the Follow TCP Stream of an SSH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0833" cy="401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A40A" w14:textId="77777777" w:rsidR="00BA0236" w:rsidRDefault="00BA0236" w:rsidP="00BA0236">
      <w:pPr>
        <w:pStyle w:val="SubStepAlpha"/>
      </w:pPr>
      <w:r>
        <w:lastRenderedPageBreak/>
        <w:t>检查您的</w:t>
      </w:r>
      <w:r>
        <w:t xml:space="preserve"> SSH </w:t>
      </w:r>
      <w:r>
        <w:t>会话后，点击</w:t>
      </w:r>
      <w:r w:rsidRPr="00B927B1">
        <w:rPr>
          <w:b/>
        </w:rPr>
        <w:t>关闭</w:t>
      </w:r>
      <w:r>
        <w:t>。</w:t>
      </w:r>
    </w:p>
    <w:p w14:paraId="5F67E6CD" w14:textId="77777777" w:rsidR="00BA0236" w:rsidRDefault="00BA0236" w:rsidP="00BA0236">
      <w:pPr>
        <w:pStyle w:val="SubStepAlpha"/>
      </w:pPr>
      <w:r>
        <w:t>关闭</w:t>
      </w:r>
      <w:r>
        <w:t xml:space="preserve"> Wireshark</w:t>
      </w:r>
      <w:r>
        <w:t>。</w:t>
      </w:r>
    </w:p>
    <w:p w14:paraId="300E3824" w14:textId="7389C88F" w:rsidR="00BA0236" w:rsidRDefault="00BA0236" w:rsidP="00BA0236">
      <w:pPr>
        <w:pStyle w:val="1"/>
        <w:numPr>
          <w:ilvl w:val="0"/>
          <w:numId w:val="3"/>
        </w:numPr>
      </w:pPr>
      <w:r>
        <w:t>思考题</w:t>
      </w:r>
    </w:p>
    <w:p w14:paraId="3E1B810E" w14:textId="77777777" w:rsidR="00AF4C05" w:rsidRDefault="00BA0236" w:rsidP="00AF4C05">
      <w:pPr>
        <w:pStyle w:val="BodyTextL25"/>
      </w:pPr>
      <w:r>
        <w:t>进行远程连接时为什么首选</w:t>
      </w:r>
      <w:r>
        <w:t xml:space="preserve"> SSH</w:t>
      </w:r>
      <w:r>
        <w:t>，而不是</w:t>
      </w:r>
      <w:r>
        <w:t xml:space="preserve"> Telnet</w:t>
      </w:r>
      <w:r>
        <w:t>？</w:t>
      </w:r>
    </w:p>
    <w:p w14:paraId="24710F85" w14:textId="1D00ADE2" w:rsidR="00AF4C05" w:rsidRDefault="00AF4C05" w:rsidP="00AF4C05">
      <w:pPr>
        <w:pStyle w:val="BodyTextL25"/>
      </w:pPr>
      <w:r>
        <w:rPr>
          <w:rFonts w:hint="eastAsia"/>
        </w:rPr>
        <w:t xml:space="preserve">SSH </w:t>
      </w:r>
      <w:r>
        <w:rPr>
          <w:rFonts w:hint="eastAsia"/>
        </w:rPr>
        <w:t>是</w:t>
      </w:r>
      <w:r>
        <w:rPr>
          <w:rFonts w:hint="eastAsia"/>
        </w:rPr>
        <w:t xml:space="preserve"> Telnet </w:t>
      </w:r>
      <w:r>
        <w:rPr>
          <w:rFonts w:hint="eastAsia"/>
        </w:rPr>
        <w:t>的安全替代方案</w:t>
      </w:r>
    </w:p>
    <w:p w14:paraId="206D1A7D" w14:textId="77777777" w:rsidR="00AF4C05" w:rsidRDefault="00AF4C05" w:rsidP="00AF4C05">
      <w:pPr>
        <w:pStyle w:val="BodyTextL25"/>
      </w:pPr>
      <w:r>
        <w:rPr>
          <w:rFonts w:hint="eastAsia"/>
        </w:rPr>
        <w:t xml:space="preserve">Telnet </w:t>
      </w:r>
      <w:r>
        <w:rPr>
          <w:rFonts w:hint="eastAsia"/>
        </w:rPr>
        <w:t>作为早期的远程登录协议，因设计时未考虑安全性（明文传输、无认证</w:t>
      </w:r>
      <w:r>
        <w:rPr>
          <w:rFonts w:hint="eastAsia"/>
        </w:rPr>
        <w:t xml:space="preserve"> / </w:t>
      </w:r>
      <w:r>
        <w:rPr>
          <w:rFonts w:hint="eastAsia"/>
        </w:rPr>
        <w:t>校验），已完全无法满足现代网络的安全需求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任何使用</w:t>
      </w:r>
      <w:r>
        <w:rPr>
          <w:rFonts w:hint="eastAsia"/>
        </w:rPr>
        <w:t xml:space="preserve"> Telnet </w:t>
      </w:r>
      <w:r>
        <w:rPr>
          <w:rFonts w:hint="eastAsia"/>
        </w:rPr>
        <w:t>的场景，都存在敏感信息泄露、服务器被控制的风险。</w:t>
      </w:r>
    </w:p>
    <w:p w14:paraId="2C8C859C" w14:textId="149DF798" w:rsidR="00BA0236" w:rsidRPr="00AF4C05" w:rsidRDefault="00AF4C05" w:rsidP="00AF4C05">
      <w:pPr>
        <w:pStyle w:val="BodyTextL25"/>
      </w:pPr>
      <w:r>
        <w:rPr>
          <w:rFonts w:hint="eastAsia"/>
        </w:rPr>
        <w:t>而</w:t>
      </w:r>
      <w:r>
        <w:rPr>
          <w:rFonts w:hint="eastAsia"/>
        </w:rPr>
        <w:t xml:space="preserve"> SSH </w:t>
      </w:r>
      <w:r>
        <w:rPr>
          <w:rFonts w:hint="eastAsia"/>
        </w:rPr>
        <w:t>通过</w:t>
      </w:r>
      <w:r>
        <w:rPr>
          <w:rFonts w:hint="eastAsia"/>
        </w:rPr>
        <w:t xml:space="preserve"> </w:t>
      </w:r>
      <w:r>
        <w:rPr>
          <w:rFonts w:hint="eastAsia"/>
        </w:rPr>
        <w:t>加密传输、双重认证、数据校验、功能扩展</w:t>
      </w:r>
      <w:r>
        <w:rPr>
          <w:rFonts w:hint="eastAsia"/>
        </w:rPr>
        <w:t xml:space="preserve"> </w:t>
      </w:r>
      <w:r>
        <w:rPr>
          <w:rFonts w:hint="eastAsia"/>
        </w:rPr>
        <w:t>等设计，从根本上解决了</w:t>
      </w:r>
      <w:r>
        <w:rPr>
          <w:rFonts w:hint="eastAsia"/>
        </w:rPr>
        <w:t xml:space="preserve"> Telnet </w:t>
      </w:r>
      <w:r>
        <w:rPr>
          <w:rFonts w:hint="eastAsia"/>
        </w:rPr>
        <w:t>的安全漏洞，成为远程管理服务器、网络设备的标准协议。因此，在所有需要远程连接的场景中，</w:t>
      </w:r>
      <w:r>
        <w:rPr>
          <w:rFonts w:hint="eastAsia"/>
        </w:rPr>
        <w:t xml:space="preserve">SSH </w:t>
      </w:r>
      <w:r>
        <w:rPr>
          <w:rFonts w:hint="eastAsia"/>
        </w:rPr>
        <w:t>都是首选方案，</w:t>
      </w:r>
      <w:r>
        <w:rPr>
          <w:rFonts w:hint="eastAsia"/>
        </w:rPr>
        <w:t xml:space="preserve">Telnet </w:t>
      </w:r>
      <w:r>
        <w:rPr>
          <w:rFonts w:hint="eastAsia"/>
        </w:rPr>
        <w:t>仅应在无安全需求的测试环境中临时使用（或已被完全淘汰）。</w:t>
      </w:r>
    </w:p>
    <w:p w14:paraId="5C8A5197" w14:textId="4B7F3A78" w:rsidR="00BA0236" w:rsidRDefault="00BA0236" w:rsidP="00BA0236">
      <w:pPr>
        <w:pStyle w:val="AnswerLineL25"/>
        <w:spacing w:after="1920"/>
      </w:pPr>
      <w:r>
        <w:t>在此处输入您的答案。</w:t>
      </w:r>
    </w:p>
    <w:p w14:paraId="22379B0E" w14:textId="4E866019" w:rsidR="00C162C0" w:rsidRPr="00BA0236" w:rsidRDefault="00BA0236" w:rsidP="00BA0236">
      <w:pPr>
        <w:pStyle w:val="ConfigWindow"/>
      </w:pPr>
      <w:r>
        <w:t>文档结尾</w:t>
      </w:r>
    </w:p>
    <w:sectPr w:rsidR="00C162C0" w:rsidRPr="00BA0236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721381" w14:textId="77777777" w:rsidR="00DF27EA" w:rsidRDefault="00DF27EA" w:rsidP="00710659">
      <w:pPr>
        <w:spacing w:after="0" w:line="240" w:lineRule="auto"/>
      </w:pPr>
      <w:r>
        <w:separator/>
      </w:r>
    </w:p>
    <w:p w14:paraId="486305E4" w14:textId="77777777" w:rsidR="00DF27EA" w:rsidRDefault="00DF27EA"/>
  </w:endnote>
  <w:endnote w:type="continuationSeparator" w:id="0">
    <w:p w14:paraId="23E93446" w14:textId="77777777" w:rsidR="00DF27EA" w:rsidRDefault="00DF27EA" w:rsidP="00710659">
      <w:pPr>
        <w:spacing w:after="0" w:line="240" w:lineRule="auto"/>
      </w:pPr>
      <w:r>
        <w:continuationSeparator/>
      </w:r>
    </w:p>
    <w:p w14:paraId="44872D55" w14:textId="77777777" w:rsidR="00DF27EA" w:rsidRDefault="00DF27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A9AFDD" w14:textId="7063306E" w:rsidR="00F9764D" w:rsidRPr="009073A7" w:rsidRDefault="008E00D5" w:rsidP="00E57EC9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623C2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341D0" w14:textId="3550B505" w:rsidR="00882B63" w:rsidRPr="00882B63" w:rsidRDefault="00882B63" w:rsidP="00E57EC9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623C2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9764F" w14:textId="77777777" w:rsidR="00DF27EA" w:rsidRDefault="00DF27EA" w:rsidP="00710659">
      <w:pPr>
        <w:spacing w:after="0" w:line="240" w:lineRule="auto"/>
      </w:pPr>
      <w:r>
        <w:separator/>
      </w:r>
    </w:p>
    <w:p w14:paraId="23ACA578" w14:textId="77777777" w:rsidR="00DF27EA" w:rsidRDefault="00DF27EA"/>
  </w:footnote>
  <w:footnote w:type="continuationSeparator" w:id="0">
    <w:p w14:paraId="18AFCBA4" w14:textId="77777777" w:rsidR="00DF27EA" w:rsidRDefault="00DF27EA" w:rsidP="00710659">
      <w:pPr>
        <w:spacing w:after="0" w:line="240" w:lineRule="auto"/>
      </w:pPr>
      <w:r>
        <w:continuationSeparator/>
      </w:r>
    </w:p>
    <w:p w14:paraId="2B241C3C" w14:textId="77777777" w:rsidR="00DF27EA" w:rsidRDefault="00DF27EA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标题"/>
      <w:tag w:val=""/>
      <w:id w:val="-1711953976"/>
      <w:placeholder>
        <w:docPart w:val="C6A6A80D28674248B383614AF78289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7F681B31" w14:textId="0CCC2566" w:rsidR="00926CB2" w:rsidRDefault="00E57EC9" w:rsidP="008402F2">
        <w:pPr>
          <w:pStyle w:val="PageHead"/>
        </w:pPr>
        <w:r>
          <w:t>实验</w:t>
        </w:r>
        <w:r>
          <w:t xml:space="preserve">4 - </w:t>
        </w:r>
        <w:r>
          <w:t>在</w:t>
        </w:r>
        <w:r>
          <w:t xml:space="preserve"> Wireshark </w:t>
        </w:r>
        <w:r>
          <w:t>中检查</w:t>
        </w:r>
        <w:r>
          <w:t xml:space="preserve"> Telnet </w:t>
        </w:r>
        <w:r>
          <w:t>和</w:t>
        </w:r>
        <w:r>
          <w:t xml:space="preserve"> SSH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E1B63" w14:textId="0EC36D16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第 %1部分：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</w:num>
  <w:num w:numId="10">
    <w:abstractNumId w:val="3"/>
  </w:num>
  <w:num w:numId="11">
    <w:abstractNumId w:val="3"/>
    <w:lvlOverride w:ilvl="0"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61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57783"/>
    <w:rsid w:val="00057C65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93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1464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B8A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44EA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0332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23C2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94B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3A7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4C05"/>
    <w:rsid w:val="00AF7ACC"/>
    <w:rsid w:val="00B00914"/>
    <w:rsid w:val="00B02A8E"/>
    <w:rsid w:val="00B052EE"/>
    <w:rsid w:val="00B079D2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236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809"/>
    <w:rsid w:val="00C87039"/>
    <w:rsid w:val="00C8718B"/>
    <w:rsid w:val="00C872E4"/>
    <w:rsid w:val="00C878D9"/>
    <w:rsid w:val="00C90311"/>
    <w:rsid w:val="00C91C26"/>
    <w:rsid w:val="00C94FE5"/>
    <w:rsid w:val="00CA2BB2"/>
    <w:rsid w:val="00CA44D7"/>
    <w:rsid w:val="00CA73D5"/>
    <w:rsid w:val="00CB2FC9"/>
    <w:rsid w:val="00CB5068"/>
    <w:rsid w:val="00CB7D2B"/>
    <w:rsid w:val="00CC093A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77AF"/>
    <w:rsid w:val="00CF0DA5"/>
    <w:rsid w:val="00CF1DFB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614"/>
    <w:rsid w:val="00D345AB"/>
    <w:rsid w:val="00D41566"/>
    <w:rsid w:val="00D452F4"/>
    <w:rsid w:val="00D458EC"/>
    <w:rsid w:val="00D501B0"/>
    <w:rsid w:val="00D52582"/>
    <w:rsid w:val="00D531D0"/>
    <w:rsid w:val="00D53B8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DF27EA"/>
    <w:rsid w:val="00E009DA"/>
    <w:rsid w:val="00E037D9"/>
    <w:rsid w:val="00E04927"/>
    <w:rsid w:val="00E11A48"/>
    <w:rsid w:val="00E130EB"/>
    <w:rsid w:val="00E1335D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57EC9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764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4012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3602A"/>
  <w15:docId w15:val="{04A3661D-18F4-4106-850A-136C5694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81CCA"/>
    <w:pPr>
      <w:keepNext/>
      <w:spacing w:before="0" w:after="0"/>
      <w:ind w:left="720"/>
      <w:outlineLvl w:val="3"/>
    </w:pPr>
    <w:rPr>
      <w:bCs/>
      <w:color w:val="984806" w:themeColor="accent6" w:themeShade="80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644EA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86B8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981CCA"/>
    <w:rPr>
      <w:bCs/>
      <w:color w:val="984806" w:themeColor="accent6" w:themeShade="80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BA023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9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402169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6A6A80D28674248B383614AF7828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AEC01-C8D9-42D2-9ECC-D6F88DDEB98F}"/>
      </w:docPartPr>
      <w:docPartBody>
        <w:p w:rsidR="00B67D06" w:rsidRDefault="005A68A2">
          <w:pPr>
            <w:pStyle w:val="C6A6A80D28674248B383614AF7828976"/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8A2"/>
    <w:rsid w:val="005A68A2"/>
    <w:rsid w:val="006D1F1F"/>
    <w:rsid w:val="0078018A"/>
    <w:rsid w:val="00843205"/>
    <w:rsid w:val="0085697C"/>
    <w:rsid w:val="00B079D2"/>
    <w:rsid w:val="00B67D06"/>
    <w:rsid w:val="00E26D15"/>
    <w:rsid w:val="00F3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6A6A80D28674248B383614AF7828976">
    <w:name w:val="C6A6A80D28674248B383614AF78289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214101-A7E8-4FD4-BC1D-6C8E7D6B4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17</TotalTime>
  <Pages>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Examining Telnet and SSH in Wireshark</vt:lpstr>
    </vt:vector>
  </TitlesOfParts>
  <Company>Cisco Systems, Inc.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实验4 - 在 Wireshark 中检查 Telnet 和 SSH</dc:title>
  <dc:creator>SP</dc:creator>
  <dc:description>2017</dc:description>
  <cp:lastModifiedBy>netlab</cp:lastModifiedBy>
  <cp:revision>4</cp:revision>
  <cp:lastPrinted>2020-07-15T16:10:00Z</cp:lastPrinted>
  <dcterms:created xsi:type="dcterms:W3CDTF">2025-11-04T06:54:00Z</dcterms:created>
  <dcterms:modified xsi:type="dcterms:W3CDTF">2025-11-04T07:13:00Z</dcterms:modified>
</cp:coreProperties>
</file>